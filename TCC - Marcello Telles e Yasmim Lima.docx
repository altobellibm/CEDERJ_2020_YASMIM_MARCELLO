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proofErr w:type="gramStart"/>
      <w:r w:rsidRPr="008F28E3">
        <w:t>Orientador</w:t>
      </w:r>
      <w:r w:rsidR="00AA03C7" w:rsidRPr="008F28E3">
        <w:t>(</w:t>
      </w:r>
      <w:proofErr w:type="gramEnd"/>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052453FE" w:rsidR="002739BA" w:rsidRDefault="00CB224A" w:rsidP="001E24AC">
      <w:pPr>
        <w:jc w:val="center"/>
      </w:pPr>
      <w:r>
        <w:t>Prof.</w:t>
      </w:r>
      <w:r w:rsidR="001E24AC" w:rsidRPr="001E24AC">
        <w:t xml:space="preserve"> </w:t>
      </w:r>
      <w:proofErr w:type="spellStart"/>
      <w:r w:rsidR="001E24AC">
        <w:t>Kauê</w:t>
      </w:r>
      <w:proofErr w:type="spellEnd"/>
      <w:r w:rsidR="001E24AC">
        <w:t xml:space="preserve"> Francisco Corrêa de Souza e Souza, Dr. Ciências e Biotecnologia</w:t>
      </w:r>
    </w:p>
    <w:p w14:paraId="43E9AD23" w14:textId="1EE167B2" w:rsidR="00B916E6" w:rsidRDefault="007446E1">
      <w:pPr>
        <w:jc w:val="center"/>
        <w:rPr>
          <w:b/>
        </w:rPr>
      </w:pPr>
      <w:r>
        <w:t>FIOCRUZ – Fundação Oswaldo Cruz</w:t>
      </w: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46973833" w:rsidR="00B916E6" w:rsidRPr="006C5630" w:rsidRDefault="009E166F">
      <w:pPr>
        <w:ind w:left="4140"/>
        <w:rPr>
          <w:rFonts w:cs="Arial"/>
        </w:rPr>
      </w:pPr>
      <w:r>
        <w:rPr>
          <w:rFonts w:cs="Arial"/>
        </w:rPr>
        <w:t>A</w:t>
      </w:r>
      <w:r w:rsidR="00CC5766" w:rsidRPr="006C5630">
        <w:rPr>
          <w:rFonts w:cs="Arial"/>
        </w:rPr>
        <w:t xml:space="preserve"> minha namorada, Renata, pelo estímulo para que eu fizesse um curso de graduação, e</w:t>
      </w:r>
      <w:r w:rsidR="006836AC" w:rsidRPr="006C5630">
        <w:rPr>
          <w:rFonts w:cs="Arial"/>
        </w:rPr>
        <w:t xml:space="preserve"> pela inspiração e</w:t>
      </w:r>
      <w:r w:rsidR="00CC5766"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75A6D533"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F77ED9">
        <w:rPr>
          <w:rFonts w:cs="Arial"/>
        </w:rPr>
        <w:t xml:space="preserve">, em especial a minha companheira de trabalho Yasmim, que foi exemplo em </w:t>
      </w:r>
      <w:r w:rsidR="00156EAA">
        <w:rPr>
          <w:rFonts w:cs="Arial"/>
        </w:rPr>
        <w:t>dedicação</w:t>
      </w:r>
      <w:r w:rsidR="00F77ED9">
        <w:rPr>
          <w:rFonts w:cs="Arial"/>
        </w:rPr>
        <w:t xml:space="preserve"> </w:t>
      </w:r>
      <w:r w:rsidR="00156EAA">
        <w:rPr>
          <w:rFonts w:cs="Arial"/>
        </w:rPr>
        <w:t xml:space="preserve">a </w:t>
      </w:r>
      <w:r w:rsidR="00F77ED9">
        <w:rPr>
          <w:rFonts w:cs="Arial"/>
        </w:rPr>
        <w:t>este trabalho.</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 xml:space="preserve">Ao meu noivo, </w:t>
      </w:r>
      <w:proofErr w:type="spellStart"/>
      <w:r>
        <w:rPr>
          <w:rFonts w:cs="Arial"/>
        </w:rPr>
        <w:t>Willer</w:t>
      </w:r>
      <w:proofErr w:type="spellEnd"/>
      <w:r>
        <w:rPr>
          <w:rFonts w:cs="Arial"/>
        </w:rPr>
        <w:t>, que sempre me apoiou e acreditou em mim. Agradeço por todo amor, cuidado e suporte.</w:t>
      </w:r>
    </w:p>
    <w:p w14:paraId="2B82E258" w14:textId="77777777" w:rsidR="00C84B56" w:rsidRDefault="00C84B56" w:rsidP="00C84B56">
      <w:pPr>
        <w:ind w:left="4140"/>
        <w:rPr>
          <w:rFonts w:cs="Arial"/>
        </w:rPr>
      </w:pPr>
    </w:p>
    <w:p w14:paraId="573225FB" w14:textId="7401322C" w:rsidR="00C84B56" w:rsidRDefault="00C84B56" w:rsidP="00C84B56">
      <w:pPr>
        <w:ind w:left="4140"/>
        <w:rPr>
          <w:rFonts w:cs="Arial"/>
        </w:rPr>
      </w:pPr>
      <w:r>
        <w:rPr>
          <w:rFonts w:cs="Arial"/>
        </w:rPr>
        <w:t xml:space="preserve">Ao meu colega Marcello e ao meu orientador </w:t>
      </w:r>
      <w:proofErr w:type="spellStart"/>
      <w:r w:rsidR="003C30AB">
        <w:t>Altobelli</w:t>
      </w:r>
      <w:proofErr w:type="spellEnd"/>
      <w:r w:rsidR="003C30AB">
        <w:t xml:space="preserve"> de Brito </w:t>
      </w:r>
      <w:proofErr w:type="spellStart"/>
      <w:r w:rsidR="003C30AB">
        <w:t>Mantuan</w:t>
      </w:r>
      <w:proofErr w:type="spellEnd"/>
      <w:r w:rsidR="003C30AB">
        <w:rPr>
          <w:rFonts w:cs="Arial"/>
        </w:rPr>
        <w:t xml:space="preserve"> </w:t>
      </w:r>
      <w:r>
        <w:rPr>
          <w:rFonts w:cs="Arial"/>
        </w:rPr>
        <w:t>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37608936"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r w:rsidR="00393BA0">
        <w:t>comparando a</w:t>
      </w:r>
      <w:r w:rsidR="00FE7C78">
        <w:t>o método de extração manual</w:t>
      </w:r>
      <w:r w:rsidRPr="00D2642B">
        <w:t>. A partir d</w:t>
      </w:r>
      <w:r w:rsidR="00393BA0">
        <w:t>o</w:t>
      </w:r>
      <w:r w:rsidRPr="00D2642B">
        <w:t xml:space="preserve"> desenvolvimento d</w:t>
      </w:r>
      <w:r w:rsidR="00393BA0">
        <w:t>os</w:t>
      </w:r>
      <w:r w:rsidRPr="00D2642B">
        <w:t xml:space="preserv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DF6D64">
        <w:rPr>
          <w:b w:val="0"/>
          <w:lang w:val="pt-BR"/>
        </w:rPr>
        <w:t xml:space="preserve">web </w:t>
      </w:r>
      <w:proofErr w:type="spellStart"/>
      <w:r w:rsidR="00334143" w:rsidRPr="00DF6D64">
        <w:rPr>
          <w:b w:val="0"/>
          <w:lang w:val="pt-BR"/>
        </w:rPr>
        <w:t>scraping</w:t>
      </w:r>
      <w:proofErr w:type="spellEnd"/>
      <w:r w:rsidRPr="00DF6D64">
        <w:rPr>
          <w:b w:val="0"/>
          <w:lang w:val="pt-BR"/>
        </w:rPr>
        <w:t xml:space="preserve">, </w:t>
      </w:r>
      <w:proofErr w:type="spellStart"/>
      <w:r w:rsidR="00334143" w:rsidRPr="00DF6D64">
        <w:rPr>
          <w:b w:val="0"/>
          <w:lang w:val="pt-BR"/>
        </w:rPr>
        <w:t>text</w:t>
      </w:r>
      <w:proofErr w:type="spellEnd"/>
      <w:r w:rsidR="00334143" w:rsidRPr="00DF6D64">
        <w:rPr>
          <w:b w:val="0"/>
          <w:lang w:val="pt-BR"/>
        </w:rPr>
        <w:t xml:space="preserve"> mining, excipiente</w:t>
      </w:r>
      <w:r w:rsidR="00D2642B" w:rsidRPr="00DF6D64">
        <w:rPr>
          <w:b w:val="0"/>
          <w:lang w:val="pt-BR"/>
        </w:rPr>
        <w:t xml:space="preserve">, extração automática de </w:t>
      </w:r>
      <w:r w:rsidR="00425DBE" w:rsidRPr="00DF6D64">
        <w:rPr>
          <w:b w:val="0"/>
          <w:lang w:val="pt-BR"/>
        </w:rPr>
        <w:t>dados e</w:t>
      </w:r>
      <w:r w:rsidRPr="00DF6D64">
        <w:rPr>
          <w:b w:val="0"/>
          <w:lang w:val="pt-BR"/>
        </w:rPr>
        <w:t xml:space="preserve"> </w:t>
      </w:r>
      <w:r w:rsidR="00334143" w:rsidRPr="00DF6D64">
        <w:rPr>
          <w:b w:val="0"/>
          <w:lang w:val="pt-BR"/>
        </w:rPr>
        <w:t>pesquisa farmacêu</w:t>
      </w:r>
      <w:r w:rsidR="00425DBE" w:rsidRPr="00DF6D64">
        <w:rPr>
          <w:b w:val="0"/>
          <w:lang w:val="pt-BR"/>
        </w:rPr>
        <w:t>t</w:t>
      </w:r>
      <w:r w:rsidR="00334143" w:rsidRPr="00DF6D64">
        <w:rPr>
          <w:b w:val="0"/>
          <w:lang w:val="pt-BR"/>
        </w:rPr>
        <w:t>ica</w:t>
      </w:r>
      <w:r w:rsidRPr="00DF6D64">
        <w:rPr>
          <w:b w:val="0"/>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51DC2959"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r w:rsidR="00477E59">
        <w:rPr>
          <w:lang w:val="en-US"/>
        </w:rPr>
        <w:t>spends</w:t>
      </w:r>
      <w:r w:rsidRPr="00587CA8">
        <w:rPr>
          <w:lang w:val="en-US"/>
        </w:rPr>
        <w:t xml:space="preserve"> elevated time and</w:t>
      </w:r>
      <w:r w:rsidR="00477E59">
        <w:rPr>
          <w:lang w:val="en-US"/>
        </w:rPr>
        <w:t xml:space="preserve"> requires high</w:t>
      </w:r>
      <w:r w:rsidRPr="00587CA8">
        <w:rPr>
          <w:lang w:val="en-US"/>
        </w:rPr>
        <w:t xml:space="preserve"> efforts, considering the manual extraction method. </w:t>
      </w:r>
      <w:r w:rsidR="00785F70">
        <w:rPr>
          <w:lang w:val="en-US"/>
        </w:rPr>
        <w:t>From</w:t>
      </w:r>
      <w:r w:rsidRPr="00587CA8">
        <w:rPr>
          <w:lang w:val="en-US"/>
        </w:rPr>
        <w:t xml:space="preserve"> the development of bots, it is possible to gather these data in an automated way, </w:t>
      </w:r>
      <w:r w:rsidR="00DA5F68">
        <w:rPr>
          <w:lang w:val="en-US"/>
        </w:rPr>
        <w:t>through</w:t>
      </w:r>
      <w:r w:rsidRPr="00587CA8">
        <w:rPr>
          <w:lang w:val="en-US"/>
        </w:rPr>
        <w:t xml:space="preserve"> web scraping </w:t>
      </w:r>
      <w:r w:rsidR="00B503FD">
        <w:rPr>
          <w:lang w:val="en-US"/>
        </w:rPr>
        <w:t xml:space="preserve">techniques </w:t>
      </w:r>
      <w:r w:rsidRPr="00587CA8">
        <w:rPr>
          <w:lang w:val="en-US"/>
        </w:rPr>
        <w:t>and</w:t>
      </w:r>
      <w:r w:rsidR="00B503FD">
        <w:rPr>
          <w:lang w:val="en-US"/>
        </w:rPr>
        <w:t xml:space="preserve"> the data interpretation with</w:t>
      </w:r>
      <w:r w:rsidRPr="00587CA8">
        <w:rPr>
          <w:lang w:val="en-US"/>
        </w:rPr>
        <w:t xml:space="preserve"> text mining.</w:t>
      </w:r>
      <w:r w:rsidR="00587CA8" w:rsidRPr="00587CA8">
        <w:rPr>
          <w:lang w:val="en-US"/>
        </w:rPr>
        <w:t xml:space="preserve"> In this study, we expose the implementation of a robot that simulates</w:t>
      </w:r>
      <w:r w:rsidR="00785F70">
        <w:rPr>
          <w:lang w:val="en-US"/>
        </w:rPr>
        <w:t xml:space="preserve"> the</w:t>
      </w:r>
      <w:r w:rsidR="00587CA8" w:rsidRPr="00587CA8">
        <w:rPr>
          <w:lang w:val="en-US"/>
        </w:rPr>
        <w:t xml:space="preserve"> human actions to obtain relevant data on the research of the medicine of interest. The project requirements were raised </w:t>
      </w:r>
      <w:r w:rsidR="0004367F">
        <w:rPr>
          <w:lang w:val="en-US"/>
        </w:rPr>
        <w:t>together with</w:t>
      </w:r>
      <w:r w:rsidR="00587CA8" w:rsidRPr="00587CA8">
        <w:rPr>
          <w:lang w:val="en-US"/>
        </w:rPr>
        <w:t xml:space="preserve"> a specialist pharmaceutical researcher who pointed the procedure and the data sources used by them to extract the information. The </w:t>
      </w:r>
      <w:r w:rsidR="001F124D">
        <w:rPr>
          <w:lang w:val="en-US"/>
        </w:rPr>
        <w:t>system</w:t>
      </w:r>
      <w:r w:rsidR="00587CA8" w:rsidRPr="00587CA8">
        <w:rPr>
          <w:lang w:val="en-US"/>
        </w:rPr>
        <w:t xml:space="preserve"> </w:t>
      </w:r>
      <w:r w:rsidR="001F124D" w:rsidRPr="00587CA8">
        <w:rPr>
          <w:lang w:val="en-US"/>
        </w:rPr>
        <w:t xml:space="preserve">developed </w:t>
      </w:r>
      <w:r w:rsidR="00587CA8" w:rsidRPr="00587CA8">
        <w:rPr>
          <w:lang w:val="en-US"/>
        </w:rPr>
        <w:t>was test</w:t>
      </w:r>
      <w:r w:rsidR="001F124D">
        <w:rPr>
          <w:lang w:val="en-US"/>
        </w:rPr>
        <w:t xml:space="preserve">ed and the obtained results were validated </w:t>
      </w:r>
      <w:r w:rsidR="00587CA8" w:rsidRPr="00587CA8">
        <w:rPr>
          <w:lang w:val="en-US"/>
        </w:rPr>
        <w:t xml:space="preserve">by the researcher, considering the objective </w:t>
      </w:r>
      <w:r w:rsidR="0004367F">
        <w:rPr>
          <w:lang w:val="en-US"/>
        </w:rPr>
        <w:t>in define</w:t>
      </w:r>
      <w:r w:rsidR="00587CA8" w:rsidRPr="00587CA8">
        <w:rPr>
          <w:lang w:val="en-US"/>
        </w:rPr>
        <w:t xml:space="preserve"> the points of interest to be captured.</w:t>
      </w:r>
    </w:p>
    <w:p w14:paraId="3514CDCB" w14:textId="459BCB19" w:rsidR="00336327" w:rsidRDefault="00336327" w:rsidP="00336327">
      <w:pPr>
        <w:pStyle w:val="PalavrasChaves"/>
      </w:pPr>
      <w:r>
        <w:t xml:space="preserve">Key words: </w:t>
      </w:r>
      <w:r w:rsidR="00587CA8" w:rsidRPr="0004367F">
        <w:rPr>
          <w:b w:val="0"/>
          <w:lang w:val="pt-BR"/>
        </w:rPr>
        <w:t xml:space="preserve">web </w:t>
      </w:r>
      <w:proofErr w:type="spellStart"/>
      <w:r w:rsidR="00587CA8" w:rsidRPr="0004367F">
        <w:rPr>
          <w:b w:val="0"/>
          <w:lang w:val="pt-BR"/>
        </w:rPr>
        <w:t>scraping</w:t>
      </w:r>
      <w:proofErr w:type="spellEnd"/>
      <w:r w:rsidR="00587CA8" w:rsidRPr="0004367F">
        <w:rPr>
          <w:b w:val="0"/>
          <w:lang w:val="pt-BR"/>
        </w:rPr>
        <w:t xml:space="preserve">, </w:t>
      </w:r>
      <w:proofErr w:type="spellStart"/>
      <w:r w:rsidR="00587CA8" w:rsidRPr="0004367F">
        <w:rPr>
          <w:b w:val="0"/>
          <w:lang w:val="pt-BR"/>
        </w:rPr>
        <w:t>text</w:t>
      </w:r>
      <w:proofErr w:type="spellEnd"/>
      <w:r w:rsidR="00587CA8" w:rsidRPr="0004367F">
        <w:rPr>
          <w:b w:val="0"/>
          <w:lang w:val="pt-BR"/>
        </w:rPr>
        <w:t xml:space="preserve"> mining, </w:t>
      </w:r>
      <w:proofErr w:type="spellStart"/>
      <w:r w:rsidR="00587CA8" w:rsidRPr="0004367F">
        <w:rPr>
          <w:b w:val="0"/>
          <w:lang w:val="pt-BR"/>
        </w:rPr>
        <w:t>excipient</w:t>
      </w:r>
      <w:proofErr w:type="spellEnd"/>
      <w:r w:rsidR="00587CA8" w:rsidRPr="0004367F">
        <w:rPr>
          <w:b w:val="0"/>
          <w:lang w:val="pt-BR"/>
        </w:rPr>
        <w:t xml:space="preserve">, </w:t>
      </w:r>
      <w:proofErr w:type="spellStart"/>
      <w:r w:rsidR="00587CA8" w:rsidRPr="0004367F">
        <w:rPr>
          <w:b w:val="0"/>
          <w:lang w:val="pt-BR"/>
        </w:rPr>
        <w:t>automatic</w:t>
      </w:r>
      <w:proofErr w:type="spellEnd"/>
      <w:r w:rsidR="00587CA8" w:rsidRPr="0004367F">
        <w:rPr>
          <w:b w:val="0"/>
          <w:lang w:val="pt-BR"/>
        </w:rPr>
        <w:t xml:space="preserve"> data </w:t>
      </w:r>
      <w:proofErr w:type="spellStart"/>
      <w:r w:rsidR="00587CA8" w:rsidRPr="0004367F">
        <w:rPr>
          <w:b w:val="0"/>
          <w:lang w:val="pt-BR"/>
        </w:rPr>
        <w:t>extraction</w:t>
      </w:r>
      <w:proofErr w:type="spellEnd"/>
      <w:r w:rsidR="00587CA8" w:rsidRPr="0004367F">
        <w:rPr>
          <w:b w:val="0"/>
          <w:lang w:val="pt-BR"/>
        </w:rPr>
        <w:t xml:space="preserve"> e </w:t>
      </w:r>
      <w:proofErr w:type="spellStart"/>
      <w:r w:rsidR="00587CA8" w:rsidRPr="0004367F">
        <w:rPr>
          <w:b w:val="0"/>
          <w:lang w:val="pt-BR"/>
        </w:rPr>
        <w:t>pharmaceutical</w:t>
      </w:r>
      <w:proofErr w:type="spellEnd"/>
      <w:r w:rsidR="00587CA8" w:rsidRPr="0004367F">
        <w:rPr>
          <w:b w:val="0"/>
          <w:lang w:val="pt-BR"/>
        </w:rPr>
        <w:t xml:space="preserve"> </w:t>
      </w:r>
      <w:proofErr w:type="spellStart"/>
      <w:r w:rsidR="00587CA8" w:rsidRPr="0004367F">
        <w:rPr>
          <w:b w:val="0"/>
          <w:lang w:val="pt-BR"/>
        </w:rPr>
        <w:t>research</w:t>
      </w:r>
      <w:proofErr w:type="spellEnd"/>
      <w:r w:rsidRPr="0004367F">
        <w:rPr>
          <w:b w:val="0"/>
        </w:rPr>
        <w:t>.</w:t>
      </w:r>
    </w:p>
    <w:p w14:paraId="7A27C2DA" w14:textId="77777777" w:rsidR="00FF01F7" w:rsidRDefault="00336327" w:rsidP="00336327">
      <w:pPr>
        <w:pStyle w:val="ANEXOS"/>
        <w:rPr>
          <w:b w:val="0"/>
          <w:szCs w:val="32"/>
        </w:rPr>
      </w:pPr>
      <w:r w:rsidRPr="00C17E2B">
        <w:br w:type="column"/>
      </w:r>
      <w:bookmarkStart w:id="4" w:name="_Toc44620832"/>
      <w:commentRangeStart w:id="5"/>
      <w:r w:rsidR="00FF01F7">
        <w:lastRenderedPageBreak/>
        <w:t>LISTA</w:t>
      </w:r>
      <w:commentRangeEnd w:id="5"/>
      <w:r w:rsidR="00AD0FB0">
        <w:rPr>
          <w:rStyle w:val="Refdecomentrio"/>
          <w:b w:val="0"/>
        </w:rPr>
        <w:commentReference w:id="5"/>
      </w:r>
      <w:r w:rsidR="00FF01F7">
        <w:t xml:space="preserve"> DE ILUSTRAÇÕES</w:t>
      </w:r>
      <w:bookmarkStart w:id="6" w:name="LISTADEILISTRACOES"/>
      <w:bookmarkEnd w:id="4"/>
      <w:bookmarkEnd w:id="6"/>
    </w:p>
    <w:p w14:paraId="4477C234" w14:textId="257B27E4" w:rsidR="00AB66C8"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7" w:name="_Toc378693901"/>
      <w:r w:rsidR="00AB66C8" w:rsidRPr="003B5670">
        <w:rPr>
          <w:rStyle w:val="Hyperlink"/>
          <w:noProof/>
        </w:rPr>
        <w:fldChar w:fldCharType="begin"/>
      </w:r>
      <w:r w:rsidR="00AB66C8" w:rsidRPr="003B5670">
        <w:rPr>
          <w:rStyle w:val="Hyperlink"/>
          <w:noProof/>
        </w:rPr>
        <w:instrText xml:space="preserve"> </w:instrText>
      </w:r>
      <w:r w:rsidR="00AB66C8">
        <w:rPr>
          <w:noProof/>
        </w:rPr>
        <w:instrText>HYPERLINK \l "_Toc44782573"</w:instrText>
      </w:r>
      <w:r w:rsidR="00AB66C8" w:rsidRPr="003B5670">
        <w:rPr>
          <w:rStyle w:val="Hyperlink"/>
          <w:noProof/>
        </w:rPr>
        <w:instrText xml:space="preserve"> </w:instrText>
      </w:r>
      <w:r w:rsidR="00AB66C8" w:rsidRPr="003B5670">
        <w:rPr>
          <w:rStyle w:val="Hyperlink"/>
          <w:noProof/>
        </w:rPr>
      </w:r>
      <w:r w:rsidR="00AB66C8" w:rsidRPr="003B5670">
        <w:rPr>
          <w:rStyle w:val="Hyperlink"/>
          <w:noProof/>
        </w:rPr>
        <w:fldChar w:fldCharType="separate"/>
      </w:r>
      <w:r w:rsidR="00AB66C8" w:rsidRPr="003B5670">
        <w:rPr>
          <w:rStyle w:val="Hyperlink"/>
          <w:noProof/>
        </w:rPr>
        <w:t>Figura 1: Dados não estruturados, semiestruturados e estruturados</w:t>
      </w:r>
      <w:r w:rsidR="00AB66C8">
        <w:rPr>
          <w:noProof/>
          <w:webHidden/>
        </w:rPr>
        <w:tab/>
      </w:r>
      <w:r w:rsidR="00AB66C8">
        <w:rPr>
          <w:noProof/>
          <w:webHidden/>
        </w:rPr>
        <w:fldChar w:fldCharType="begin"/>
      </w:r>
      <w:r w:rsidR="00AB66C8">
        <w:rPr>
          <w:noProof/>
          <w:webHidden/>
        </w:rPr>
        <w:instrText xml:space="preserve"> PAGEREF _Toc44782573 \h </w:instrText>
      </w:r>
      <w:r w:rsidR="00AB66C8">
        <w:rPr>
          <w:noProof/>
          <w:webHidden/>
        </w:rPr>
      </w:r>
      <w:r w:rsidR="00AB66C8">
        <w:rPr>
          <w:noProof/>
          <w:webHidden/>
        </w:rPr>
        <w:fldChar w:fldCharType="separate"/>
      </w:r>
      <w:r w:rsidR="00AB66C8">
        <w:rPr>
          <w:noProof/>
          <w:webHidden/>
        </w:rPr>
        <w:t>20</w:t>
      </w:r>
      <w:r w:rsidR="00AB66C8">
        <w:rPr>
          <w:noProof/>
          <w:webHidden/>
        </w:rPr>
        <w:fldChar w:fldCharType="end"/>
      </w:r>
      <w:r w:rsidR="00AB66C8" w:rsidRPr="003B5670">
        <w:rPr>
          <w:rStyle w:val="Hyperlink"/>
          <w:noProof/>
        </w:rPr>
        <w:fldChar w:fldCharType="end"/>
      </w:r>
    </w:p>
    <w:p w14:paraId="41622FE3" w14:textId="3DF2ADA1"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74" w:history="1">
        <w:r w:rsidRPr="003B5670">
          <w:rPr>
            <w:rStyle w:val="Hyperlink"/>
            <w:noProof/>
          </w:rPr>
          <w:t>Figura 2: Estrutura básica de um document</w:t>
        </w:r>
        <w:bookmarkStart w:id="8" w:name="_GoBack"/>
        <w:bookmarkEnd w:id="8"/>
        <w:r w:rsidRPr="003B5670">
          <w:rPr>
            <w:rStyle w:val="Hyperlink"/>
            <w:noProof/>
          </w:rPr>
          <w:t>o HTML</w:t>
        </w:r>
        <w:r>
          <w:rPr>
            <w:noProof/>
            <w:webHidden/>
          </w:rPr>
          <w:tab/>
        </w:r>
        <w:r>
          <w:rPr>
            <w:noProof/>
            <w:webHidden/>
          </w:rPr>
          <w:fldChar w:fldCharType="begin"/>
        </w:r>
        <w:r>
          <w:rPr>
            <w:noProof/>
            <w:webHidden/>
          </w:rPr>
          <w:instrText xml:space="preserve"> PAGEREF _Toc44782574 \h </w:instrText>
        </w:r>
        <w:r>
          <w:rPr>
            <w:noProof/>
            <w:webHidden/>
          </w:rPr>
        </w:r>
        <w:r>
          <w:rPr>
            <w:noProof/>
            <w:webHidden/>
          </w:rPr>
          <w:fldChar w:fldCharType="separate"/>
        </w:r>
        <w:r>
          <w:rPr>
            <w:noProof/>
            <w:webHidden/>
          </w:rPr>
          <w:t>23</w:t>
        </w:r>
        <w:r>
          <w:rPr>
            <w:noProof/>
            <w:webHidden/>
          </w:rPr>
          <w:fldChar w:fldCharType="end"/>
        </w:r>
      </w:hyperlink>
    </w:p>
    <w:p w14:paraId="6ED3FFFD" w14:textId="50761FAA"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75" w:history="1">
        <w:r w:rsidRPr="003B5670">
          <w:rPr>
            <w:rStyle w:val="Hyperlink"/>
            <w:noProof/>
          </w:rPr>
          <w:t>Figura 3: Visualização de um documento HTML em um navegador</w:t>
        </w:r>
        <w:r>
          <w:rPr>
            <w:noProof/>
            <w:webHidden/>
          </w:rPr>
          <w:tab/>
        </w:r>
        <w:r>
          <w:rPr>
            <w:noProof/>
            <w:webHidden/>
          </w:rPr>
          <w:fldChar w:fldCharType="begin"/>
        </w:r>
        <w:r>
          <w:rPr>
            <w:noProof/>
            <w:webHidden/>
          </w:rPr>
          <w:instrText xml:space="preserve"> PAGEREF _Toc44782575 \h </w:instrText>
        </w:r>
        <w:r>
          <w:rPr>
            <w:noProof/>
            <w:webHidden/>
          </w:rPr>
        </w:r>
        <w:r>
          <w:rPr>
            <w:noProof/>
            <w:webHidden/>
          </w:rPr>
          <w:fldChar w:fldCharType="separate"/>
        </w:r>
        <w:r>
          <w:rPr>
            <w:noProof/>
            <w:webHidden/>
          </w:rPr>
          <w:t>23</w:t>
        </w:r>
        <w:r>
          <w:rPr>
            <w:noProof/>
            <w:webHidden/>
          </w:rPr>
          <w:fldChar w:fldCharType="end"/>
        </w:r>
      </w:hyperlink>
    </w:p>
    <w:p w14:paraId="561075A9" w14:textId="5EB905B3"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76" w:history="1">
        <w:r w:rsidRPr="003B5670">
          <w:rPr>
            <w:rStyle w:val="Hyperlink"/>
            <w:noProof/>
          </w:rPr>
          <w:t>Figura 4: Estrutura básica de um documento HTML representado como texto</w:t>
        </w:r>
        <w:r>
          <w:rPr>
            <w:noProof/>
            <w:webHidden/>
          </w:rPr>
          <w:tab/>
        </w:r>
        <w:r>
          <w:rPr>
            <w:noProof/>
            <w:webHidden/>
          </w:rPr>
          <w:fldChar w:fldCharType="begin"/>
        </w:r>
        <w:r>
          <w:rPr>
            <w:noProof/>
            <w:webHidden/>
          </w:rPr>
          <w:instrText xml:space="preserve"> PAGEREF _Toc44782576 \h </w:instrText>
        </w:r>
        <w:r>
          <w:rPr>
            <w:noProof/>
            <w:webHidden/>
          </w:rPr>
        </w:r>
        <w:r>
          <w:rPr>
            <w:noProof/>
            <w:webHidden/>
          </w:rPr>
          <w:fldChar w:fldCharType="separate"/>
        </w:r>
        <w:r>
          <w:rPr>
            <w:noProof/>
            <w:webHidden/>
          </w:rPr>
          <w:t>25</w:t>
        </w:r>
        <w:r>
          <w:rPr>
            <w:noProof/>
            <w:webHidden/>
          </w:rPr>
          <w:fldChar w:fldCharType="end"/>
        </w:r>
      </w:hyperlink>
    </w:p>
    <w:p w14:paraId="507EABD6" w14:textId="6DBA90F2"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77" w:history="1">
        <w:r w:rsidRPr="003B5670">
          <w:rPr>
            <w:rStyle w:val="Hyperlink"/>
            <w:noProof/>
          </w:rPr>
          <w:t>Figura 5: Representação da estrutura básica de um documento HTML</w:t>
        </w:r>
        <w:r>
          <w:rPr>
            <w:noProof/>
            <w:webHidden/>
          </w:rPr>
          <w:tab/>
        </w:r>
        <w:r>
          <w:rPr>
            <w:noProof/>
            <w:webHidden/>
          </w:rPr>
          <w:fldChar w:fldCharType="begin"/>
        </w:r>
        <w:r>
          <w:rPr>
            <w:noProof/>
            <w:webHidden/>
          </w:rPr>
          <w:instrText xml:space="preserve"> PAGEREF _Toc44782577 \h </w:instrText>
        </w:r>
        <w:r>
          <w:rPr>
            <w:noProof/>
            <w:webHidden/>
          </w:rPr>
        </w:r>
        <w:r>
          <w:rPr>
            <w:noProof/>
            <w:webHidden/>
          </w:rPr>
          <w:fldChar w:fldCharType="separate"/>
        </w:r>
        <w:r>
          <w:rPr>
            <w:noProof/>
            <w:webHidden/>
          </w:rPr>
          <w:t>25</w:t>
        </w:r>
        <w:r>
          <w:rPr>
            <w:noProof/>
            <w:webHidden/>
          </w:rPr>
          <w:fldChar w:fldCharType="end"/>
        </w:r>
      </w:hyperlink>
    </w:p>
    <w:p w14:paraId="2693099C" w14:textId="3AF248C8"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78" w:history="1">
        <w:r w:rsidRPr="003B5670">
          <w:rPr>
            <w:rStyle w:val="Hyperlink"/>
            <w:noProof/>
          </w:rPr>
          <w:t>Figura 6: Diagrama do caso de uso Scrap Anvisa</w:t>
        </w:r>
        <w:r>
          <w:rPr>
            <w:noProof/>
            <w:webHidden/>
          </w:rPr>
          <w:tab/>
        </w:r>
        <w:r>
          <w:rPr>
            <w:noProof/>
            <w:webHidden/>
          </w:rPr>
          <w:fldChar w:fldCharType="begin"/>
        </w:r>
        <w:r>
          <w:rPr>
            <w:noProof/>
            <w:webHidden/>
          </w:rPr>
          <w:instrText xml:space="preserve"> PAGEREF _Toc44782578 \h </w:instrText>
        </w:r>
        <w:r>
          <w:rPr>
            <w:noProof/>
            <w:webHidden/>
          </w:rPr>
        </w:r>
        <w:r>
          <w:rPr>
            <w:noProof/>
            <w:webHidden/>
          </w:rPr>
          <w:fldChar w:fldCharType="separate"/>
        </w:r>
        <w:r>
          <w:rPr>
            <w:noProof/>
            <w:webHidden/>
          </w:rPr>
          <w:t>27</w:t>
        </w:r>
        <w:r>
          <w:rPr>
            <w:noProof/>
            <w:webHidden/>
          </w:rPr>
          <w:fldChar w:fldCharType="end"/>
        </w:r>
      </w:hyperlink>
    </w:p>
    <w:p w14:paraId="71E4697B" w14:textId="396BAD41"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79" w:history="1">
        <w:r w:rsidRPr="003B5670">
          <w:rPr>
            <w:rStyle w:val="Hyperlink"/>
            <w:noProof/>
          </w:rPr>
          <w:t>Figura 7: Diagrama do caso de uso Text Mining Anvisa</w:t>
        </w:r>
        <w:r>
          <w:rPr>
            <w:noProof/>
            <w:webHidden/>
          </w:rPr>
          <w:tab/>
        </w:r>
        <w:r>
          <w:rPr>
            <w:noProof/>
            <w:webHidden/>
          </w:rPr>
          <w:fldChar w:fldCharType="begin"/>
        </w:r>
        <w:r>
          <w:rPr>
            <w:noProof/>
            <w:webHidden/>
          </w:rPr>
          <w:instrText xml:space="preserve"> PAGEREF _Toc44782579 \h </w:instrText>
        </w:r>
        <w:r>
          <w:rPr>
            <w:noProof/>
            <w:webHidden/>
          </w:rPr>
        </w:r>
        <w:r>
          <w:rPr>
            <w:noProof/>
            <w:webHidden/>
          </w:rPr>
          <w:fldChar w:fldCharType="separate"/>
        </w:r>
        <w:r>
          <w:rPr>
            <w:noProof/>
            <w:webHidden/>
          </w:rPr>
          <w:t>29</w:t>
        </w:r>
        <w:r>
          <w:rPr>
            <w:noProof/>
            <w:webHidden/>
          </w:rPr>
          <w:fldChar w:fldCharType="end"/>
        </w:r>
      </w:hyperlink>
    </w:p>
    <w:p w14:paraId="62AF7C48" w14:textId="10B60636"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0" w:history="1">
        <w:r w:rsidRPr="003B5670">
          <w:rPr>
            <w:rStyle w:val="Hyperlink"/>
            <w:noProof/>
          </w:rPr>
          <w:t>Figura 8: Diagrama do caso de uso Text Mining Handbook</w:t>
        </w:r>
        <w:r>
          <w:rPr>
            <w:noProof/>
            <w:webHidden/>
          </w:rPr>
          <w:tab/>
        </w:r>
        <w:r>
          <w:rPr>
            <w:noProof/>
            <w:webHidden/>
          </w:rPr>
          <w:fldChar w:fldCharType="begin"/>
        </w:r>
        <w:r>
          <w:rPr>
            <w:noProof/>
            <w:webHidden/>
          </w:rPr>
          <w:instrText xml:space="preserve"> PAGEREF _Toc44782580 \h </w:instrText>
        </w:r>
        <w:r>
          <w:rPr>
            <w:noProof/>
            <w:webHidden/>
          </w:rPr>
        </w:r>
        <w:r>
          <w:rPr>
            <w:noProof/>
            <w:webHidden/>
          </w:rPr>
          <w:fldChar w:fldCharType="separate"/>
        </w:r>
        <w:r>
          <w:rPr>
            <w:noProof/>
            <w:webHidden/>
          </w:rPr>
          <w:t>31</w:t>
        </w:r>
        <w:r>
          <w:rPr>
            <w:noProof/>
            <w:webHidden/>
          </w:rPr>
          <w:fldChar w:fldCharType="end"/>
        </w:r>
      </w:hyperlink>
    </w:p>
    <w:p w14:paraId="013FC5E1" w14:textId="2F27C9B1"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1" w:history="1">
        <w:r w:rsidRPr="003B5670">
          <w:rPr>
            <w:rStyle w:val="Hyperlink"/>
            <w:noProof/>
          </w:rPr>
          <w:t>Figura 9: Diagrama de classes do projeto</w:t>
        </w:r>
        <w:r>
          <w:rPr>
            <w:noProof/>
            <w:webHidden/>
          </w:rPr>
          <w:tab/>
        </w:r>
        <w:r>
          <w:rPr>
            <w:noProof/>
            <w:webHidden/>
          </w:rPr>
          <w:fldChar w:fldCharType="begin"/>
        </w:r>
        <w:r>
          <w:rPr>
            <w:noProof/>
            <w:webHidden/>
          </w:rPr>
          <w:instrText xml:space="preserve"> PAGEREF _Toc44782581 \h </w:instrText>
        </w:r>
        <w:r>
          <w:rPr>
            <w:noProof/>
            <w:webHidden/>
          </w:rPr>
        </w:r>
        <w:r>
          <w:rPr>
            <w:noProof/>
            <w:webHidden/>
          </w:rPr>
          <w:fldChar w:fldCharType="separate"/>
        </w:r>
        <w:r>
          <w:rPr>
            <w:noProof/>
            <w:webHidden/>
          </w:rPr>
          <w:t>35</w:t>
        </w:r>
        <w:r>
          <w:rPr>
            <w:noProof/>
            <w:webHidden/>
          </w:rPr>
          <w:fldChar w:fldCharType="end"/>
        </w:r>
      </w:hyperlink>
    </w:p>
    <w:p w14:paraId="0696F58D" w14:textId="3A29A0E7"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2" w:history="1">
        <w:r w:rsidRPr="003B5670">
          <w:rPr>
            <w:rStyle w:val="Hyperlink"/>
            <w:noProof/>
          </w:rPr>
          <w:t>Figura 10: Fluxograma dos módulos da extração do dado</w:t>
        </w:r>
        <w:r>
          <w:rPr>
            <w:noProof/>
            <w:webHidden/>
          </w:rPr>
          <w:tab/>
        </w:r>
        <w:r>
          <w:rPr>
            <w:noProof/>
            <w:webHidden/>
          </w:rPr>
          <w:fldChar w:fldCharType="begin"/>
        </w:r>
        <w:r>
          <w:rPr>
            <w:noProof/>
            <w:webHidden/>
          </w:rPr>
          <w:instrText xml:space="preserve"> PAGEREF _Toc44782582 \h </w:instrText>
        </w:r>
        <w:r>
          <w:rPr>
            <w:noProof/>
            <w:webHidden/>
          </w:rPr>
        </w:r>
        <w:r>
          <w:rPr>
            <w:noProof/>
            <w:webHidden/>
          </w:rPr>
          <w:fldChar w:fldCharType="separate"/>
        </w:r>
        <w:r>
          <w:rPr>
            <w:noProof/>
            <w:webHidden/>
          </w:rPr>
          <w:t>36</w:t>
        </w:r>
        <w:r>
          <w:rPr>
            <w:noProof/>
            <w:webHidden/>
          </w:rPr>
          <w:fldChar w:fldCharType="end"/>
        </w:r>
      </w:hyperlink>
    </w:p>
    <w:p w14:paraId="6856C729" w14:textId="46C319B2"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3" w:history="1">
        <w:r w:rsidRPr="003B5670">
          <w:rPr>
            <w:rStyle w:val="Hyperlink"/>
            <w:noProof/>
          </w:rPr>
          <w:t>Figura 11: Fluxograma de atividades para obter as bulas do profissional.</w:t>
        </w:r>
        <w:r>
          <w:rPr>
            <w:noProof/>
            <w:webHidden/>
          </w:rPr>
          <w:tab/>
        </w:r>
        <w:r>
          <w:rPr>
            <w:noProof/>
            <w:webHidden/>
          </w:rPr>
          <w:fldChar w:fldCharType="begin"/>
        </w:r>
        <w:r>
          <w:rPr>
            <w:noProof/>
            <w:webHidden/>
          </w:rPr>
          <w:instrText xml:space="preserve"> PAGEREF _Toc44782583 \h </w:instrText>
        </w:r>
        <w:r>
          <w:rPr>
            <w:noProof/>
            <w:webHidden/>
          </w:rPr>
        </w:r>
        <w:r>
          <w:rPr>
            <w:noProof/>
            <w:webHidden/>
          </w:rPr>
          <w:fldChar w:fldCharType="separate"/>
        </w:r>
        <w:r>
          <w:rPr>
            <w:noProof/>
            <w:webHidden/>
          </w:rPr>
          <w:t>37</w:t>
        </w:r>
        <w:r>
          <w:rPr>
            <w:noProof/>
            <w:webHidden/>
          </w:rPr>
          <w:fldChar w:fldCharType="end"/>
        </w:r>
      </w:hyperlink>
    </w:p>
    <w:p w14:paraId="64236A49" w14:textId="2122BCD5"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4" w:history="1">
        <w:r w:rsidRPr="003B5670">
          <w:rPr>
            <w:rStyle w:val="Hyperlink"/>
            <w:noProof/>
          </w:rPr>
          <w:t>Figura 12: Exemplo de lista de sugestões de nomes completos do fármaco.</w:t>
        </w:r>
        <w:r>
          <w:rPr>
            <w:noProof/>
            <w:webHidden/>
          </w:rPr>
          <w:tab/>
        </w:r>
        <w:r>
          <w:rPr>
            <w:noProof/>
            <w:webHidden/>
          </w:rPr>
          <w:fldChar w:fldCharType="begin"/>
        </w:r>
        <w:r>
          <w:rPr>
            <w:noProof/>
            <w:webHidden/>
          </w:rPr>
          <w:instrText xml:space="preserve"> PAGEREF _Toc44782584 \h </w:instrText>
        </w:r>
        <w:r>
          <w:rPr>
            <w:noProof/>
            <w:webHidden/>
          </w:rPr>
        </w:r>
        <w:r>
          <w:rPr>
            <w:noProof/>
            <w:webHidden/>
          </w:rPr>
          <w:fldChar w:fldCharType="separate"/>
        </w:r>
        <w:r>
          <w:rPr>
            <w:noProof/>
            <w:webHidden/>
          </w:rPr>
          <w:t>37</w:t>
        </w:r>
        <w:r>
          <w:rPr>
            <w:noProof/>
            <w:webHidden/>
          </w:rPr>
          <w:fldChar w:fldCharType="end"/>
        </w:r>
      </w:hyperlink>
    </w:p>
    <w:p w14:paraId="3DB14CCF" w14:textId="413BAED8"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5" w:history="1">
        <w:r w:rsidRPr="003B5670">
          <w:rPr>
            <w:rStyle w:val="Hyperlink"/>
            <w:noProof/>
          </w:rPr>
          <w:t>Figura 13: Fluxograma de atividades para extração dos excipientes.</w:t>
        </w:r>
        <w:r>
          <w:rPr>
            <w:noProof/>
            <w:webHidden/>
          </w:rPr>
          <w:tab/>
        </w:r>
        <w:r>
          <w:rPr>
            <w:noProof/>
            <w:webHidden/>
          </w:rPr>
          <w:fldChar w:fldCharType="begin"/>
        </w:r>
        <w:r>
          <w:rPr>
            <w:noProof/>
            <w:webHidden/>
          </w:rPr>
          <w:instrText xml:space="preserve"> PAGEREF _Toc44782585 \h </w:instrText>
        </w:r>
        <w:r>
          <w:rPr>
            <w:noProof/>
            <w:webHidden/>
          </w:rPr>
        </w:r>
        <w:r>
          <w:rPr>
            <w:noProof/>
            <w:webHidden/>
          </w:rPr>
          <w:fldChar w:fldCharType="separate"/>
        </w:r>
        <w:r>
          <w:rPr>
            <w:noProof/>
            <w:webHidden/>
          </w:rPr>
          <w:t>39</w:t>
        </w:r>
        <w:r>
          <w:rPr>
            <w:noProof/>
            <w:webHidden/>
          </w:rPr>
          <w:fldChar w:fldCharType="end"/>
        </w:r>
      </w:hyperlink>
    </w:p>
    <w:p w14:paraId="55DC7651" w14:textId="1A40C0FD"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6" w:history="1">
        <w:r w:rsidRPr="003B5670">
          <w:rPr>
            <w:rStyle w:val="Hyperlink"/>
            <w:noProof/>
          </w:rPr>
          <w:t>Figura 14: Exemplo de bula contemplada no CASO 1.</w:t>
        </w:r>
        <w:r>
          <w:rPr>
            <w:noProof/>
            <w:webHidden/>
          </w:rPr>
          <w:tab/>
        </w:r>
        <w:r>
          <w:rPr>
            <w:noProof/>
            <w:webHidden/>
          </w:rPr>
          <w:fldChar w:fldCharType="begin"/>
        </w:r>
        <w:r>
          <w:rPr>
            <w:noProof/>
            <w:webHidden/>
          </w:rPr>
          <w:instrText xml:space="preserve"> PAGEREF _Toc44782586 \h </w:instrText>
        </w:r>
        <w:r>
          <w:rPr>
            <w:noProof/>
            <w:webHidden/>
          </w:rPr>
        </w:r>
        <w:r>
          <w:rPr>
            <w:noProof/>
            <w:webHidden/>
          </w:rPr>
          <w:fldChar w:fldCharType="separate"/>
        </w:r>
        <w:r>
          <w:rPr>
            <w:noProof/>
            <w:webHidden/>
          </w:rPr>
          <w:t>40</w:t>
        </w:r>
        <w:r>
          <w:rPr>
            <w:noProof/>
            <w:webHidden/>
          </w:rPr>
          <w:fldChar w:fldCharType="end"/>
        </w:r>
      </w:hyperlink>
    </w:p>
    <w:p w14:paraId="05B3E875" w14:textId="5833935D"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7" w:history="1">
        <w:r w:rsidRPr="003B5670">
          <w:rPr>
            <w:rStyle w:val="Hyperlink"/>
            <w:noProof/>
          </w:rPr>
          <w:t>Figura 15: Exemplo de bula contemplada no CASO 2.</w:t>
        </w:r>
        <w:r>
          <w:rPr>
            <w:noProof/>
            <w:webHidden/>
          </w:rPr>
          <w:tab/>
        </w:r>
        <w:r>
          <w:rPr>
            <w:noProof/>
            <w:webHidden/>
          </w:rPr>
          <w:fldChar w:fldCharType="begin"/>
        </w:r>
        <w:r>
          <w:rPr>
            <w:noProof/>
            <w:webHidden/>
          </w:rPr>
          <w:instrText xml:space="preserve"> PAGEREF _Toc44782587 \h </w:instrText>
        </w:r>
        <w:r>
          <w:rPr>
            <w:noProof/>
            <w:webHidden/>
          </w:rPr>
        </w:r>
        <w:r>
          <w:rPr>
            <w:noProof/>
            <w:webHidden/>
          </w:rPr>
          <w:fldChar w:fldCharType="separate"/>
        </w:r>
        <w:r>
          <w:rPr>
            <w:noProof/>
            <w:webHidden/>
          </w:rPr>
          <w:t>40</w:t>
        </w:r>
        <w:r>
          <w:rPr>
            <w:noProof/>
            <w:webHidden/>
          </w:rPr>
          <w:fldChar w:fldCharType="end"/>
        </w:r>
      </w:hyperlink>
    </w:p>
    <w:p w14:paraId="61E97A9D" w14:textId="3F90293B"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8" w:history="1">
        <w:r w:rsidRPr="003B5670">
          <w:rPr>
            <w:rStyle w:val="Hyperlink"/>
            <w:noProof/>
          </w:rPr>
          <w:t>Figura 16: Exemplo de bula contemplada no CASO 3.</w:t>
        </w:r>
        <w:r>
          <w:rPr>
            <w:noProof/>
            <w:webHidden/>
          </w:rPr>
          <w:tab/>
        </w:r>
        <w:r>
          <w:rPr>
            <w:noProof/>
            <w:webHidden/>
          </w:rPr>
          <w:fldChar w:fldCharType="begin"/>
        </w:r>
        <w:r>
          <w:rPr>
            <w:noProof/>
            <w:webHidden/>
          </w:rPr>
          <w:instrText xml:space="preserve"> PAGEREF _Toc44782588 \h </w:instrText>
        </w:r>
        <w:r>
          <w:rPr>
            <w:noProof/>
            <w:webHidden/>
          </w:rPr>
        </w:r>
        <w:r>
          <w:rPr>
            <w:noProof/>
            <w:webHidden/>
          </w:rPr>
          <w:fldChar w:fldCharType="separate"/>
        </w:r>
        <w:r>
          <w:rPr>
            <w:noProof/>
            <w:webHidden/>
          </w:rPr>
          <w:t>40</w:t>
        </w:r>
        <w:r>
          <w:rPr>
            <w:noProof/>
            <w:webHidden/>
          </w:rPr>
          <w:fldChar w:fldCharType="end"/>
        </w:r>
      </w:hyperlink>
    </w:p>
    <w:p w14:paraId="5511B605" w14:textId="2CC53750"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89" w:history="1">
        <w:r w:rsidRPr="003B5670">
          <w:rPr>
            <w:rStyle w:val="Hyperlink"/>
            <w:noProof/>
          </w:rPr>
          <w:t>Figura 17: Exemplo de bula contemplada no CASO 4.</w:t>
        </w:r>
        <w:r>
          <w:rPr>
            <w:noProof/>
            <w:webHidden/>
          </w:rPr>
          <w:tab/>
        </w:r>
        <w:r>
          <w:rPr>
            <w:noProof/>
            <w:webHidden/>
          </w:rPr>
          <w:fldChar w:fldCharType="begin"/>
        </w:r>
        <w:r>
          <w:rPr>
            <w:noProof/>
            <w:webHidden/>
          </w:rPr>
          <w:instrText xml:space="preserve"> PAGEREF _Toc44782589 \h </w:instrText>
        </w:r>
        <w:r>
          <w:rPr>
            <w:noProof/>
            <w:webHidden/>
          </w:rPr>
        </w:r>
        <w:r>
          <w:rPr>
            <w:noProof/>
            <w:webHidden/>
          </w:rPr>
          <w:fldChar w:fldCharType="separate"/>
        </w:r>
        <w:r>
          <w:rPr>
            <w:noProof/>
            <w:webHidden/>
          </w:rPr>
          <w:t>41</w:t>
        </w:r>
        <w:r>
          <w:rPr>
            <w:noProof/>
            <w:webHidden/>
          </w:rPr>
          <w:fldChar w:fldCharType="end"/>
        </w:r>
      </w:hyperlink>
    </w:p>
    <w:p w14:paraId="2380C79E" w14:textId="6715ECD2"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0" w:history="1">
        <w:r w:rsidRPr="003B5670">
          <w:rPr>
            <w:rStyle w:val="Hyperlink"/>
            <w:noProof/>
          </w:rPr>
          <w:t>Figura 18: Exemplo de bula contemplada no CASO 5.</w:t>
        </w:r>
        <w:r>
          <w:rPr>
            <w:noProof/>
            <w:webHidden/>
          </w:rPr>
          <w:tab/>
        </w:r>
        <w:r>
          <w:rPr>
            <w:noProof/>
            <w:webHidden/>
          </w:rPr>
          <w:fldChar w:fldCharType="begin"/>
        </w:r>
        <w:r>
          <w:rPr>
            <w:noProof/>
            <w:webHidden/>
          </w:rPr>
          <w:instrText xml:space="preserve"> PAGEREF _Toc44782590 \h </w:instrText>
        </w:r>
        <w:r>
          <w:rPr>
            <w:noProof/>
            <w:webHidden/>
          </w:rPr>
        </w:r>
        <w:r>
          <w:rPr>
            <w:noProof/>
            <w:webHidden/>
          </w:rPr>
          <w:fldChar w:fldCharType="separate"/>
        </w:r>
        <w:r>
          <w:rPr>
            <w:noProof/>
            <w:webHidden/>
          </w:rPr>
          <w:t>41</w:t>
        </w:r>
        <w:r>
          <w:rPr>
            <w:noProof/>
            <w:webHidden/>
          </w:rPr>
          <w:fldChar w:fldCharType="end"/>
        </w:r>
      </w:hyperlink>
    </w:p>
    <w:p w14:paraId="1E76BE29" w14:textId="2BC323DD"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1" w:history="1">
        <w:r w:rsidRPr="003B5670">
          <w:rPr>
            <w:rStyle w:val="Hyperlink"/>
            <w:noProof/>
          </w:rPr>
          <w:t>Figura 19: Exemplo de bula contemplada no CASO 6.</w:t>
        </w:r>
        <w:r>
          <w:rPr>
            <w:noProof/>
            <w:webHidden/>
          </w:rPr>
          <w:tab/>
        </w:r>
        <w:r>
          <w:rPr>
            <w:noProof/>
            <w:webHidden/>
          </w:rPr>
          <w:fldChar w:fldCharType="begin"/>
        </w:r>
        <w:r>
          <w:rPr>
            <w:noProof/>
            <w:webHidden/>
          </w:rPr>
          <w:instrText xml:space="preserve"> PAGEREF _Toc44782591 \h </w:instrText>
        </w:r>
        <w:r>
          <w:rPr>
            <w:noProof/>
            <w:webHidden/>
          </w:rPr>
        </w:r>
        <w:r>
          <w:rPr>
            <w:noProof/>
            <w:webHidden/>
          </w:rPr>
          <w:fldChar w:fldCharType="separate"/>
        </w:r>
        <w:r>
          <w:rPr>
            <w:noProof/>
            <w:webHidden/>
          </w:rPr>
          <w:t>41</w:t>
        </w:r>
        <w:r>
          <w:rPr>
            <w:noProof/>
            <w:webHidden/>
          </w:rPr>
          <w:fldChar w:fldCharType="end"/>
        </w:r>
      </w:hyperlink>
    </w:p>
    <w:p w14:paraId="4C69E27E" w14:textId="581DA966"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2" w:history="1">
        <w:r w:rsidRPr="003B5670">
          <w:rPr>
            <w:rStyle w:val="Hyperlink"/>
            <w:noProof/>
          </w:rPr>
          <w:t>Figura 20: Exemplo de bula contemplada no CASO 7.</w:t>
        </w:r>
        <w:r>
          <w:rPr>
            <w:noProof/>
            <w:webHidden/>
          </w:rPr>
          <w:tab/>
        </w:r>
        <w:r>
          <w:rPr>
            <w:noProof/>
            <w:webHidden/>
          </w:rPr>
          <w:fldChar w:fldCharType="begin"/>
        </w:r>
        <w:r>
          <w:rPr>
            <w:noProof/>
            <w:webHidden/>
          </w:rPr>
          <w:instrText xml:space="preserve"> PAGEREF _Toc44782592 \h </w:instrText>
        </w:r>
        <w:r>
          <w:rPr>
            <w:noProof/>
            <w:webHidden/>
          </w:rPr>
        </w:r>
        <w:r>
          <w:rPr>
            <w:noProof/>
            <w:webHidden/>
          </w:rPr>
          <w:fldChar w:fldCharType="separate"/>
        </w:r>
        <w:r>
          <w:rPr>
            <w:noProof/>
            <w:webHidden/>
          </w:rPr>
          <w:t>42</w:t>
        </w:r>
        <w:r>
          <w:rPr>
            <w:noProof/>
            <w:webHidden/>
          </w:rPr>
          <w:fldChar w:fldCharType="end"/>
        </w:r>
      </w:hyperlink>
    </w:p>
    <w:p w14:paraId="1522CD13" w14:textId="159D2414"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3" w:history="1">
        <w:r w:rsidRPr="003B5670">
          <w:rPr>
            <w:rStyle w:val="Hyperlink"/>
            <w:noProof/>
          </w:rPr>
          <w:t>Figura 21: Exemplo de bula contemplada no CASO 8.</w:t>
        </w:r>
        <w:r>
          <w:rPr>
            <w:noProof/>
            <w:webHidden/>
          </w:rPr>
          <w:tab/>
        </w:r>
        <w:r>
          <w:rPr>
            <w:noProof/>
            <w:webHidden/>
          </w:rPr>
          <w:fldChar w:fldCharType="begin"/>
        </w:r>
        <w:r>
          <w:rPr>
            <w:noProof/>
            <w:webHidden/>
          </w:rPr>
          <w:instrText xml:space="preserve"> PAGEREF _Toc44782593 \h </w:instrText>
        </w:r>
        <w:r>
          <w:rPr>
            <w:noProof/>
            <w:webHidden/>
          </w:rPr>
        </w:r>
        <w:r>
          <w:rPr>
            <w:noProof/>
            <w:webHidden/>
          </w:rPr>
          <w:fldChar w:fldCharType="separate"/>
        </w:r>
        <w:r>
          <w:rPr>
            <w:noProof/>
            <w:webHidden/>
          </w:rPr>
          <w:t>42</w:t>
        </w:r>
        <w:r>
          <w:rPr>
            <w:noProof/>
            <w:webHidden/>
          </w:rPr>
          <w:fldChar w:fldCharType="end"/>
        </w:r>
      </w:hyperlink>
    </w:p>
    <w:p w14:paraId="73220873" w14:textId="53D9C9F8"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4" w:history="1">
        <w:r w:rsidRPr="003B5670">
          <w:rPr>
            <w:rStyle w:val="Hyperlink"/>
            <w:noProof/>
          </w:rPr>
          <w:t>Figura 22: Exemplo de bula contemplada no CASO 9.</w:t>
        </w:r>
        <w:r>
          <w:rPr>
            <w:noProof/>
            <w:webHidden/>
          </w:rPr>
          <w:tab/>
        </w:r>
        <w:r>
          <w:rPr>
            <w:noProof/>
            <w:webHidden/>
          </w:rPr>
          <w:fldChar w:fldCharType="begin"/>
        </w:r>
        <w:r>
          <w:rPr>
            <w:noProof/>
            <w:webHidden/>
          </w:rPr>
          <w:instrText xml:space="preserve"> PAGEREF _Toc44782594 \h </w:instrText>
        </w:r>
        <w:r>
          <w:rPr>
            <w:noProof/>
            <w:webHidden/>
          </w:rPr>
        </w:r>
        <w:r>
          <w:rPr>
            <w:noProof/>
            <w:webHidden/>
          </w:rPr>
          <w:fldChar w:fldCharType="separate"/>
        </w:r>
        <w:r>
          <w:rPr>
            <w:noProof/>
            <w:webHidden/>
          </w:rPr>
          <w:t>42</w:t>
        </w:r>
        <w:r>
          <w:rPr>
            <w:noProof/>
            <w:webHidden/>
          </w:rPr>
          <w:fldChar w:fldCharType="end"/>
        </w:r>
      </w:hyperlink>
    </w:p>
    <w:p w14:paraId="7BAB069B" w14:textId="6A9B65A6"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5" w:history="1">
        <w:r w:rsidRPr="003B5670">
          <w:rPr>
            <w:rStyle w:val="Hyperlink"/>
            <w:noProof/>
          </w:rPr>
          <w:t>Figura 23: Exemplo de bula não contemplada.</w:t>
        </w:r>
        <w:r>
          <w:rPr>
            <w:noProof/>
            <w:webHidden/>
          </w:rPr>
          <w:tab/>
        </w:r>
        <w:r>
          <w:rPr>
            <w:noProof/>
            <w:webHidden/>
          </w:rPr>
          <w:fldChar w:fldCharType="begin"/>
        </w:r>
        <w:r>
          <w:rPr>
            <w:noProof/>
            <w:webHidden/>
          </w:rPr>
          <w:instrText xml:space="preserve"> PAGEREF _Toc44782595 \h </w:instrText>
        </w:r>
        <w:r>
          <w:rPr>
            <w:noProof/>
            <w:webHidden/>
          </w:rPr>
        </w:r>
        <w:r>
          <w:rPr>
            <w:noProof/>
            <w:webHidden/>
          </w:rPr>
          <w:fldChar w:fldCharType="separate"/>
        </w:r>
        <w:r>
          <w:rPr>
            <w:noProof/>
            <w:webHidden/>
          </w:rPr>
          <w:t>42</w:t>
        </w:r>
        <w:r>
          <w:rPr>
            <w:noProof/>
            <w:webHidden/>
          </w:rPr>
          <w:fldChar w:fldCharType="end"/>
        </w:r>
      </w:hyperlink>
    </w:p>
    <w:p w14:paraId="6B2958A0" w14:textId="3E810D1C"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6" w:history="1">
        <w:r w:rsidRPr="003B5670">
          <w:rPr>
            <w:rStyle w:val="Hyperlink"/>
            <w:noProof/>
          </w:rPr>
          <w:t>Figura 24: Fluxograma de atividades para extração de informações do excipiente.</w:t>
        </w:r>
        <w:r>
          <w:rPr>
            <w:noProof/>
            <w:webHidden/>
          </w:rPr>
          <w:tab/>
        </w:r>
        <w:r>
          <w:rPr>
            <w:noProof/>
            <w:webHidden/>
          </w:rPr>
          <w:fldChar w:fldCharType="begin"/>
        </w:r>
        <w:r>
          <w:rPr>
            <w:noProof/>
            <w:webHidden/>
          </w:rPr>
          <w:instrText xml:space="preserve"> PAGEREF _Toc44782596 \h </w:instrText>
        </w:r>
        <w:r>
          <w:rPr>
            <w:noProof/>
            <w:webHidden/>
          </w:rPr>
        </w:r>
        <w:r>
          <w:rPr>
            <w:noProof/>
            <w:webHidden/>
          </w:rPr>
          <w:fldChar w:fldCharType="separate"/>
        </w:r>
        <w:r>
          <w:rPr>
            <w:noProof/>
            <w:webHidden/>
          </w:rPr>
          <w:t>43</w:t>
        </w:r>
        <w:r>
          <w:rPr>
            <w:noProof/>
            <w:webHidden/>
          </w:rPr>
          <w:fldChar w:fldCharType="end"/>
        </w:r>
      </w:hyperlink>
    </w:p>
    <w:p w14:paraId="2C39D6C1" w14:textId="47086FFB"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7" w:history="1">
        <w:r w:rsidRPr="003B5670">
          <w:rPr>
            <w:rStyle w:val="Hyperlink"/>
            <w:noProof/>
          </w:rPr>
          <w:t>Figura 25: Comando para execução do primeiro módulo</w:t>
        </w:r>
        <w:r>
          <w:rPr>
            <w:noProof/>
            <w:webHidden/>
          </w:rPr>
          <w:tab/>
        </w:r>
        <w:r>
          <w:rPr>
            <w:noProof/>
            <w:webHidden/>
          </w:rPr>
          <w:fldChar w:fldCharType="begin"/>
        </w:r>
        <w:r>
          <w:rPr>
            <w:noProof/>
            <w:webHidden/>
          </w:rPr>
          <w:instrText xml:space="preserve"> PAGEREF _Toc44782597 \h </w:instrText>
        </w:r>
        <w:r>
          <w:rPr>
            <w:noProof/>
            <w:webHidden/>
          </w:rPr>
        </w:r>
        <w:r>
          <w:rPr>
            <w:noProof/>
            <w:webHidden/>
          </w:rPr>
          <w:fldChar w:fldCharType="separate"/>
        </w:r>
        <w:r>
          <w:rPr>
            <w:noProof/>
            <w:webHidden/>
          </w:rPr>
          <w:t>46</w:t>
        </w:r>
        <w:r>
          <w:rPr>
            <w:noProof/>
            <w:webHidden/>
          </w:rPr>
          <w:fldChar w:fldCharType="end"/>
        </w:r>
      </w:hyperlink>
    </w:p>
    <w:p w14:paraId="41F081DB" w14:textId="403F17E4"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8" w:history="1">
        <w:r w:rsidRPr="003B5670">
          <w:rPr>
            <w:rStyle w:val="Hyperlink"/>
            <w:noProof/>
          </w:rPr>
          <w:t xml:space="preserve">Figura 26: </w:t>
        </w:r>
        <w:r w:rsidRPr="003B5670">
          <w:rPr>
            <w:rStyle w:val="Hyperlink"/>
            <w:i/>
            <w:noProof/>
          </w:rPr>
          <w:t>Log</w:t>
        </w:r>
        <w:r w:rsidRPr="003B5670">
          <w:rPr>
            <w:rStyle w:val="Hyperlink"/>
            <w:noProof/>
          </w:rPr>
          <w:t xml:space="preserve"> de execução do primeiro módulo</w:t>
        </w:r>
        <w:r>
          <w:rPr>
            <w:noProof/>
            <w:webHidden/>
          </w:rPr>
          <w:tab/>
        </w:r>
        <w:r>
          <w:rPr>
            <w:noProof/>
            <w:webHidden/>
          </w:rPr>
          <w:fldChar w:fldCharType="begin"/>
        </w:r>
        <w:r>
          <w:rPr>
            <w:noProof/>
            <w:webHidden/>
          </w:rPr>
          <w:instrText xml:space="preserve"> PAGEREF _Toc44782598 \h </w:instrText>
        </w:r>
        <w:r>
          <w:rPr>
            <w:noProof/>
            <w:webHidden/>
          </w:rPr>
        </w:r>
        <w:r>
          <w:rPr>
            <w:noProof/>
            <w:webHidden/>
          </w:rPr>
          <w:fldChar w:fldCharType="separate"/>
        </w:r>
        <w:r>
          <w:rPr>
            <w:noProof/>
            <w:webHidden/>
          </w:rPr>
          <w:t>46</w:t>
        </w:r>
        <w:r>
          <w:rPr>
            <w:noProof/>
            <w:webHidden/>
          </w:rPr>
          <w:fldChar w:fldCharType="end"/>
        </w:r>
      </w:hyperlink>
    </w:p>
    <w:p w14:paraId="42B27CEF" w14:textId="3E392E93"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599" w:history="1">
        <w:r w:rsidRPr="003B5670">
          <w:rPr>
            <w:rStyle w:val="Hyperlink"/>
            <w:noProof/>
          </w:rPr>
          <w:t>Figura 27: Comando para execução do segundo módulo</w:t>
        </w:r>
        <w:r>
          <w:rPr>
            <w:noProof/>
            <w:webHidden/>
          </w:rPr>
          <w:tab/>
        </w:r>
        <w:r>
          <w:rPr>
            <w:noProof/>
            <w:webHidden/>
          </w:rPr>
          <w:fldChar w:fldCharType="begin"/>
        </w:r>
        <w:r>
          <w:rPr>
            <w:noProof/>
            <w:webHidden/>
          </w:rPr>
          <w:instrText xml:space="preserve"> PAGEREF _Toc44782599 \h </w:instrText>
        </w:r>
        <w:r>
          <w:rPr>
            <w:noProof/>
            <w:webHidden/>
          </w:rPr>
        </w:r>
        <w:r>
          <w:rPr>
            <w:noProof/>
            <w:webHidden/>
          </w:rPr>
          <w:fldChar w:fldCharType="separate"/>
        </w:r>
        <w:r>
          <w:rPr>
            <w:noProof/>
            <w:webHidden/>
          </w:rPr>
          <w:t>46</w:t>
        </w:r>
        <w:r>
          <w:rPr>
            <w:noProof/>
            <w:webHidden/>
          </w:rPr>
          <w:fldChar w:fldCharType="end"/>
        </w:r>
      </w:hyperlink>
    </w:p>
    <w:p w14:paraId="546FB683" w14:textId="2FDF3F31"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600" w:history="1">
        <w:r w:rsidRPr="003B5670">
          <w:rPr>
            <w:rStyle w:val="Hyperlink"/>
            <w:noProof/>
          </w:rPr>
          <w:t xml:space="preserve">Figura 28: </w:t>
        </w:r>
        <w:r w:rsidRPr="003B5670">
          <w:rPr>
            <w:rStyle w:val="Hyperlink"/>
            <w:i/>
            <w:noProof/>
          </w:rPr>
          <w:t>Log</w:t>
        </w:r>
        <w:r w:rsidRPr="003B5670">
          <w:rPr>
            <w:rStyle w:val="Hyperlink"/>
            <w:noProof/>
          </w:rPr>
          <w:t xml:space="preserve"> de execução do segundo módulo 1</w:t>
        </w:r>
        <w:r>
          <w:rPr>
            <w:noProof/>
            <w:webHidden/>
          </w:rPr>
          <w:tab/>
        </w:r>
        <w:r>
          <w:rPr>
            <w:noProof/>
            <w:webHidden/>
          </w:rPr>
          <w:fldChar w:fldCharType="begin"/>
        </w:r>
        <w:r>
          <w:rPr>
            <w:noProof/>
            <w:webHidden/>
          </w:rPr>
          <w:instrText xml:space="preserve"> PAGEREF _Toc44782600 \h </w:instrText>
        </w:r>
        <w:r>
          <w:rPr>
            <w:noProof/>
            <w:webHidden/>
          </w:rPr>
        </w:r>
        <w:r>
          <w:rPr>
            <w:noProof/>
            <w:webHidden/>
          </w:rPr>
          <w:fldChar w:fldCharType="separate"/>
        </w:r>
        <w:r>
          <w:rPr>
            <w:noProof/>
            <w:webHidden/>
          </w:rPr>
          <w:t>46</w:t>
        </w:r>
        <w:r>
          <w:rPr>
            <w:noProof/>
            <w:webHidden/>
          </w:rPr>
          <w:fldChar w:fldCharType="end"/>
        </w:r>
      </w:hyperlink>
    </w:p>
    <w:p w14:paraId="5CB9A9B0" w14:textId="7649C99E"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601" w:history="1">
        <w:r w:rsidRPr="003B5670">
          <w:rPr>
            <w:rStyle w:val="Hyperlink"/>
            <w:noProof/>
          </w:rPr>
          <w:t xml:space="preserve">Figura 29: </w:t>
        </w:r>
        <w:r w:rsidRPr="003B5670">
          <w:rPr>
            <w:rStyle w:val="Hyperlink"/>
            <w:i/>
            <w:noProof/>
          </w:rPr>
          <w:t>Log</w:t>
        </w:r>
        <w:r w:rsidRPr="003B5670">
          <w:rPr>
            <w:rStyle w:val="Hyperlink"/>
            <w:noProof/>
          </w:rPr>
          <w:t xml:space="preserve"> de execução do segundo módulo 2</w:t>
        </w:r>
        <w:r>
          <w:rPr>
            <w:noProof/>
            <w:webHidden/>
          </w:rPr>
          <w:tab/>
        </w:r>
        <w:r>
          <w:rPr>
            <w:noProof/>
            <w:webHidden/>
          </w:rPr>
          <w:fldChar w:fldCharType="begin"/>
        </w:r>
        <w:r>
          <w:rPr>
            <w:noProof/>
            <w:webHidden/>
          </w:rPr>
          <w:instrText xml:space="preserve"> PAGEREF _Toc44782601 \h </w:instrText>
        </w:r>
        <w:r>
          <w:rPr>
            <w:noProof/>
            <w:webHidden/>
          </w:rPr>
        </w:r>
        <w:r>
          <w:rPr>
            <w:noProof/>
            <w:webHidden/>
          </w:rPr>
          <w:fldChar w:fldCharType="separate"/>
        </w:r>
        <w:r>
          <w:rPr>
            <w:noProof/>
            <w:webHidden/>
          </w:rPr>
          <w:t>47</w:t>
        </w:r>
        <w:r>
          <w:rPr>
            <w:noProof/>
            <w:webHidden/>
          </w:rPr>
          <w:fldChar w:fldCharType="end"/>
        </w:r>
      </w:hyperlink>
    </w:p>
    <w:p w14:paraId="59AFA691" w14:textId="10DECE52"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602" w:history="1">
        <w:r w:rsidRPr="003B5670">
          <w:rPr>
            <w:rStyle w:val="Hyperlink"/>
            <w:noProof/>
          </w:rPr>
          <w:t xml:space="preserve">Figura 30: </w:t>
        </w:r>
        <w:r w:rsidRPr="003B5670">
          <w:rPr>
            <w:rStyle w:val="Hyperlink"/>
            <w:i/>
            <w:noProof/>
          </w:rPr>
          <w:t>Log</w:t>
        </w:r>
        <w:r w:rsidRPr="003B5670">
          <w:rPr>
            <w:rStyle w:val="Hyperlink"/>
            <w:noProof/>
          </w:rPr>
          <w:t xml:space="preserve"> de execução do segundo módulo 3</w:t>
        </w:r>
        <w:r>
          <w:rPr>
            <w:noProof/>
            <w:webHidden/>
          </w:rPr>
          <w:tab/>
        </w:r>
        <w:r>
          <w:rPr>
            <w:noProof/>
            <w:webHidden/>
          </w:rPr>
          <w:fldChar w:fldCharType="begin"/>
        </w:r>
        <w:r>
          <w:rPr>
            <w:noProof/>
            <w:webHidden/>
          </w:rPr>
          <w:instrText xml:space="preserve"> PAGEREF _Toc44782602 \h </w:instrText>
        </w:r>
        <w:r>
          <w:rPr>
            <w:noProof/>
            <w:webHidden/>
          </w:rPr>
        </w:r>
        <w:r>
          <w:rPr>
            <w:noProof/>
            <w:webHidden/>
          </w:rPr>
          <w:fldChar w:fldCharType="separate"/>
        </w:r>
        <w:r>
          <w:rPr>
            <w:noProof/>
            <w:webHidden/>
          </w:rPr>
          <w:t>47</w:t>
        </w:r>
        <w:r>
          <w:rPr>
            <w:noProof/>
            <w:webHidden/>
          </w:rPr>
          <w:fldChar w:fldCharType="end"/>
        </w:r>
      </w:hyperlink>
    </w:p>
    <w:p w14:paraId="4295FC84" w14:textId="0E39DC6D"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603" w:history="1">
        <w:r w:rsidRPr="003B5670">
          <w:rPr>
            <w:rStyle w:val="Hyperlink"/>
            <w:noProof/>
          </w:rPr>
          <w:t>Figura 31: Comando para execução do módulo de metadados</w:t>
        </w:r>
        <w:r>
          <w:rPr>
            <w:noProof/>
            <w:webHidden/>
          </w:rPr>
          <w:tab/>
        </w:r>
        <w:r>
          <w:rPr>
            <w:noProof/>
            <w:webHidden/>
          </w:rPr>
          <w:fldChar w:fldCharType="begin"/>
        </w:r>
        <w:r>
          <w:rPr>
            <w:noProof/>
            <w:webHidden/>
          </w:rPr>
          <w:instrText xml:space="preserve"> PAGEREF _Toc44782603 \h </w:instrText>
        </w:r>
        <w:r>
          <w:rPr>
            <w:noProof/>
            <w:webHidden/>
          </w:rPr>
        </w:r>
        <w:r>
          <w:rPr>
            <w:noProof/>
            <w:webHidden/>
          </w:rPr>
          <w:fldChar w:fldCharType="separate"/>
        </w:r>
        <w:r>
          <w:rPr>
            <w:noProof/>
            <w:webHidden/>
          </w:rPr>
          <w:t>47</w:t>
        </w:r>
        <w:r>
          <w:rPr>
            <w:noProof/>
            <w:webHidden/>
          </w:rPr>
          <w:fldChar w:fldCharType="end"/>
        </w:r>
      </w:hyperlink>
    </w:p>
    <w:p w14:paraId="0F0526C1" w14:textId="0CD0BFAB"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604" w:history="1">
        <w:r w:rsidRPr="003B5670">
          <w:rPr>
            <w:rStyle w:val="Hyperlink"/>
            <w:noProof/>
          </w:rPr>
          <w:t>Figura 32: Visão de bulas dos metadados de execução</w:t>
        </w:r>
        <w:r>
          <w:rPr>
            <w:noProof/>
            <w:webHidden/>
          </w:rPr>
          <w:tab/>
        </w:r>
        <w:r>
          <w:rPr>
            <w:noProof/>
            <w:webHidden/>
          </w:rPr>
          <w:fldChar w:fldCharType="begin"/>
        </w:r>
        <w:r>
          <w:rPr>
            <w:noProof/>
            <w:webHidden/>
          </w:rPr>
          <w:instrText xml:space="preserve"> PAGEREF _Toc44782604 \h </w:instrText>
        </w:r>
        <w:r>
          <w:rPr>
            <w:noProof/>
            <w:webHidden/>
          </w:rPr>
        </w:r>
        <w:r>
          <w:rPr>
            <w:noProof/>
            <w:webHidden/>
          </w:rPr>
          <w:fldChar w:fldCharType="separate"/>
        </w:r>
        <w:r>
          <w:rPr>
            <w:noProof/>
            <w:webHidden/>
          </w:rPr>
          <w:t>48</w:t>
        </w:r>
        <w:r>
          <w:rPr>
            <w:noProof/>
            <w:webHidden/>
          </w:rPr>
          <w:fldChar w:fldCharType="end"/>
        </w:r>
      </w:hyperlink>
    </w:p>
    <w:p w14:paraId="53AC6293" w14:textId="65AC7BB0" w:rsidR="00AB66C8" w:rsidRDefault="00AB66C8">
      <w:pPr>
        <w:pStyle w:val="ndicedeilustraes"/>
        <w:tabs>
          <w:tab w:val="right" w:leader="dot" w:pos="9062"/>
        </w:tabs>
        <w:rPr>
          <w:rFonts w:asciiTheme="minorHAnsi" w:eastAsiaTheme="minorEastAsia" w:hAnsiTheme="minorHAnsi" w:cstheme="minorBidi"/>
          <w:noProof/>
          <w:sz w:val="22"/>
          <w:szCs w:val="22"/>
        </w:rPr>
      </w:pPr>
      <w:hyperlink w:anchor="_Toc44782605" w:history="1">
        <w:r w:rsidRPr="003B5670">
          <w:rPr>
            <w:rStyle w:val="Hyperlink"/>
            <w:noProof/>
          </w:rPr>
          <w:t>Figura 33: Visão de excipientes dos metadados de execução</w:t>
        </w:r>
        <w:r>
          <w:rPr>
            <w:noProof/>
            <w:webHidden/>
          </w:rPr>
          <w:tab/>
        </w:r>
        <w:r>
          <w:rPr>
            <w:noProof/>
            <w:webHidden/>
          </w:rPr>
          <w:fldChar w:fldCharType="begin"/>
        </w:r>
        <w:r>
          <w:rPr>
            <w:noProof/>
            <w:webHidden/>
          </w:rPr>
          <w:instrText xml:space="preserve"> PAGEREF _Toc44782605 \h </w:instrText>
        </w:r>
        <w:r>
          <w:rPr>
            <w:noProof/>
            <w:webHidden/>
          </w:rPr>
        </w:r>
        <w:r>
          <w:rPr>
            <w:noProof/>
            <w:webHidden/>
          </w:rPr>
          <w:fldChar w:fldCharType="separate"/>
        </w:r>
        <w:r>
          <w:rPr>
            <w:noProof/>
            <w:webHidden/>
          </w:rPr>
          <w:t>48</w:t>
        </w:r>
        <w:r>
          <w:rPr>
            <w:noProof/>
            <w:webHidden/>
          </w:rPr>
          <w:fldChar w:fldCharType="end"/>
        </w:r>
      </w:hyperlink>
    </w:p>
    <w:p w14:paraId="4455827D" w14:textId="3C05C588" w:rsidR="00FF01F7" w:rsidRDefault="00FE07B5" w:rsidP="00FE07B5">
      <w:pPr>
        <w:pStyle w:val="ANEXOS"/>
      </w:pPr>
      <w:r>
        <w:fldChar w:fldCharType="end"/>
      </w:r>
      <w:r w:rsidR="00FF01F7" w:rsidRPr="00FE07B5">
        <w:br w:type="page"/>
      </w:r>
      <w:bookmarkStart w:id="9" w:name="_Toc268009113"/>
      <w:bookmarkStart w:id="10" w:name="_Toc299204216"/>
      <w:bookmarkStart w:id="11" w:name="_Toc330745075"/>
      <w:bookmarkStart w:id="12" w:name="_Toc378694362"/>
      <w:bookmarkStart w:id="13" w:name="_Toc44620833"/>
      <w:r w:rsidR="00FF01F7">
        <w:lastRenderedPageBreak/>
        <w:t>LISTA DE TABELAS</w:t>
      </w:r>
      <w:bookmarkStart w:id="14" w:name="LISTADETABELASEGRAFICOS"/>
      <w:bookmarkEnd w:id="7"/>
      <w:bookmarkEnd w:id="9"/>
      <w:bookmarkEnd w:id="10"/>
      <w:bookmarkEnd w:id="11"/>
      <w:bookmarkEnd w:id="12"/>
      <w:bookmarkEnd w:id="13"/>
      <w:bookmarkEnd w:id="14"/>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8C17C9">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8C17C9">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8C17C9">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5" w:name="_Toc44620834"/>
      <w:commentRangeStart w:id="16"/>
      <w:r w:rsidR="00662C92">
        <w:lastRenderedPageBreak/>
        <w:t>LISTA DE ABREVIATURAS E SIGLAS</w:t>
      </w:r>
      <w:bookmarkStart w:id="17" w:name="LISTADEABREVIATURASESIGLAS"/>
      <w:bookmarkEnd w:id="15"/>
      <w:bookmarkEnd w:id="17"/>
      <w:commentRangeEnd w:id="16"/>
      <w:r w:rsidR="00AD0FB0">
        <w:rPr>
          <w:rStyle w:val="Refdecomentrio"/>
          <w:b w:val="0"/>
        </w:rPr>
        <w:commentReference w:id="16"/>
      </w:r>
    </w:p>
    <w:p w14:paraId="32D831FC" w14:textId="288002C8" w:rsidR="006F354B" w:rsidRPr="00386AB2" w:rsidRDefault="006F354B" w:rsidP="00662C92">
      <w:pPr>
        <w:rPr>
          <w:i/>
        </w:rPr>
      </w:pPr>
      <w:r>
        <w:rPr>
          <w:rFonts w:cs="Arial"/>
          <w:szCs w:val="32"/>
        </w:rPr>
        <w:t xml:space="preserve">HTML - </w:t>
      </w:r>
      <w:r w:rsidRPr="00386AB2">
        <w:rPr>
          <w:i/>
        </w:rPr>
        <w:t xml:space="preserve">Hypertext </w:t>
      </w:r>
      <w:proofErr w:type="spellStart"/>
      <w:r w:rsidRPr="00386AB2">
        <w:rPr>
          <w:i/>
        </w:rPr>
        <w:t>Markup</w:t>
      </w:r>
      <w:proofErr w:type="spellEnd"/>
      <w:r w:rsidRPr="00386AB2">
        <w:rPr>
          <w:i/>
        </w:rPr>
        <w:t xml:space="preserve"> </w:t>
      </w:r>
      <w:proofErr w:type="spellStart"/>
      <w:r w:rsidRPr="00386AB2">
        <w:rPr>
          <w:i/>
        </w:rPr>
        <w:t>Language</w:t>
      </w:r>
      <w:proofErr w:type="spellEnd"/>
    </w:p>
    <w:p w14:paraId="51F789CC" w14:textId="6D73C2A1" w:rsidR="006F354B" w:rsidRDefault="006F354B" w:rsidP="00662C92">
      <w:r>
        <w:t xml:space="preserve">HTTP - </w:t>
      </w:r>
      <w:r w:rsidRPr="00386AB2">
        <w:rPr>
          <w:i/>
        </w:rPr>
        <w:t xml:space="preserve">Hypertext </w:t>
      </w:r>
      <w:proofErr w:type="spellStart"/>
      <w:r w:rsidRPr="00386AB2">
        <w:rPr>
          <w:i/>
        </w:rPr>
        <w:t>Transfer</w:t>
      </w:r>
      <w:proofErr w:type="spellEnd"/>
      <w:r w:rsidRPr="00386AB2">
        <w:rPr>
          <w:i/>
        </w:rPr>
        <w:t xml:space="preserve"> </w:t>
      </w:r>
      <w:proofErr w:type="spellStart"/>
      <w:r w:rsidRPr="00386AB2">
        <w:rPr>
          <w:i/>
        </w:rPr>
        <w:t>Protocol</w:t>
      </w:r>
      <w:proofErr w:type="spellEnd"/>
    </w:p>
    <w:p w14:paraId="0CFE7933" w14:textId="6D672012" w:rsidR="006F354B" w:rsidRDefault="006F354B" w:rsidP="00662C92">
      <w:r>
        <w:t xml:space="preserve">CSS - </w:t>
      </w:r>
      <w:proofErr w:type="spellStart"/>
      <w:r w:rsidRPr="00386AB2">
        <w:rPr>
          <w:i/>
        </w:rPr>
        <w:t>Cascading</w:t>
      </w:r>
      <w:proofErr w:type="spellEnd"/>
      <w:r w:rsidRPr="00386AB2">
        <w:rPr>
          <w:i/>
        </w:rPr>
        <w:t xml:space="preserve"> </w:t>
      </w:r>
      <w:proofErr w:type="spellStart"/>
      <w:r w:rsidRPr="00386AB2">
        <w:rPr>
          <w:i/>
        </w:rPr>
        <w:t>Style</w:t>
      </w:r>
      <w:proofErr w:type="spellEnd"/>
      <w:r w:rsidRPr="00386AB2">
        <w:rPr>
          <w:i/>
        </w:rPr>
        <w:t xml:space="preserve"> </w:t>
      </w:r>
      <w:proofErr w:type="spellStart"/>
      <w:r w:rsidRPr="00386AB2">
        <w:rPr>
          <w:i/>
        </w:rPr>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386AB2">
        <w:rPr>
          <w:i/>
        </w:rPr>
        <w:t>Portable</w:t>
      </w:r>
      <w:proofErr w:type="spellEnd"/>
      <w:r w:rsidRPr="00386AB2">
        <w:rPr>
          <w:i/>
        </w:rPr>
        <w:t xml:space="preserve"> </w:t>
      </w:r>
      <w:proofErr w:type="spellStart"/>
      <w:r w:rsidRPr="00386AB2">
        <w:rPr>
          <w:i/>
        </w:rPr>
        <w:t>Document</w:t>
      </w:r>
      <w:proofErr w:type="spellEnd"/>
      <w:r w:rsidRPr="00386AB2">
        <w:rPr>
          <w:i/>
        </w:rPr>
        <w:t xml:space="preserve"> </w:t>
      </w:r>
      <w:proofErr w:type="spellStart"/>
      <w:r w:rsidRPr="00386AB2">
        <w:rPr>
          <w:i/>
        </w:rPr>
        <w:t>Format</w:t>
      </w:r>
      <w:proofErr w:type="spellEnd"/>
    </w:p>
    <w:p w14:paraId="284640D6" w14:textId="06878787" w:rsidR="006F354B" w:rsidRDefault="006F354B" w:rsidP="006F354B">
      <w:r w:rsidRPr="006F354B">
        <w:fldChar w:fldCharType="end"/>
      </w:r>
      <w:r>
        <w:t xml:space="preserve">JSON - </w:t>
      </w:r>
      <w:proofErr w:type="spellStart"/>
      <w:r w:rsidRPr="00386AB2">
        <w:rPr>
          <w:i/>
        </w:rPr>
        <w:t>JavaScript</w:t>
      </w:r>
      <w:proofErr w:type="spellEnd"/>
      <w:r w:rsidRPr="00386AB2">
        <w:rPr>
          <w:i/>
        </w:rPr>
        <w:t xml:space="preserve"> </w:t>
      </w:r>
      <w:proofErr w:type="spellStart"/>
      <w:r w:rsidRPr="00386AB2">
        <w:rPr>
          <w:i/>
        </w:rPr>
        <w:t>Object</w:t>
      </w:r>
      <w:proofErr w:type="spellEnd"/>
      <w:r w:rsidRPr="00386AB2">
        <w:rPr>
          <w:i/>
        </w:rPr>
        <w:t xml:space="preserve"> </w:t>
      </w:r>
      <w:proofErr w:type="spellStart"/>
      <w:r w:rsidRPr="00386AB2">
        <w:rPr>
          <w:i/>
        </w:rPr>
        <w:t>Notation</w:t>
      </w:r>
      <w:proofErr w:type="spellEnd"/>
    </w:p>
    <w:p w14:paraId="1866F0C1" w14:textId="3878A39C" w:rsidR="006F354B" w:rsidRDefault="006F354B" w:rsidP="006F354B">
      <w:r>
        <w:rPr>
          <w:rFonts w:cs="Arial"/>
          <w:szCs w:val="32"/>
        </w:rPr>
        <w:t xml:space="preserve">CSV - </w:t>
      </w:r>
      <w:proofErr w:type="spellStart"/>
      <w:r w:rsidRPr="00386AB2">
        <w:rPr>
          <w:i/>
        </w:rPr>
        <w:t>Comma-separated</w:t>
      </w:r>
      <w:proofErr w:type="spellEnd"/>
      <w:r w:rsidRPr="00386AB2">
        <w:rPr>
          <w:i/>
        </w:rPr>
        <w:t xml:space="preserve"> </w:t>
      </w:r>
      <w:proofErr w:type="spellStart"/>
      <w:r w:rsidRPr="00386AB2">
        <w:rPr>
          <w:i/>
        </w:rPr>
        <w:t>Values</w:t>
      </w:r>
      <w:proofErr w:type="spellEnd"/>
    </w:p>
    <w:p w14:paraId="07297590" w14:textId="374C4CB1" w:rsidR="006F354B" w:rsidRDefault="006F354B" w:rsidP="006F354B">
      <w:r>
        <w:t xml:space="preserve">XML </w:t>
      </w:r>
      <w:r w:rsidRPr="00386AB2">
        <w:rPr>
          <w:i/>
        </w:rPr>
        <w:t xml:space="preserve">- </w:t>
      </w:r>
      <w:proofErr w:type="spellStart"/>
      <w:r w:rsidRPr="00386AB2">
        <w:rPr>
          <w:i/>
        </w:rPr>
        <w:t>Extensible</w:t>
      </w:r>
      <w:proofErr w:type="spellEnd"/>
      <w:r w:rsidRPr="00386AB2">
        <w:rPr>
          <w:i/>
        </w:rPr>
        <w:t xml:space="preserve"> </w:t>
      </w:r>
      <w:proofErr w:type="spellStart"/>
      <w:r w:rsidRPr="00386AB2">
        <w:rPr>
          <w:i/>
        </w:rPr>
        <w:t>Markup</w:t>
      </w:r>
      <w:proofErr w:type="spellEnd"/>
      <w:r w:rsidRPr="00386AB2">
        <w:rPr>
          <w:i/>
        </w:rPr>
        <w:t xml:space="preserve"> </w:t>
      </w:r>
      <w:proofErr w:type="spellStart"/>
      <w:r w:rsidRPr="00386AB2">
        <w:rPr>
          <w:i/>
        </w:rPr>
        <w:t>Language</w:t>
      </w:r>
      <w:proofErr w:type="spellEnd"/>
    </w:p>
    <w:p w14:paraId="0526EA63" w14:textId="21CD7B26" w:rsidR="006F354B" w:rsidRDefault="006F354B" w:rsidP="006F354B">
      <w:r>
        <w:t xml:space="preserve">SQL – </w:t>
      </w:r>
      <w:proofErr w:type="spellStart"/>
      <w:r w:rsidRPr="00386AB2">
        <w:rPr>
          <w:i/>
        </w:rPr>
        <w:t>Structured</w:t>
      </w:r>
      <w:proofErr w:type="spellEnd"/>
      <w:r w:rsidRPr="00386AB2">
        <w:rPr>
          <w:i/>
        </w:rPr>
        <w:t xml:space="preserve"> Query </w:t>
      </w:r>
      <w:proofErr w:type="spellStart"/>
      <w:r w:rsidRPr="00386AB2">
        <w:rPr>
          <w:i/>
        </w:rPr>
        <w:t>Language</w:t>
      </w:r>
      <w:proofErr w:type="spellEnd"/>
    </w:p>
    <w:p w14:paraId="62FA285C" w14:textId="38FBFA58" w:rsidR="006F354B" w:rsidRDefault="006F354B" w:rsidP="006F354B">
      <w:r>
        <w:t xml:space="preserve">JS – </w:t>
      </w:r>
      <w:proofErr w:type="spellStart"/>
      <w:r>
        <w:t>JavaScript</w:t>
      </w:r>
      <w:proofErr w:type="spellEnd"/>
    </w:p>
    <w:p w14:paraId="35BFCD1F" w14:textId="1B88917D" w:rsidR="00386AB2" w:rsidRDefault="00386AB2" w:rsidP="006F354B">
      <w:pPr>
        <w:rPr>
          <w:i/>
        </w:rPr>
      </w:pPr>
      <w:r>
        <w:t xml:space="preserve">FDA – </w:t>
      </w:r>
      <w:r w:rsidR="0052369F">
        <w:rPr>
          <w:i/>
        </w:rPr>
        <w:t xml:space="preserve">U.S. </w:t>
      </w:r>
      <w:proofErr w:type="spellStart"/>
      <w:r w:rsidRPr="00386AB2">
        <w:rPr>
          <w:i/>
        </w:rPr>
        <w:t>Food</w:t>
      </w:r>
      <w:proofErr w:type="spellEnd"/>
      <w:r w:rsidRPr="00386AB2">
        <w:rPr>
          <w:i/>
        </w:rPr>
        <w:t xml:space="preserve"> </w:t>
      </w:r>
      <w:proofErr w:type="spellStart"/>
      <w:r w:rsidRPr="00386AB2">
        <w:rPr>
          <w:i/>
        </w:rPr>
        <w:t>and</w:t>
      </w:r>
      <w:proofErr w:type="spellEnd"/>
      <w:r w:rsidRPr="00386AB2">
        <w:rPr>
          <w:i/>
        </w:rPr>
        <w:t xml:space="preserve"> </w:t>
      </w:r>
      <w:proofErr w:type="spellStart"/>
      <w:r w:rsidRPr="00386AB2">
        <w:rPr>
          <w:i/>
        </w:rPr>
        <w:t>Drug</w:t>
      </w:r>
      <w:proofErr w:type="spellEnd"/>
      <w:r w:rsidRPr="00386AB2">
        <w:rPr>
          <w:i/>
        </w:rPr>
        <w:t xml:space="preserve"> </w:t>
      </w:r>
      <w:proofErr w:type="spellStart"/>
      <w:r w:rsidRPr="00386AB2">
        <w:rPr>
          <w:i/>
        </w:rPr>
        <w:t>Administration</w:t>
      </w:r>
      <w:proofErr w:type="spellEnd"/>
    </w:p>
    <w:p w14:paraId="614231EA" w14:textId="6D2DB846" w:rsidR="00D61EC9" w:rsidRPr="00D61EC9" w:rsidRDefault="00D61EC9" w:rsidP="006F354B">
      <w:pPr>
        <w:rPr>
          <w:rFonts w:cs="Arial"/>
          <w:i/>
          <w:szCs w:val="32"/>
        </w:rPr>
      </w:pPr>
      <w:r>
        <w:t xml:space="preserve">WSL – </w:t>
      </w:r>
      <w:r>
        <w:rPr>
          <w:i/>
        </w:rPr>
        <w:t xml:space="preserve">Windows </w:t>
      </w:r>
      <w:proofErr w:type="spellStart"/>
      <w:r>
        <w:rPr>
          <w:i/>
        </w:rPr>
        <w:t>Subsystems</w:t>
      </w:r>
      <w:proofErr w:type="spellEnd"/>
      <w:r>
        <w:rPr>
          <w:i/>
        </w:rPr>
        <w:t xml:space="preserve">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commentRangeStart w:id="18"/>
      <w:r w:rsidR="00B916E6">
        <w:t>SUMÁRIO</w:t>
      </w:r>
      <w:commentRangeEnd w:id="18"/>
      <w:r w:rsidR="006579F9">
        <w:rPr>
          <w:rStyle w:val="Refdecomentrio"/>
          <w:rFonts w:cs="Times New Roman"/>
          <w:b w:val="0"/>
        </w:rPr>
        <w:commentReference w:id="18"/>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8C17C9">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8C17C9">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8C17C9">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8C17C9">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8C17C9">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8C17C9">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8C17C9">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8C17C9">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8C17C9">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8C17C9">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8C17C9">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8C17C9">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8C17C9">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8C17C9">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8C17C9">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8C17C9">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11"/>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9" w:name="CAPITULO1"/>
      <w:bookmarkStart w:id="20" w:name="_Toc101326828"/>
      <w:bookmarkStart w:id="21" w:name="_Toc44620835"/>
      <w:bookmarkEnd w:id="19"/>
      <w:commentRangeStart w:id="22"/>
      <w:r>
        <w:lastRenderedPageBreak/>
        <w:t>INTRODUÇÃO</w:t>
      </w:r>
      <w:bookmarkEnd w:id="20"/>
      <w:bookmarkEnd w:id="21"/>
      <w:commentRangeEnd w:id="22"/>
      <w:r w:rsidR="00574060">
        <w:rPr>
          <w:rStyle w:val="Refdecomentrio"/>
          <w:b w:val="0"/>
          <w:caps w:val="0"/>
          <w:kern w:val="0"/>
        </w:rPr>
        <w:commentReference w:id="22"/>
      </w:r>
    </w:p>
    <w:p w14:paraId="4E481006" w14:textId="2E01957D"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23"/>
      <w:r>
        <w:t>favorece</w:t>
      </w:r>
      <w:r w:rsidR="007D7C8F">
        <w:t>ndo</w:t>
      </w:r>
      <w:r>
        <w:t xml:space="preserve"> </w:t>
      </w:r>
      <w:commentRangeEnd w:id="23"/>
      <w:r w:rsidR="00522219">
        <w:rPr>
          <w:rStyle w:val="Refdecomentrio"/>
        </w:rPr>
        <w:commentReference w:id="23"/>
      </w:r>
      <w:r>
        <w:t xml:space="preserve">a eficácia e qualidade do </w:t>
      </w:r>
      <w:commentRangeStart w:id="24"/>
      <w:r>
        <w:t>medicamento</w:t>
      </w:r>
      <w:commentRangeEnd w:id="24"/>
      <w:r w:rsidR="00522219">
        <w:rPr>
          <w:rStyle w:val="Refdecomentrio"/>
        </w:rPr>
        <w:commentReference w:id="24"/>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25"/>
      <w:r>
        <w:t>precisa</w:t>
      </w:r>
      <w:commentRangeEnd w:id="25"/>
      <w:r w:rsidR="00522219">
        <w:rPr>
          <w:rStyle w:val="Refdecomentrio"/>
        </w:rPr>
        <w:commentReference w:id="25"/>
      </w:r>
      <w:r>
        <w:t>. Analisando as dificuldades dessa pesquisa, foi debatido o uso</w:t>
      </w:r>
      <w:r w:rsidR="0000060D">
        <w:t xml:space="preserve"> das</w:t>
      </w:r>
      <w:r>
        <w:t xml:space="preserve"> </w:t>
      </w:r>
      <w:commentRangeStart w:id="26"/>
      <w:r>
        <w:t>técnicas</w:t>
      </w:r>
      <w:commentRangeEnd w:id="26"/>
      <w:r w:rsidR="0000060D">
        <w:t xml:space="preserve"> de</w:t>
      </w:r>
      <w:r w:rsidR="00522219">
        <w:rPr>
          <w:rStyle w:val="Refdecomentrio"/>
        </w:rPr>
        <w:commentReference w:id="26"/>
      </w:r>
      <w:r>
        <w:t xml:space="preserve"> </w:t>
      </w:r>
      <w:r w:rsidRPr="007B5E8B">
        <w:rPr>
          <w:i/>
        </w:rPr>
        <w:t xml:space="preserve">web </w:t>
      </w:r>
      <w:proofErr w:type="spellStart"/>
      <w:r w:rsidRPr="007B5E8B">
        <w:rPr>
          <w:i/>
        </w:rPr>
        <w:t>scraping</w:t>
      </w:r>
      <w:proofErr w:type="spellEnd"/>
      <w:r>
        <w:t xml:space="preserve"> e </w:t>
      </w:r>
      <w:proofErr w:type="spellStart"/>
      <w:r w:rsidRPr="007B5E8B">
        <w:rPr>
          <w:i/>
        </w:rPr>
        <w:t>text</w:t>
      </w:r>
      <w:proofErr w:type="spellEnd"/>
      <w:r w:rsidRPr="007B5E8B">
        <w:rPr>
          <w:i/>
        </w:rPr>
        <w:t xml:space="preserve">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27"/>
      <w:r>
        <w:t>decisões</w:t>
      </w:r>
      <w:commentRangeEnd w:id="27"/>
      <w:r w:rsidR="00522219">
        <w:rPr>
          <w:rStyle w:val="Refdecomentrio"/>
        </w:rPr>
        <w:commentReference w:id="27"/>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w:t>
      </w:r>
      <w:commentRangeStart w:id="28"/>
      <w:r w:rsidR="001E45BD">
        <w:t>35]</w:t>
      </w:r>
      <w:commentRangeEnd w:id="28"/>
      <w:r w:rsidR="00522219">
        <w:rPr>
          <w:rStyle w:val="Refdecomentrio"/>
        </w:rPr>
        <w:commentReference w:id="28"/>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29" w:name="CAPITULO1p1"/>
      <w:bookmarkEnd w:id="29"/>
      <w:r w:rsidRPr="00EA0BD3">
        <w:br w:type="page"/>
      </w:r>
      <w:bookmarkStart w:id="30" w:name="CAPITULO2"/>
      <w:bookmarkStart w:id="31" w:name="CAPITULO3"/>
      <w:bookmarkStart w:id="32" w:name="_Toc44620836"/>
      <w:bookmarkEnd w:id="30"/>
      <w:bookmarkEnd w:id="31"/>
      <w:r w:rsidR="007E399E">
        <w:lastRenderedPageBreak/>
        <w:t>TRABALHOS RELACIONADOS</w:t>
      </w:r>
      <w:bookmarkEnd w:id="32"/>
    </w:p>
    <w:p w14:paraId="20184697" w14:textId="60ADFC24" w:rsidR="00EA0BD3" w:rsidRDefault="00540FBA" w:rsidP="00EA0BD3">
      <w:bookmarkStart w:id="3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2ACEC6B3" w:rsidR="00EA0BD3" w:rsidRDefault="00EA0BD3" w:rsidP="00EA0BD3">
      <w:pPr>
        <w:ind w:firstLine="1134"/>
      </w:pPr>
      <w:r>
        <w:t xml:space="preserve">O estudo </w:t>
      </w:r>
      <w:commentRangeStart w:id="34"/>
      <w:r>
        <w:t>[1]</w:t>
      </w:r>
      <w:commentRangeEnd w:id="34"/>
      <w:r w:rsidR="00623F11">
        <w:rPr>
          <w:rStyle w:val="Refdecomentrio"/>
        </w:rPr>
        <w:commentReference w:id="34"/>
      </w:r>
      <w:r>
        <w:t xml:space="preserve"> de autoria de Carolina Franco </w:t>
      </w:r>
      <w:proofErr w:type="spellStart"/>
      <w:r>
        <w:t>Zanon</w:t>
      </w:r>
      <w:proofErr w:type="spellEnd"/>
      <w:r>
        <w:t xml:space="preserve">, apresenta a criação de um sistema, utilizando a técnica </w:t>
      </w:r>
      <w:r w:rsidRPr="00346329">
        <w:rPr>
          <w:i/>
          <w:iCs/>
        </w:rPr>
        <w:t xml:space="preserve">Web </w:t>
      </w:r>
      <w:proofErr w:type="spellStart"/>
      <w:r w:rsidRPr="00346329">
        <w:rPr>
          <w:i/>
          <w:iCs/>
        </w:rPr>
        <w:t>Scraping</w:t>
      </w:r>
      <w:proofErr w:type="spellEnd"/>
      <w:r>
        <w:t xml:space="preserve">, para auxiliar na definição do perfil epidemiológico dos pacientes da Clínica de </w:t>
      </w:r>
      <w:proofErr w:type="spellStart"/>
      <w:r>
        <w:t>Estomatologia</w:t>
      </w:r>
      <w:proofErr w:type="spellEnd"/>
      <w:r>
        <w:t xml:space="preserve">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w:t>
      </w:r>
      <w:commentRangeStart w:id="35"/>
      <w:r>
        <w:t>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do novo sistema</w:t>
      </w:r>
      <w:commentRangeEnd w:id="35"/>
      <w:r w:rsidR="00C42B5E">
        <w:rPr>
          <w:rStyle w:val="Refdecomentrio"/>
        </w:rPr>
        <w:commentReference w:id="35"/>
      </w:r>
      <w:r>
        <w:t xml:space="preserve">, chamado </w:t>
      </w:r>
      <w:proofErr w:type="spellStart"/>
      <w:r>
        <w:t>Estomato</w:t>
      </w:r>
      <w:proofErr w:type="spellEnd"/>
      <w:r>
        <w:t xml:space="preserve"> Web Scraper, facilitou a extração e qualidade dos dados, e, </w:t>
      </w:r>
      <w:r w:rsidR="009F10CB">
        <w:t>portanto</w:t>
      </w:r>
      <w:r>
        <w:t xml:space="preserve">, </w:t>
      </w:r>
      <w:r w:rsidR="001825E7">
        <w:t>está credenciado a</w:t>
      </w:r>
      <w:r>
        <w:t xml:space="preserve"> ser utilizado para diversos estudos na área de </w:t>
      </w:r>
      <w:proofErr w:type="spellStart"/>
      <w:r>
        <w:t>estomatologia</w:t>
      </w:r>
      <w:proofErr w:type="spellEnd"/>
      <w:r>
        <w:t>.</w:t>
      </w:r>
    </w:p>
    <w:p w14:paraId="736AD040" w14:textId="7133554B"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w:t>
      </w:r>
      <w:commentRangeStart w:id="36"/>
      <w:r>
        <w:t>e abord</w:t>
      </w:r>
      <w:r w:rsidR="00B10EF8">
        <w:t>ou</w:t>
      </w:r>
      <w:r>
        <w:t xml:space="preserve"> </w:t>
      </w:r>
      <w:commentRangeEnd w:id="36"/>
      <w:r w:rsidR="00C42B5E">
        <w:rPr>
          <w:rStyle w:val="Refdecomentrio"/>
        </w:rPr>
        <w:commentReference w:id="36"/>
      </w:r>
      <w:r>
        <w:t xml:space="preserve">uma análise da rentabilidade dos dividendos das empresas que compõem o </w:t>
      </w:r>
      <w:proofErr w:type="spellStart"/>
      <w:r>
        <w:t>IBrX</w:t>
      </w:r>
      <w:proofErr w:type="spellEnd"/>
      <w:r>
        <w:t xml:space="preserve"> 50</w:t>
      </w:r>
      <w:commentRangeStart w:id="37"/>
      <w:r>
        <w:t xml:space="preserve">. </w:t>
      </w:r>
      <w:r w:rsidR="004F653E">
        <w:t>O artigo demonstra a implementação de</w:t>
      </w:r>
      <w:r>
        <w:t xml:space="preserve"> </w:t>
      </w:r>
      <w:commentRangeEnd w:id="37"/>
      <w:r w:rsidR="00C42B5E">
        <w:rPr>
          <w:rStyle w:val="Refdecomentrio"/>
        </w:rPr>
        <w:commentReference w:id="37"/>
      </w:r>
      <w:r>
        <w:t xml:space="preserve">um </w:t>
      </w:r>
      <w:r w:rsidRPr="00346329">
        <w:rPr>
          <w:i/>
          <w:iCs/>
        </w:rPr>
        <w:t>Web Scraper</w:t>
      </w:r>
      <w:r>
        <w:t xml:space="preserve"> a partir da linguagem Python</w:t>
      </w:r>
      <w:r w:rsidR="008839B8">
        <w:t xml:space="preserve"> </w:t>
      </w:r>
      <w:commentRangeStart w:id="38"/>
      <w:r w:rsidR="008839B8">
        <w:t>[29</w:t>
      </w:r>
      <w:commentRangeEnd w:id="38"/>
      <w:r w:rsidR="00F51B79">
        <w:rPr>
          <w:rStyle w:val="Refdecomentrio"/>
        </w:rPr>
        <w:commentReference w:id="38"/>
      </w:r>
      <w:commentRangeStart w:id="39"/>
      <w:r w:rsidR="008839B8">
        <w:t>]</w:t>
      </w:r>
      <w:r w:rsidR="00AB63B1">
        <w:t>, sendo todas as</w:t>
      </w:r>
      <w:r>
        <w:t xml:space="preserve"> </w:t>
      </w:r>
      <w:commentRangeEnd w:id="39"/>
      <w:r w:rsidR="000D272D">
        <w:rPr>
          <w:rStyle w:val="Refdecomentrio"/>
        </w:rPr>
        <w:commentReference w:id="39"/>
      </w:r>
      <w:r>
        <w:t xml:space="preserve">informações extraídas do site </w:t>
      </w:r>
      <w:proofErr w:type="spellStart"/>
      <w:r>
        <w:t>Yahoo!Finanças</w:t>
      </w:r>
      <w:proofErr w:type="spellEnd"/>
      <w:r>
        <w:t xml:space="preserve"> [4], onde os dados não estão disponíveis para uma coleta em massa. As análises feitas para a área do mercado financeiro têm como característica uma grande massa de dados, fazendo-se necessária extração em diferentes fontes</w:t>
      </w:r>
      <w:commentRangeStart w:id="40"/>
      <w:r>
        <w:t xml:space="preserve">.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commentRangeEnd w:id="40"/>
      <w:r w:rsidR="00605535">
        <w:rPr>
          <w:rStyle w:val="Refdecomentrio"/>
        </w:rPr>
        <w:commentReference w:id="40"/>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 xml:space="preserve">dos do módulo de consulta da página da FIPE e persistência das informações estruturadas em banco de dados </w:t>
      </w:r>
      <w:proofErr w:type="spellStart"/>
      <w:r>
        <w:t>PostgreSQL</w:t>
      </w:r>
      <w:proofErr w:type="spellEnd"/>
      <w:r w:rsidR="00D62466">
        <w:t xml:space="preserve"> </w:t>
      </w:r>
      <w:commentRangeStart w:id="41"/>
      <w:r w:rsidR="00D62466">
        <w:t>[30]</w:t>
      </w:r>
      <w:commentRangeEnd w:id="41"/>
      <w:r w:rsidR="00F51B79">
        <w:rPr>
          <w:rStyle w:val="Refdecomentrio"/>
        </w:rPr>
        <w:commentReference w:id="41"/>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42"/>
      <w:r w:rsidR="00A57BA0">
        <w:t>[31]</w:t>
      </w:r>
      <w:r>
        <w:t>.</w:t>
      </w:r>
      <w:commentRangeEnd w:id="42"/>
      <w:r w:rsidR="00F51B79">
        <w:rPr>
          <w:rStyle w:val="Refdecomentrio"/>
        </w:rPr>
        <w:commentReference w:id="42"/>
      </w:r>
    </w:p>
    <w:bookmarkEnd w:id="33"/>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14DE2612" w:rsidR="00EA0BD3" w:rsidRDefault="00EA0BD3" w:rsidP="00EA0BD3">
      <w:pPr>
        <w:ind w:firstLine="1134"/>
      </w:pPr>
      <w:r>
        <w:t xml:space="preserve">Uma das áreas na qual foi identificada a oportunidade de automatização é a farmacêutica. Parte do procedimento de proposta de um novo fármaco envolve a consulta </w:t>
      </w:r>
      <w:r w:rsidR="0041049A">
        <w:t>às subst</w:t>
      </w:r>
      <w:r w:rsidR="005C1B9A">
        <w:rPr>
          <w:rStyle w:val="Refdecomentrio"/>
        </w:rPr>
        <w:commentReference w:id="43"/>
      </w:r>
      <w:r w:rsidR="0041049A">
        <w:t>âncias que compõe o fármaco em suas diversas composições</w:t>
      </w:r>
      <w:r>
        <w:t xml:space="preserve">,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r>
        <w:t xml:space="preserve"> extraídas de sites especializados da área.</w:t>
      </w:r>
    </w:p>
    <w:p w14:paraId="57F968CC" w14:textId="7B14C5E7" w:rsidR="00EA0BD3" w:rsidRDefault="0054463E" w:rsidP="00EA0BD3">
      <w:pPr>
        <w:ind w:firstLine="1134"/>
      </w:pPr>
      <w:r>
        <w:t>Nesse contexto, a</w:t>
      </w:r>
      <w:commentRangeStart w:id="44"/>
      <w:r w:rsidR="00EA0BD3">
        <w:t xml:space="preserve"> aplicação de </w:t>
      </w:r>
      <w:r w:rsidR="00EA0BD3" w:rsidRPr="00346329">
        <w:rPr>
          <w:i/>
          <w:iCs/>
        </w:rPr>
        <w:t xml:space="preserve">Web </w:t>
      </w:r>
      <w:proofErr w:type="spellStart"/>
      <w:r w:rsidR="00EA0BD3" w:rsidRPr="00346329">
        <w:rPr>
          <w:i/>
          <w:iCs/>
        </w:rPr>
        <w:t>Scraping</w:t>
      </w:r>
      <w:proofErr w:type="spellEnd"/>
      <w:r w:rsidR="00871250">
        <w:t xml:space="preserve"> para a</w:t>
      </w:r>
      <w:r w:rsidR="00EA0BD3">
        <w:t xml:space="preserve"> extração das informações de sites farmacêuticos especializados através da busca por elementos-chave </w:t>
      </w:r>
      <w:r w:rsidR="002F0523">
        <w:t>agiliza a</w:t>
      </w:r>
      <w:r w:rsidR="00EA0BD3">
        <w:t xml:space="preserve"> etapa </w:t>
      </w:r>
      <w:r w:rsidR="00E73C89">
        <w:t>de</w:t>
      </w:r>
      <w:r w:rsidR="00EA0BD3">
        <w:t xml:space="preserve"> criação de novos medicamentos, </w:t>
      </w:r>
      <w:r w:rsidR="008833BE">
        <w:t xml:space="preserve">favorecendo a elaboração de soluções rápidas e eficientes contra possíveis patógenos infecciosos, </w:t>
      </w:r>
      <w:r w:rsidR="004C7302">
        <w:t>assim como</w:t>
      </w:r>
      <w:r w:rsidR="00EA0BD3">
        <w:t xml:space="preserve"> os agentes recém descobertos</w:t>
      </w:r>
      <w:r w:rsidR="004C7302">
        <w:t xml:space="preserve"> e que afligem a nossa sociedade</w:t>
      </w:r>
      <w:r w:rsidR="00EA0BD3">
        <w:t>.</w:t>
      </w:r>
      <w:commentRangeEnd w:id="44"/>
      <w:r w:rsidR="008008C0">
        <w:rPr>
          <w:rStyle w:val="Refdecomentrio"/>
        </w:rPr>
        <w:commentReference w:id="44"/>
      </w:r>
    </w:p>
    <w:p w14:paraId="7D181AB7" w14:textId="79C169FC" w:rsidR="007E399E" w:rsidRDefault="007E399E" w:rsidP="007E399E">
      <w:pPr>
        <w:pStyle w:val="Ttulo1"/>
        <w:ind w:left="431" w:hanging="431"/>
      </w:pPr>
      <w:r w:rsidRPr="00EA0BD3">
        <w:br w:type="page"/>
      </w:r>
      <w:bookmarkStart w:id="45" w:name="_Toc44620838"/>
      <w:r>
        <w:lastRenderedPageBreak/>
        <w:t>FUNDAMENTAÇÃO TEÓRICA</w:t>
      </w:r>
      <w:bookmarkEnd w:id="45"/>
    </w:p>
    <w:p w14:paraId="640B9AB0" w14:textId="1FBD257F"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w:t>
      </w:r>
      <w:r w:rsidR="00237871">
        <w:t>:</w:t>
      </w:r>
      <w:r w:rsidRPr="007E399E">
        <w:t xml:space="preserve"> tipos de dados, técnicas de coleta e de análise e armazenamento.</w:t>
      </w:r>
    </w:p>
    <w:p w14:paraId="2C3A2F60" w14:textId="4EBBCD6D" w:rsidR="007E399E" w:rsidRDefault="007E399E" w:rsidP="007E399E">
      <w:pPr>
        <w:pStyle w:val="Ttulo2"/>
      </w:pPr>
      <w:bookmarkStart w:id="46" w:name="_Toc44620839"/>
      <w:r>
        <w:t>COLETA DE DADOS</w:t>
      </w:r>
      <w:bookmarkEnd w:id="46"/>
    </w:p>
    <w:p w14:paraId="37E59B2D" w14:textId="3F77D72B" w:rsidR="007E399E" w:rsidRDefault="007E399E" w:rsidP="007E399E">
      <w:pPr>
        <w:ind w:firstLine="1134"/>
      </w:pPr>
      <w:r w:rsidRPr="0073335E">
        <w:t xml:space="preserve">Ao iniciar uma pesquisa é necessário um estudo intensivo </w:t>
      </w:r>
      <w:r w:rsidR="00E23761">
        <w:t>sobre o</w:t>
      </w:r>
      <w:r w:rsidRPr="0073335E">
        <w:t xml:space="preserve"> conjunto de dados que </w:t>
      </w:r>
      <w:r w:rsidR="001D3237">
        <w:t>possam gerar</w:t>
      </w:r>
      <w:r w:rsidRPr="0073335E">
        <w:t xml:space="preserve"> informações relevantes para </w:t>
      </w:r>
      <w:r w:rsidR="00DF7AF0">
        <w:t xml:space="preserve">uma </w:t>
      </w:r>
      <w:r w:rsidR="0075283A">
        <w:t>análise</w:t>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47"/>
      <w:r w:rsidR="00673633">
        <w:t>[</w:t>
      </w:r>
      <w:r>
        <w:t>18]</w:t>
      </w:r>
      <w:commentRangeEnd w:id="47"/>
      <w:r w:rsidR="00AA1D5A">
        <w:rPr>
          <w:rStyle w:val="Refdecomentrio"/>
        </w:rPr>
        <w:commentReference w:id="47"/>
      </w:r>
    </w:p>
    <w:p w14:paraId="4D845A52" w14:textId="72FFA62D" w:rsidR="007E399E" w:rsidRDefault="007E399E" w:rsidP="007E399E">
      <w:pPr>
        <w:ind w:firstLine="1134"/>
      </w:pPr>
      <w:r w:rsidRPr="0073335E">
        <w:t xml:space="preserve">De acordo com a finalidade da pesquisa e tipo de dado, a coleta poderá ser realizada através de questionários, entrevistas, observações, experimentos </w:t>
      </w:r>
      <w:commentRangeStart w:id="48"/>
      <w:r w:rsidRPr="0073335E">
        <w:t>ou estudo e revisões de documentos já disponíveis, além de poder ser necessária a utilização de mais de um método para explorar com profundidade as informações desejadas</w:t>
      </w:r>
      <w:commentRangeEnd w:id="48"/>
      <w:r w:rsidR="00EC3765">
        <w:rPr>
          <w:rStyle w:val="Refdecomentrio"/>
        </w:rPr>
        <w:commentReference w:id="48"/>
      </w:r>
      <w:r w:rsidRPr="0073335E">
        <w:t>. No mesmo sentido, cabe realçar que independentemente do tipo de coleta utilizado, a prioridade será a garantia da precisão, coerência e confiabilidade nas informações obtidas.</w:t>
      </w:r>
    </w:p>
    <w:p w14:paraId="6989C9CA" w14:textId="3C128EFD" w:rsidR="007E399E" w:rsidRDefault="007E399E" w:rsidP="007E399E">
      <w:pPr>
        <w:pStyle w:val="Ttulo2"/>
      </w:pPr>
      <w:bookmarkStart w:id="49" w:name="_Toc44620840"/>
      <w:r>
        <w:t>TIPOS DE DADOS</w:t>
      </w:r>
      <w:bookmarkEnd w:id="49"/>
    </w:p>
    <w:p w14:paraId="53394056" w14:textId="75289E07" w:rsidR="007E399E" w:rsidRDefault="007E399E" w:rsidP="007E399E">
      <w:pPr>
        <w:ind w:firstLine="1134"/>
      </w:pPr>
      <w:r>
        <w:t xml:space="preserve">Para compreendermos melhor o desenvolvimento do trabalho, que será </w:t>
      </w:r>
      <w:r w:rsidR="00201819">
        <w:t>descrito</w:t>
      </w:r>
      <w:r>
        <w:t xml:space="preserve"> no capítulo a seguir, é importante definirmos com clareza </w:t>
      </w:r>
      <w:commentRangeStart w:id="50"/>
      <w:r>
        <w:t xml:space="preserve">os tipos de dados que </w:t>
      </w:r>
      <w:r w:rsidR="001F7168">
        <w:t>foram definidos até hoje</w:t>
      </w:r>
      <w:r>
        <w:t>.</w:t>
      </w:r>
      <w:commentRangeEnd w:id="50"/>
      <w:r w:rsidR="00AA7340">
        <w:rPr>
          <w:rStyle w:val="Refdecomentrio"/>
        </w:rPr>
        <w:commentReference w:id="50"/>
      </w:r>
      <w:r>
        <w:t xml:space="preserve"> </w:t>
      </w:r>
      <w:commentRangeStart w:id="51"/>
      <w:r>
        <w:t>Estes</w:t>
      </w:r>
      <w:commentRangeEnd w:id="51"/>
      <w:r w:rsidR="00413E4B">
        <w:rPr>
          <w:rStyle w:val="Refdecomentrio"/>
        </w:rPr>
        <w:commentReference w:id="51"/>
      </w:r>
      <w:r w:rsidR="00201819">
        <w:t xml:space="preserve"> dados</w:t>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52" w:name="_Toc44620841"/>
      <w:r>
        <w:lastRenderedPageBreak/>
        <w:t>QUALITATIVOS</w:t>
      </w:r>
      <w:bookmarkEnd w:id="52"/>
    </w:p>
    <w:p w14:paraId="2EEE46FB" w14:textId="521C2779"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53"/>
      <w:r>
        <w:t>[7]</w:t>
      </w:r>
      <w:r w:rsidR="003005F2">
        <w:t>.</w:t>
      </w:r>
      <w:commentRangeEnd w:id="53"/>
      <w:r w:rsidR="00413E4B">
        <w:rPr>
          <w:rStyle w:val="Refdecomentrio"/>
        </w:rPr>
        <w:commentReference w:id="53"/>
      </w:r>
    </w:p>
    <w:p w14:paraId="7CC689D5" w14:textId="271D7C66" w:rsidR="007E399E" w:rsidRDefault="007E399E" w:rsidP="007E399E">
      <w:pPr>
        <w:pStyle w:val="Ttulo3"/>
      </w:pPr>
      <w:bookmarkStart w:id="54" w:name="_Toc44620842"/>
      <w:r>
        <w:t>QUA</w:t>
      </w:r>
      <w:r w:rsidR="003005F2">
        <w:t>NTITATIVOS</w:t>
      </w:r>
      <w:bookmarkEnd w:id="54"/>
    </w:p>
    <w:p w14:paraId="1AC4F6D0" w14:textId="02035345"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55"/>
      <w:r>
        <w:t>[7].</w:t>
      </w:r>
      <w:commentRangeEnd w:id="55"/>
      <w:r w:rsidR="00413E4B">
        <w:rPr>
          <w:rStyle w:val="Refdecomentrio"/>
        </w:rPr>
        <w:commentReference w:id="55"/>
      </w:r>
    </w:p>
    <w:p w14:paraId="134FD862" w14:textId="6B2F13C6" w:rsidR="003005F2" w:rsidRDefault="003005F2" w:rsidP="003005F2">
      <w:pPr>
        <w:pStyle w:val="Ttulo3"/>
      </w:pPr>
      <w:bookmarkStart w:id="56" w:name="_Toc44620843"/>
      <w:r>
        <w:t>PRIMÁRIOS</w:t>
      </w:r>
      <w:bookmarkEnd w:id="56"/>
    </w:p>
    <w:p w14:paraId="65790CB3" w14:textId="08CC593B"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r w:rsidR="00B54FB0">
        <w:t>o elevado esforço para a coleta de dados o torna desvantajoso</w:t>
      </w:r>
      <w:r>
        <w:t>. São exemplos de dados primários as respostas de entrevistas e questionários</w:t>
      </w:r>
      <w:r w:rsidRPr="004345D0">
        <w:t xml:space="preserve"> </w:t>
      </w:r>
      <w:r w:rsidR="00A26E9A">
        <w:t xml:space="preserve">concedidas </w:t>
      </w:r>
      <w:r>
        <w:t xml:space="preserve">diretamente pelo entrevistado </w:t>
      </w:r>
      <w:commentRangeStart w:id="57"/>
      <w:r>
        <w:t>[7].</w:t>
      </w:r>
      <w:commentRangeEnd w:id="57"/>
      <w:r w:rsidR="00413E4B">
        <w:rPr>
          <w:rStyle w:val="Refdecomentrio"/>
        </w:rPr>
        <w:commentReference w:id="57"/>
      </w:r>
    </w:p>
    <w:p w14:paraId="7E1239DE" w14:textId="35608308" w:rsidR="003005F2" w:rsidRDefault="003005F2" w:rsidP="003005F2">
      <w:pPr>
        <w:pStyle w:val="Ttulo3"/>
      </w:pPr>
      <w:bookmarkStart w:id="58" w:name="_Toc44620844"/>
      <w:r>
        <w:lastRenderedPageBreak/>
        <w:t>SECUNDÁRIOS</w:t>
      </w:r>
      <w:bookmarkEnd w:id="58"/>
    </w:p>
    <w:p w14:paraId="6B72A917" w14:textId="5A094859" w:rsidR="003005F2" w:rsidRDefault="003005F2" w:rsidP="003005F2">
      <w:pPr>
        <w:ind w:firstLine="1134"/>
      </w:pPr>
      <w:r>
        <w:t>Dados secundários são obtidos a partir de coletas previamente realizadas. Por já terem sido publicados, os dados secundários</w:t>
      </w:r>
      <w:r w:rsidR="004C6024" w:rsidRPr="004C6024">
        <w:t xml:space="preserve"> </w:t>
      </w:r>
      <w:r w:rsidR="004C6024">
        <w:t>comumente</w:t>
      </w:r>
      <w:r>
        <w:t xml:space="preserve"> não possuem o formato ou a </w:t>
      </w:r>
      <w:proofErr w:type="gramStart"/>
      <w:r>
        <w:t xml:space="preserve">integridade </w:t>
      </w:r>
      <w:r w:rsidR="004C6024">
        <w:t>adequados</w:t>
      </w:r>
      <w:proofErr w:type="gramEnd"/>
      <w:r>
        <w:t xml:space="preserve"> ao estudo. </w:t>
      </w:r>
      <w:commentRangeStart w:id="59"/>
      <w:r>
        <w:t xml:space="preserve">Desta forma, </w:t>
      </w:r>
      <w:r w:rsidR="0097269F">
        <w:t>embora o esforço seja menor na obtenção dos dados</w:t>
      </w:r>
      <w:r>
        <w:t>, em comparação aos dados primários, os dados secundários requerem maiores esforços na</w:t>
      </w:r>
      <w:r w:rsidR="0097269F">
        <w:t>s etapas posteriores</w:t>
      </w:r>
      <w:r>
        <w:t xml:space="preserve"> definição de fontes e na metodologia empregada em s</w:t>
      </w:r>
      <w:r w:rsidR="00351791">
        <w:t xml:space="preserve">ua manipulação </w:t>
      </w:r>
      <w:commentRangeStart w:id="60"/>
      <w:r>
        <w:t>[7].</w:t>
      </w:r>
      <w:commentRangeEnd w:id="59"/>
      <w:r w:rsidR="00BE1E94">
        <w:rPr>
          <w:rStyle w:val="Refdecomentrio"/>
        </w:rPr>
        <w:commentReference w:id="59"/>
      </w:r>
      <w:commentRangeEnd w:id="60"/>
      <w:r w:rsidR="00BE1E94">
        <w:rPr>
          <w:rStyle w:val="Refdecomentrio"/>
        </w:rPr>
        <w:commentReference w:id="60"/>
      </w:r>
    </w:p>
    <w:p w14:paraId="43671638" w14:textId="20BBD932" w:rsidR="003005F2" w:rsidRDefault="003005F2" w:rsidP="003005F2">
      <w:pPr>
        <w:pStyle w:val="Ttulo2"/>
      </w:pPr>
      <w:bookmarkStart w:id="61" w:name="_Toc44620845"/>
      <w:r>
        <w:t>ORGANIZAÇÃO E ARMAZENAMENTO</w:t>
      </w:r>
      <w:bookmarkEnd w:id="61"/>
    </w:p>
    <w:p w14:paraId="3E5EC61E" w14:textId="48682492" w:rsidR="003005F2" w:rsidRDefault="003005F2" w:rsidP="003005F2">
      <w:pPr>
        <w:ind w:firstLine="1134"/>
      </w:pPr>
      <w:r>
        <w:t xml:space="preserve">Posterior a coleta dos dados, os mesmos </w:t>
      </w:r>
      <w:r w:rsidR="004903C4">
        <w:t>precisam</w:t>
      </w:r>
      <w:commentRangeStart w:id="62"/>
      <w:r>
        <w:t xml:space="preserve"> </w:t>
      </w:r>
      <w:commentRangeEnd w:id="62"/>
      <w:r w:rsidR="001D4492">
        <w:rPr>
          <w:rStyle w:val="Refdecomentrio"/>
        </w:rPr>
        <w:commentReference w:id="62"/>
      </w:r>
      <w:r>
        <w:t xml:space="preserve">ser armazenados de acordo com </w:t>
      </w:r>
      <w:r w:rsidR="004903C4">
        <w:t xml:space="preserve">a </w:t>
      </w:r>
      <w:commentRangeStart w:id="63"/>
      <w:r>
        <w:t>sua</w:t>
      </w:r>
      <w:commentRangeEnd w:id="63"/>
      <w:r w:rsidR="001D4492">
        <w:rPr>
          <w:rStyle w:val="Refdecomentrio"/>
        </w:rPr>
        <w:commentReference w:id="63"/>
      </w:r>
      <w:r>
        <w:t xml:space="preserve">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64" w:name="_Toc44620846"/>
      <w:r>
        <w:t>ESTRUTURADOS</w:t>
      </w:r>
      <w:bookmarkEnd w:id="64"/>
    </w:p>
    <w:p w14:paraId="22518B29" w14:textId="7F510678"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65"/>
      <w:r>
        <w:t>[7].</w:t>
      </w:r>
      <w:commentRangeEnd w:id="65"/>
      <w:r w:rsidR="001D4492">
        <w:rPr>
          <w:rStyle w:val="Refdecomentrio"/>
        </w:rPr>
        <w:commentReference w:id="65"/>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624CFFEB" w:rsidR="003005F2" w:rsidRDefault="003005F2" w:rsidP="003005F2">
      <w:pPr>
        <w:pStyle w:val="Legenda"/>
        <w:jc w:val="center"/>
      </w:pPr>
      <w:bookmarkStart w:id="66" w:name="_Toc44782573"/>
      <w:r>
        <w:t xml:space="preserve">Figura </w:t>
      </w:r>
      <w:fldSimple w:instr=" SEQ Figura \* ARABIC ">
        <w:r w:rsidR="00DA57FE">
          <w:rPr>
            <w:noProof/>
          </w:rPr>
          <w:t>1</w:t>
        </w:r>
      </w:fldSimple>
      <w:r>
        <w:t>: Dados não estrutura</w:t>
      </w:r>
      <w:r w:rsidR="001C2D55">
        <w:t>d</w:t>
      </w:r>
      <w:r>
        <w:t>os, semiestruturados e estruturados</w:t>
      </w:r>
      <w:bookmarkEnd w:id="66"/>
    </w:p>
    <w:p w14:paraId="45398957" w14:textId="047BD9F4" w:rsidR="003005F2" w:rsidRDefault="003005F2" w:rsidP="003005F2">
      <w:pPr>
        <w:pStyle w:val="Ttulo3"/>
      </w:pPr>
      <w:bookmarkStart w:id="67" w:name="_Toc44620847"/>
      <w:r>
        <w:lastRenderedPageBreak/>
        <w:t>NÃO ESTRUTURADOS</w:t>
      </w:r>
      <w:bookmarkEnd w:id="67"/>
    </w:p>
    <w:p w14:paraId="13433226" w14:textId="6EE22693" w:rsidR="003005F2" w:rsidRDefault="003005F2" w:rsidP="003005F2">
      <w:pPr>
        <w:ind w:firstLine="1134"/>
      </w:pPr>
      <w:r>
        <w:t xml:space="preserve">São dados que não possuem estrutura fixa, como arquivos de texto comuns, cujo conteúdo pode conter inúmeras variações </w:t>
      </w:r>
      <w:r w:rsidR="00F14398">
        <w:t>no</w:t>
      </w:r>
      <w:r>
        <w:t xml:space="preserve"> formato, idioma, formatação, entre outros (figura 1) </w:t>
      </w:r>
      <w:commentRangeStart w:id="68"/>
      <w:r>
        <w:t>[7].</w:t>
      </w:r>
      <w:commentRangeEnd w:id="68"/>
      <w:r w:rsidR="001D4492">
        <w:rPr>
          <w:rStyle w:val="Refdecomentrio"/>
        </w:rPr>
        <w:commentReference w:id="68"/>
      </w:r>
    </w:p>
    <w:p w14:paraId="5BF18C0F" w14:textId="71C430C9" w:rsidR="003005F2" w:rsidRDefault="003005F2" w:rsidP="003005F2">
      <w:pPr>
        <w:pStyle w:val="Ttulo3"/>
      </w:pPr>
      <w:bookmarkStart w:id="69" w:name="_Toc44620848"/>
      <w:r>
        <w:t>SEMIESTRUTURADOS</w:t>
      </w:r>
      <w:bookmarkEnd w:id="69"/>
    </w:p>
    <w:p w14:paraId="5949813F" w14:textId="1604B019" w:rsidR="003005F2" w:rsidRDefault="003005F2" w:rsidP="003005F2">
      <w:pPr>
        <w:ind w:firstLine="1134"/>
      </w:pPr>
      <w:r>
        <w:t xml:space="preserve">Os dados semiestruturados apresentam um avanço com relação aos dados não estruturados, pois são dotados de regras que orientam a organização do seu conteúdo, mesmo ainda possuindo considerável liberdade com relação à composição como um todo (figura 1) </w:t>
      </w:r>
      <w:commentRangeStart w:id="70"/>
      <w:r>
        <w:t>[7].</w:t>
      </w:r>
      <w:commentRangeEnd w:id="70"/>
      <w:r w:rsidR="001D4492">
        <w:rPr>
          <w:rStyle w:val="Refdecomentrio"/>
        </w:rPr>
        <w:commentReference w:id="70"/>
      </w:r>
    </w:p>
    <w:p w14:paraId="726EE50E" w14:textId="2FB462DE" w:rsidR="003005F2" w:rsidRDefault="003005F2" w:rsidP="003005F2">
      <w:pPr>
        <w:pStyle w:val="Ttulo2"/>
      </w:pPr>
      <w:bookmarkStart w:id="71" w:name="_Toc44620849"/>
      <w:r>
        <w:t>FUNCIONAMENTO DAS PÁGINAS WEB</w:t>
      </w:r>
      <w:bookmarkEnd w:id="71"/>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72" w:name="_Toc44620850"/>
      <w:r>
        <w:t>HISTÓRIA DA INTERNET</w:t>
      </w:r>
      <w:bookmarkEnd w:id="72"/>
    </w:p>
    <w:p w14:paraId="29D9F088" w14:textId="5E82D64B"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w:t>
      </w:r>
      <w:r w:rsidR="00DE7446">
        <w:t xml:space="preserve"> e</w:t>
      </w:r>
      <w:r>
        <w:t xml:space="preserve"> foi utilizada principalmente para a comunicação entre universidades de ponta e institutos de pesquisa da época [5].</w:t>
      </w:r>
    </w:p>
    <w:p w14:paraId="0E7D85EF" w14:textId="04EEF343" w:rsidR="00DE5658" w:rsidRDefault="00DE5658" w:rsidP="00DE5658">
      <w:pPr>
        <w:ind w:firstLine="1134"/>
      </w:pPr>
      <w:r>
        <w:t>Até o final da década de 80, a Net foi majoritariamente um meio de comunicação entre militares e acadêmicos, porém não mais para</w:t>
      </w:r>
      <w:r w:rsidR="002C7101">
        <w:t xml:space="preserve"> fins</w:t>
      </w:r>
      <w:r>
        <w:t xml:space="preserve"> </w:t>
      </w:r>
      <w:r w:rsidR="002355C7">
        <w:t>de</w:t>
      </w:r>
      <w:r>
        <w:t xml:space="preserve"> </w:t>
      </w:r>
      <w:r w:rsidR="002355C7">
        <w:t>d</w:t>
      </w:r>
      <w:r>
        <w:t xml:space="preserve">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xml:space="preserve">). Os alicerces da proposta de Berners-Lee </w:t>
      </w:r>
      <w:r w:rsidR="00CC6F04">
        <w:t>foram</w:t>
      </w:r>
      <w:r>
        <w:t xml:space="preserve"> os mesmos da rede de ampla utilização que conhecemos hoje. Segundo KRAEMER [5], ao final do século XX, estabeleceu-se a tríade</w:t>
      </w:r>
      <w:r w:rsidR="00606A53">
        <w:t>:</w:t>
      </w:r>
      <w:r>
        <w:t xml:space="preserve"> informação, educação e entretenimento na web, porém, novas possibilidades de uso </w:t>
      </w:r>
      <w:r w:rsidR="00097A6C">
        <w:t xml:space="preserve">ainda </w:t>
      </w:r>
      <w:r>
        <w:t>seguem sendo exploradas até os dias de hoje.</w:t>
      </w:r>
    </w:p>
    <w:p w14:paraId="747F2E9E" w14:textId="211028B0" w:rsidR="00DE5658" w:rsidRDefault="00DE5658" w:rsidP="00DE5658">
      <w:pPr>
        <w:pStyle w:val="Ttulo3"/>
      </w:pPr>
      <w:bookmarkStart w:id="73" w:name="_Toc44620851"/>
      <w:r>
        <w:t>NAVEGADORES E PÁGINAS WEB</w:t>
      </w:r>
      <w:bookmarkEnd w:id="73"/>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74"/>
      <w:r>
        <w:t>[11]</w:t>
      </w:r>
      <w:commentRangeEnd w:id="74"/>
      <w:r w:rsidR="002F70B2">
        <w:rPr>
          <w:rStyle w:val="Refdecomentrio"/>
        </w:rPr>
        <w:commentReference w:id="74"/>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75"/>
      <w:r>
        <w:t>[11].</w:t>
      </w:r>
      <w:commentRangeEnd w:id="75"/>
      <w:r w:rsidR="002F70B2">
        <w:rPr>
          <w:rStyle w:val="Refdecomentrio"/>
        </w:rPr>
        <w:commentReference w:id="75"/>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w:t>
      </w:r>
      <w:proofErr w:type="spellStart"/>
      <w:r w:rsidRPr="000611BC">
        <w:rPr>
          <w:i/>
        </w:rPr>
        <w:t>Markup</w:t>
      </w:r>
      <w:proofErr w:type="spellEnd"/>
      <w:r w:rsidRPr="000611BC">
        <w:rPr>
          <w:i/>
        </w:rPr>
        <w:t xml:space="preserve">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1A75400" w:rsidR="00DE5658" w:rsidRDefault="00DE5658" w:rsidP="00DE5658">
      <w:pPr>
        <w:pStyle w:val="Legenda"/>
        <w:jc w:val="center"/>
      </w:pPr>
      <w:bookmarkStart w:id="76" w:name="_Toc44782574"/>
      <w:r>
        <w:t xml:space="preserve">Figura </w:t>
      </w:r>
      <w:fldSimple w:instr=" SEQ Figura \* ARABIC ">
        <w:r w:rsidR="00DA57FE">
          <w:rPr>
            <w:noProof/>
          </w:rPr>
          <w:t>2</w:t>
        </w:r>
      </w:fldSimple>
      <w:r>
        <w:t xml:space="preserve">: </w:t>
      </w:r>
      <w:r w:rsidRPr="00E83AEE">
        <w:t>Estrutura básica de um documento HTML</w:t>
      </w:r>
      <w:bookmarkEnd w:id="76"/>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72D86AFD" w:rsidR="00DE5658" w:rsidRDefault="00957E2E" w:rsidP="00DE5658">
      <w:pPr>
        <w:ind w:firstLine="1134"/>
      </w:pPr>
      <w:r>
        <w:t>O</w:t>
      </w:r>
      <w:r w:rsidR="00DE5658">
        <w:t xml:space="preserve"> resultado </w:t>
      </w:r>
      <w:r>
        <w:t>da estruturação das páginas após a interpretação do navegador (Figura 3) a partir da estrutura básica de um documento (F</w:t>
      </w:r>
      <w:r w:rsidR="00DE5658">
        <w:t>igura 2</w:t>
      </w:r>
      <w:r w:rsidR="00675426">
        <w:t>) mostra</w:t>
      </w:r>
      <w:r w:rsidR="00DE5658">
        <w:t xml:space="preserve"> </w:t>
      </w:r>
      <w:r w:rsidR="00675426">
        <w:t>alguns</w:t>
      </w:r>
      <w:r w:rsidR="00DE5658">
        <w:t xml:space="preserve"> comentários adicionados no documento </w:t>
      </w:r>
      <w:r w:rsidR="00675426">
        <w:t xml:space="preserve">que </w:t>
      </w:r>
      <w:r w:rsidR="00DE5658">
        <w:t>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C35809F" w:rsidR="00DE5658" w:rsidRDefault="00DE5658" w:rsidP="00DE5658">
      <w:pPr>
        <w:pStyle w:val="Legenda"/>
        <w:jc w:val="center"/>
      </w:pPr>
      <w:bookmarkStart w:id="77" w:name="_Toc44782575"/>
      <w:r>
        <w:t xml:space="preserve">Figura </w:t>
      </w:r>
      <w:fldSimple w:instr=" SEQ Figura \* ARABIC ">
        <w:r w:rsidR="00DA57FE">
          <w:rPr>
            <w:noProof/>
          </w:rPr>
          <w:t>3</w:t>
        </w:r>
      </w:fldSimple>
      <w:r>
        <w:t xml:space="preserve">: </w:t>
      </w:r>
      <w:r w:rsidRPr="000F4F15">
        <w:t>Visualização de um documento HTML em um navegador</w:t>
      </w:r>
      <w:bookmarkEnd w:id="77"/>
    </w:p>
    <w:p w14:paraId="79C8D65E" w14:textId="203AC91C" w:rsidR="00DE5658" w:rsidRDefault="00DE5658" w:rsidP="00DE5658">
      <w:pPr>
        <w:ind w:firstLine="1134"/>
      </w:pPr>
      <w:r>
        <w:t>Apesar d</w:t>
      </w:r>
      <w:r w:rsidR="008D4C65">
        <w:t>o</w:t>
      </w:r>
      <w:r>
        <w:t xml:space="preserve">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78" w:name="_Toc44620852"/>
      <w:r>
        <w:t>WEB SCRAPING</w:t>
      </w:r>
      <w:bookmarkEnd w:id="78"/>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 xml:space="preserve">Web </w:t>
      </w:r>
      <w:proofErr w:type="spellStart"/>
      <w:r w:rsidRPr="001C2D55">
        <w:rPr>
          <w:i/>
          <w:iCs/>
        </w:rPr>
        <w:t>Scraping</w:t>
      </w:r>
      <w:proofErr w:type="spellEnd"/>
      <w:r w:rsidR="003C74AD">
        <w:rPr>
          <w:i/>
          <w:iCs/>
        </w:rPr>
        <w:t xml:space="preserve"> </w:t>
      </w:r>
      <w:commentRangeStart w:id="79"/>
      <w:r w:rsidRPr="001C2D55">
        <w:t>[</w:t>
      </w:r>
      <w:r w:rsidRPr="00DE5658">
        <w:t xml:space="preserve">18], </w:t>
      </w:r>
      <w:commentRangeEnd w:id="79"/>
      <w:r w:rsidR="00F721AF">
        <w:rPr>
          <w:rStyle w:val="Refdecomentrio"/>
        </w:rPr>
        <w:commentReference w:id="79"/>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80" w:name="_Toc44620853"/>
      <w:r>
        <w:t>BUSCANDO INFORMAÇÕES EM UM DOCUMENTO HTML</w:t>
      </w:r>
      <w:bookmarkEnd w:id="80"/>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7A78BAD4" w:rsidR="0054089A" w:rsidRDefault="0054089A" w:rsidP="0054089A">
      <w:pPr>
        <w:pStyle w:val="Legenda"/>
        <w:jc w:val="center"/>
      </w:pPr>
      <w:bookmarkStart w:id="81" w:name="_Toc44782576"/>
      <w:r>
        <w:t xml:space="preserve">Figura </w:t>
      </w:r>
      <w:fldSimple w:instr=" SEQ Figura \* ARABIC ">
        <w:r w:rsidR="00DA57FE">
          <w:rPr>
            <w:noProof/>
          </w:rPr>
          <w:t>4</w:t>
        </w:r>
      </w:fldSimple>
      <w:r>
        <w:t xml:space="preserve">: </w:t>
      </w:r>
      <w:r w:rsidRPr="00413689">
        <w:t>Estrutura básica de um documento HTML representado como texto</w:t>
      </w:r>
      <w:bookmarkEnd w:id="81"/>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commentRangeStart w:id="82"/>
      <w:r>
        <w:t xml:space="preserve">[19]. </w:t>
      </w:r>
      <w:commentRangeEnd w:id="82"/>
      <w:r w:rsidR="00F721AF">
        <w:rPr>
          <w:rStyle w:val="Refdecomentrio"/>
        </w:rPr>
        <w:commentReference w:id="82"/>
      </w:r>
      <w:r>
        <w:t xml:space="preserve">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18BFFFD7" w:rsidR="0054089A" w:rsidRDefault="0054089A" w:rsidP="0054089A">
      <w:pPr>
        <w:ind w:firstLine="1134"/>
      </w:pPr>
      <w:r>
        <w:t xml:space="preserve">O </w:t>
      </w:r>
      <w:proofErr w:type="spellStart"/>
      <w:r w:rsidRPr="001C2D55">
        <w:rPr>
          <w:i/>
          <w:iCs/>
        </w:rPr>
        <w:t>parsing</w:t>
      </w:r>
      <w:proofErr w:type="spellEnd"/>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r w:rsidR="00DB3AB2">
        <w:t xml:space="preserve">um </w:t>
      </w:r>
      <w:r>
        <w:t>código que pode ser utilizado para execução de comandos levando em consideração a árvore obtida</w:t>
      </w:r>
      <w:r w:rsidR="00845430">
        <w:t xml:space="preserve"> (Figura 5)</w:t>
      </w:r>
      <w:r>
        <w:t xml:space="preserve"> ou para re</w:t>
      </w:r>
      <w:r w:rsidR="003034B3">
        <w:t xml:space="preserve">sponder uma saída de interesse, sendo possível extrair o título do documento representado na Figura 4 a partir do seguinte caminho: </w:t>
      </w:r>
      <w:proofErr w:type="spellStart"/>
      <w:r w:rsidR="003034B3">
        <w:t>html</w:t>
      </w:r>
      <w:proofErr w:type="spellEnd"/>
      <w:r w:rsidR="003034B3">
        <w:t xml:space="preserve">; </w:t>
      </w:r>
      <w:proofErr w:type="spellStart"/>
      <w:r w:rsidR="003034B3">
        <w:t>head</w:t>
      </w:r>
      <w:proofErr w:type="spellEnd"/>
      <w:r w:rsidR="003034B3">
        <w:t xml:space="preserve">; </w:t>
      </w:r>
      <w:proofErr w:type="spellStart"/>
      <w:r w:rsidR="003034B3">
        <w:t>title</w:t>
      </w:r>
      <w:proofErr w:type="spellEnd"/>
      <w:r w:rsidR="003034B3">
        <w:rPr>
          <w:rStyle w:val="Refdecomentrio"/>
        </w:rPr>
        <w:commentReference w:id="83"/>
      </w:r>
      <w:r w:rsidR="003034B3">
        <w:t>.</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39C6BBFE" w14:textId="61488E09" w:rsidR="0054089A" w:rsidRDefault="0054089A" w:rsidP="003034B3">
      <w:pPr>
        <w:pStyle w:val="Legenda"/>
        <w:jc w:val="center"/>
      </w:pPr>
      <w:bookmarkStart w:id="84" w:name="_Toc44782577"/>
      <w:r>
        <w:t xml:space="preserve">Figura </w:t>
      </w:r>
      <w:fldSimple w:instr=" SEQ Figura \* ARABIC ">
        <w:r w:rsidR="00DA57FE">
          <w:rPr>
            <w:noProof/>
          </w:rPr>
          <w:t>5</w:t>
        </w:r>
      </w:fldSimple>
      <w:r>
        <w:t xml:space="preserve">: </w:t>
      </w:r>
      <w:r w:rsidRPr="00095EF6">
        <w:t>Representação da estrutura básica de um documento HTM</w:t>
      </w:r>
      <w:r w:rsidR="003034B3">
        <w:t>L</w:t>
      </w:r>
      <w:bookmarkEnd w:id="84"/>
    </w:p>
    <w:p w14:paraId="02D16471" w14:textId="6B08829F" w:rsidR="0054089A" w:rsidRDefault="0054089A" w:rsidP="0054089A">
      <w:pPr>
        <w:pStyle w:val="Ttulo1"/>
      </w:pPr>
      <w:bookmarkStart w:id="85" w:name="_Toc44620854"/>
      <w:r>
        <w:lastRenderedPageBreak/>
        <w:t>IMPLEMENTAÇÃO</w:t>
      </w:r>
      <w:bookmarkEnd w:id="85"/>
    </w:p>
    <w:p w14:paraId="284E2166" w14:textId="77777777" w:rsidR="0054089A" w:rsidRDefault="0054089A" w:rsidP="0054089A">
      <w:pPr>
        <w:ind w:firstLine="1134"/>
      </w:pPr>
      <w:commentRangeStart w:id="86"/>
      <w:commentRangeStart w:id="87"/>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commentRangeEnd w:id="86"/>
      <w:r w:rsidR="00775BCB">
        <w:rPr>
          <w:rStyle w:val="Refdecomentrio"/>
        </w:rPr>
        <w:commentReference w:id="86"/>
      </w:r>
      <w:commentRangeEnd w:id="87"/>
      <w:r w:rsidR="00775BCB">
        <w:rPr>
          <w:rStyle w:val="Refdecomentrio"/>
        </w:rPr>
        <w:commentReference w:id="87"/>
      </w:r>
      <w:r>
        <w:t>.</w:t>
      </w:r>
    </w:p>
    <w:p w14:paraId="586417A7" w14:textId="702EE84C" w:rsidR="0054089A" w:rsidRDefault="0054089A" w:rsidP="0054089A">
      <w:pPr>
        <w:ind w:firstLine="1134"/>
      </w:pPr>
      <w:commentRangeStart w:id="88"/>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commentRangeEnd w:id="88"/>
      <w:r w:rsidR="00A02506">
        <w:rPr>
          <w:rStyle w:val="Refdecomentrio"/>
        </w:rPr>
        <w:commentReference w:id="88"/>
      </w:r>
    </w:p>
    <w:p w14:paraId="5292A49E" w14:textId="6E5BD99A" w:rsidR="0054089A" w:rsidRDefault="0054089A" w:rsidP="0054089A">
      <w:pPr>
        <w:pStyle w:val="Ttulo2"/>
      </w:pPr>
      <w:bookmarkStart w:id="89" w:name="_Toc44620855"/>
      <w:r>
        <w:t>CASOS DE USO</w:t>
      </w:r>
      <w:bookmarkEnd w:id="89"/>
    </w:p>
    <w:p w14:paraId="54B7D7FD" w14:textId="2E2F3BE7" w:rsidR="00E54901" w:rsidRDefault="00E54901" w:rsidP="0013624F">
      <w:pPr>
        <w:ind w:firstLine="1134"/>
      </w:pPr>
      <w:r w:rsidRPr="00E54901">
        <w:t xml:space="preserve">Os casos de uso apresentam as principais interações </w:t>
      </w:r>
      <w:commentRangeStart w:id="90"/>
      <w:r w:rsidRPr="00E54901">
        <w:t>dos</w:t>
      </w:r>
      <w:commentRangeEnd w:id="90"/>
      <w:r w:rsidR="006F3E1F">
        <w:rPr>
          <w:rStyle w:val="Refdecomentrio"/>
        </w:rPr>
        <w:commentReference w:id="90"/>
      </w:r>
      <w:r w:rsidRPr="00E54901">
        <w:t xml:space="preserve"> usuários </w:t>
      </w:r>
      <w:commentRangeStart w:id="91"/>
      <w:r w:rsidRPr="00E54901">
        <w:t>com</w:t>
      </w:r>
      <w:commentRangeEnd w:id="91"/>
      <w:r w:rsidR="006F3E1F">
        <w:rPr>
          <w:rStyle w:val="Refdecomentrio"/>
        </w:rPr>
        <w:commentReference w:id="91"/>
      </w:r>
      <w:r w:rsidRPr="00E54901">
        <w:t xml:space="preserve"> o </w:t>
      </w:r>
      <w:commentRangeStart w:id="92"/>
      <w:r w:rsidRPr="00E54901">
        <w:t>sistema</w:t>
      </w:r>
      <w:commentRangeEnd w:id="92"/>
      <w:r w:rsidR="006F3E1F">
        <w:rPr>
          <w:rStyle w:val="Refdecomentrio"/>
        </w:rPr>
        <w:commentReference w:id="92"/>
      </w:r>
      <w:r w:rsidRPr="00E54901">
        <w:t xml:space="preserve"> afim de facilitar a comunicação </w:t>
      </w:r>
      <w:commentRangeStart w:id="93"/>
      <w:r w:rsidRPr="00E54901">
        <w:t>entre</w:t>
      </w:r>
      <w:commentRangeEnd w:id="93"/>
      <w:r w:rsidR="006F3E1F">
        <w:rPr>
          <w:rStyle w:val="Refdecomentrio"/>
        </w:rPr>
        <w:commentReference w:id="93"/>
      </w:r>
      <w:r w:rsidRPr="00E54901">
        <w:t xml:space="preserve"> desenvolvedor e cliente. Nesta seção serão apresentados os diagramas e as descrições dos casos </w:t>
      </w:r>
      <w:commentRangeStart w:id="94"/>
      <w:r w:rsidRPr="00E54901">
        <w:t xml:space="preserve">de uso </w:t>
      </w:r>
      <w:commentRangeEnd w:id="94"/>
      <w:r w:rsidR="006F3E1F">
        <w:rPr>
          <w:rStyle w:val="Refdecomentrio"/>
        </w:rPr>
        <w:commentReference w:id="94"/>
      </w:r>
      <w:r w:rsidRPr="00E54901">
        <w:t>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95" w:name="_Toc44620856"/>
      <w:r>
        <w:lastRenderedPageBreak/>
        <w:t>DIAGRAMA DO CASO DE USO SCRAP ANVISA</w:t>
      </w:r>
      <w:bookmarkEnd w:id="95"/>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5849A62" w:rsidR="0054089A" w:rsidRDefault="0054089A" w:rsidP="0054089A">
      <w:pPr>
        <w:pStyle w:val="Legenda"/>
        <w:jc w:val="center"/>
      </w:pPr>
      <w:bookmarkStart w:id="96" w:name="_Toc44782578"/>
      <w:r>
        <w:t xml:space="preserve">Figura </w:t>
      </w:r>
      <w:fldSimple w:instr=" SEQ Figura \* ARABIC ">
        <w:r w:rsidR="00DA57FE">
          <w:rPr>
            <w:noProof/>
          </w:rPr>
          <w:t>6</w:t>
        </w:r>
      </w:fldSimple>
      <w:r>
        <w:t xml:space="preserve">: </w:t>
      </w:r>
      <w:r w:rsidRPr="000F62A5">
        <w:t>Diagrama do caso de uso Scrap Anvisa</w:t>
      </w:r>
      <w:bookmarkEnd w:id="96"/>
    </w:p>
    <w:p w14:paraId="0ECDF6C7" w14:textId="4D2D8AB6" w:rsidR="0054089A" w:rsidRDefault="0054089A" w:rsidP="0054089A">
      <w:pPr>
        <w:pStyle w:val="Ttulo3"/>
      </w:pPr>
      <w:bookmarkStart w:id="97" w:name="_Toc44620857"/>
      <w:r>
        <w:t>DESCRIÇÃO DO CASO DE USO SCRAP ANVISA</w:t>
      </w:r>
      <w:bookmarkEnd w:id="97"/>
    </w:p>
    <w:p w14:paraId="672D640F" w14:textId="5A4695B0" w:rsidR="0054089A" w:rsidRDefault="0054089A" w:rsidP="0054089A">
      <w:pPr>
        <w:pStyle w:val="Legenda"/>
        <w:keepNext/>
        <w:jc w:val="center"/>
      </w:pPr>
      <w:bookmarkStart w:id="98" w:name="_Toc44633515"/>
      <w:r>
        <w:t xml:space="preserve">Tabela </w:t>
      </w:r>
      <w:fldSimple w:instr=" SEQ Tabela \* ARABIC ">
        <w:r w:rsidR="000D7509">
          <w:rPr>
            <w:noProof/>
          </w:rPr>
          <w:t>1</w:t>
        </w:r>
      </w:fldSimple>
      <w:r>
        <w:t xml:space="preserve">: </w:t>
      </w:r>
      <w:r w:rsidRPr="003D0DE0">
        <w:t>Descrição do caso de uso Scrap Anvisa</w:t>
      </w:r>
      <w:bookmarkEnd w:id="98"/>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 xml:space="preserve">Extrair bulas dos profissionais do </w:t>
            </w:r>
            <w:proofErr w:type="spellStart"/>
            <w:r>
              <w:t>bulário</w:t>
            </w:r>
            <w:proofErr w:type="spellEnd"/>
            <w:r>
              <w:t xml:space="preserve">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 xml:space="preserve">O </w:t>
            </w:r>
            <w:commentRangeStart w:id="99"/>
            <w:r>
              <w:t>ator</w:t>
            </w:r>
            <w:commentRangeEnd w:id="99"/>
            <w:r w:rsidR="0060637B">
              <w:rPr>
                <w:rStyle w:val="Refdecomentrio"/>
              </w:rPr>
              <w:commentReference w:id="99"/>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proofErr w:type="gramStart"/>
            <w:r w:rsidRPr="004A5A84">
              <w:t>txtMedicamento</w:t>
            </w:r>
            <w:proofErr w:type="spellEnd"/>
            <w:proofErr w:type="gram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proofErr w:type="gramStart"/>
            <w:r w:rsidRPr="004A5A84">
              <w:t>txtNuExpediente</w:t>
            </w:r>
            <w:proofErr w:type="spellEnd"/>
            <w:proofErr w:type="gramEnd"/>
            <w:r>
              <w:t>”: número de expediente</w:t>
            </w:r>
          </w:p>
          <w:p w14:paraId="290E35EF" w14:textId="77777777" w:rsidR="0054089A" w:rsidRDefault="0054089A" w:rsidP="0054089A">
            <w:pPr>
              <w:pStyle w:val="PargrafodaLista"/>
              <w:numPr>
                <w:ilvl w:val="0"/>
                <w:numId w:val="33"/>
              </w:numPr>
            </w:pPr>
            <w:r>
              <w:t>“</w:t>
            </w:r>
            <w:proofErr w:type="spellStart"/>
            <w:proofErr w:type="gramStart"/>
            <w:r w:rsidRPr="004A5A84">
              <w:t>txtDataPublicacaoI</w:t>
            </w:r>
            <w:proofErr w:type="spellEnd"/>
            <w:proofErr w:type="gramEnd"/>
            <w:r>
              <w:t>”: filtro de data inicial de publicação</w:t>
            </w:r>
          </w:p>
          <w:p w14:paraId="2137D02B" w14:textId="77777777" w:rsidR="0054089A" w:rsidRDefault="0054089A" w:rsidP="0054089A">
            <w:pPr>
              <w:pStyle w:val="PargrafodaLista"/>
              <w:numPr>
                <w:ilvl w:val="0"/>
                <w:numId w:val="33"/>
              </w:numPr>
            </w:pPr>
            <w:r>
              <w:t>“</w:t>
            </w:r>
            <w:proofErr w:type="spellStart"/>
            <w:proofErr w:type="gramStart"/>
            <w:r w:rsidRPr="00B52EF9">
              <w:t>txtDataPublicacaoF</w:t>
            </w:r>
            <w:proofErr w:type="spellEnd"/>
            <w:proofErr w:type="gramEnd"/>
            <w:r>
              <w:t>”: filtro de data final de publicação</w:t>
            </w:r>
          </w:p>
          <w:p w14:paraId="7539B9E4" w14:textId="77777777" w:rsidR="0054089A" w:rsidRDefault="0054089A" w:rsidP="0054089A">
            <w:pPr>
              <w:pStyle w:val="PargrafodaLista"/>
              <w:numPr>
                <w:ilvl w:val="0"/>
                <w:numId w:val="33"/>
              </w:numPr>
            </w:pPr>
            <w:r>
              <w:t>“</w:t>
            </w:r>
            <w:proofErr w:type="spellStart"/>
            <w:proofErr w:type="gramStart"/>
            <w:r w:rsidRPr="00B52EF9">
              <w:t>txtPageSize</w:t>
            </w:r>
            <w:proofErr w:type="spellEnd"/>
            <w:proofErr w:type="gram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proofErr w:type="gramStart"/>
            <w:r w:rsidRPr="00CD1EEA">
              <w:t>pNuTransacao</w:t>
            </w:r>
            <w:proofErr w:type="spellEnd"/>
            <w:proofErr w:type="gramEnd"/>
            <w:r>
              <w:t>”: número de transação</w:t>
            </w:r>
          </w:p>
          <w:p w14:paraId="170CEA3E" w14:textId="77777777" w:rsidR="0054089A" w:rsidRDefault="0054089A" w:rsidP="0054089A">
            <w:pPr>
              <w:pStyle w:val="PargrafodaLista"/>
              <w:numPr>
                <w:ilvl w:val="0"/>
                <w:numId w:val="33"/>
              </w:numPr>
            </w:pPr>
            <w:r>
              <w:t>“</w:t>
            </w:r>
            <w:proofErr w:type="spellStart"/>
            <w:proofErr w:type="gramStart"/>
            <w:r>
              <w:t>pIdAnexo</w:t>
            </w:r>
            <w:proofErr w:type="spellEnd"/>
            <w:proofErr w:type="gram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100" w:name="_Toc44620858"/>
      <w:r>
        <w:t xml:space="preserve">DIAGRAMA DO CASO DE USO </w:t>
      </w:r>
      <w:r w:rsidR="00242655">
        <w:t>TEXT MINING</w:t>
      </w:r>
      <w:r>
        <w:t xml:space="preserve"> ANVISA</w:t>
      </w:r>
      <w:bookmarkEnd w:id="100"/>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6E3AD3C1" w:rsidR="00EE3A7F" w:rsidRDefault="00A4795F" w:rsidP="00A4795F">
      <w:pPr>
        <w:pStyle w:val="Legenda"/>
        <w:jc w:val="center"/>
      </w:pPr>
      <w:bookmarkStart w:id="101" w:name="_Toc44782579"/>
      <w:r>
        <w:t xml:space="preserve">Figura </w:t>
      </w:r>
      <w:fldSimple w:instr=" SEQ Figura \* ARABIC ">
        <w:r w:rsidR="00DA57FE">
          <w:rPr>
            <w:noProof/>
          </w:rPr>
          <w:t>7</w:t>
        </w:r>
      </w:fldSimple>
      <w:r>
        <w:t xml:space="preserve">: </w:t>
      </w:r>
      <w:r w:rsidRPr="00D72876">
        <w:t xml:space="preserve">Diagrama do caso de uso </w:t>
      </w:r>
      <w:proofErr w:type="spellStart"/>
      <w:r w:rsidRPr="00D72876">
        <w:t>Text</w:t>
      </w:r>
      <w:proofErr w:type="spellEnd"/>
      <w:r w:rsidRPr="00D72876">
        <w:t xml:space="preserve"> Mining Anvisa</w:t>
      </w:r>
      <w:bookmarkEnd w:id="101"/>
    </w:p>
    <w:p w14:paraId="6A0D3CB8" w14:textId="3AF2729B" w:rsidR="00EE3A7F" w:rsidRDefault="00A4795F" w:rsidP="00A4795F">
      <w:pPr>
        <w:pStyle w:val="Ttulo3"/>
      </w:pPr>
      <w:bookmarkStart w:id="102" w:name="_Toc44620859"/>
      <w:r>
        <w:lastRenderedPageBreak/>
        <w:t>DESCRIÇÃO DO CASO DE USO TEXT MINING ANVISA</w:t>
      </w:r>
      <w:bookmarkEnd w:id="102"/>
    </w:p>
    <w:p w14:paraId="6A270DE0" w14:textId="7AE77650" w:rsidR="00A4795F" w:rsidRDefault="00A4795F" w:rsidP="00A4795F">
      <w:pPr>
        <w:pStyle w:val="Legenda"/>
        <w:keepNext/>
        <w:jc w:val="center"/>
      </w:pPr>
      <w:bookmarkStart w:id="103" w:name="_Toc44633516"/>
      <w:r>
        <w:t xml:space="preserve">Tabela </w:t>
      </w:r>
      <w:fldSimple w:instr=" SEQ Tabela \* ARABIC ">
        <w:r w:rsidR="000D7509">
          <w:rPr>
            <w:noProof/>
          </w:rPr>
          <w:t>2</w:t>
        </w:r>
      </w:fldSimple>
      <w:r>
        <w:t xml:space="preserve">: </w:t>
      </w:r>
      <w:r w:rsidRPr="00A56F37">
        <w:t xml:space="preserve">Descrição do caso de uso </w:t>
      </w:r>
      <w:proofErr w:type="spellStart"/>
      <w:r>
        <w:t>Text</w:t>
      </w:r>
      <w:proofErr w:type="spellEnd"/>
      <w:r>
        <w:t xml:space="preserve"> Mining Anvisa</w:t>
      </w:r>
      <w:bookmarkEnd w:id="103"/>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104" w:name="_Toc44620860"/>
      <w:r>
        <w:t>DIAGRAMA DE CASO DE USO HANDBOOK</w:t>
      </w:r>
      <w:bookmarkEnd w:id="104"/>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0F9BF4EF" w:rsidR="00A4795F" w:rsidRPr="00A4795F" w:rsidRDefault="00C4010B" w:rsidP="00C4010B">
      <w:pPr>
        <w:pStyle w:val="Legenda"/>
        <w:jc w:val="center"/>
      </w:pPr>
      <w:bookmarkStart w:id="105" w:name="_Toc44782580"/>
      <w:r>
        <w:t xml:space="preserve">Figura </w:t>
      </w:r>
      <w:fldSimple w:instr=" SEQ Figura \* ARABIC ">
        <w:r w:rsidR="00DA57FE">
          <w:rPr>
            <w:noProof/>
          </w:rPr>
          <w:t>8</w:t>
        </w:r>
      </w:fldSimple>
      <w:r>
        <w:t xml:space="preserve">: </w:t>
      </w:r>
      <w:r w:rsidRPr="00F828BB">
        <w:t xml:space="preserve">Diagrama do caso de uso </w:t>
      </w:r>
      <w:proofErr w:type="spellStart"/>
      <w:r w:rsidRPr="00F828BB">
        <w:t>Text</w:t>
      </w:r>
      <w:proofErr w:type="spellEnd"/>
      <w:r w:rsidRPr="00F828BB">
        <w:t xml:space="preserve"> Mining </w:t>
      </w:r>
      <w:proofErr w:type="spellStart"/>
      <w:r>
        <w:t>Handbook</w:t>
      </w:r>
      <w:bookmarkEnd w:id="105"/>
      <w:proofErr w:type="spellEnd"/>
    </w:p>
    <w:p w14:paraId="415F80BC" w14:textId="61AB6DA4" w:rsidR="00A4795F" w:rsidRDefault="00A4795F" w:rsidP="00A4795F">
      <w:pPr>
        <w:pStyle w:val="Ttulo3"/>
      </w:pPr>
      <w:bookmarkStart w:id="106" w:name="_Toc44620861"/>
      <w:r>
        <w:t>DESCRIÇÃO DO CASO DE USO HANDBOOK</w:t>
      </w:r>
      <w:bookmarkEnd w:id="106"/>
    </w:p>
    <w:p w14:paraId="7D0360DA" w14:textId="59D0CB6C" w:rsidR="00A4795F" w:rsidRDefault="00A4795F" w:rsidP="00A4795F">
      <w:pPr>
        <w:pStyle w:val="Legenda"/>
        <w:keepNext/>
        <w:jc w:val="center"/>
      </w:pPr>
      <w:bookmarkStart w:id="107" w:name="_Toc44633517"/>
      <w:r>
        <w:t xml:space="preserve">Tabela </w:t>
      </w:r>
      <w:fldSimple w:instr=" SEQ Tabela \* ARABIC ">
        <w:r w:rsidR="000D7509">
          <w:rPr>
            <w:noProof/>
          </w:rPr>
          <w:t>3</w:t>
        </w:r>
      </w:fldSimple>
      <w:r>
        <w:t xml:space="preserve">: </w:t>
      </w:r>
      <w:r w:rsidRPr="009A6D35">
        <w:t xml:space="preserve">Descrição do caso de uso </w:t>
      </w:r>
      <w:proofErr w:type="spellStart"/>
      <w:r>
        <w:t>Handbook</w:t>
      </w:r>
      <w:bookmarkEnd w:id="107"/>
      <w:proofErr w:type="spellEnd"/>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proofErr w:type="spellStart"/>
            <w:r w:rsidR="00111C26">
              <w:rPr>
                <w:b/>
                <w:i/>
              </w:rPr>
              <w:t>Handbook</w:t>
            </w:r>
            <w:proofErr w:type="spellEnd"/>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108" w:name="_Toc44620862"/>
      <w:r>
        <w:t>TECNOLOGIAS</w:t>
      </w:r>
      <w:bookmarkEnd w:id="108"/>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w:t>
      </w:r>
      <w:commentRangeStart w:id="109"/>
      <w:r>
        <w:t>[24]</w:t>
      </w:r>
      <w:commentRangeEnd w:id="109"/>
      <w:r w:rsidR="0033429A">
        <w:rPr>
          <w:rStyle w:val="Refdecomentrio"/>
        </w:rPr>
        <w:commentReference w:id="109"/>
      </w:r>
      <w:r>
        <w:t xml:space="preserve">. Essas classes possuem funcionalidades básicas sobre como extrair informações estruturadas da </w:t>
      </w:r>
      <w:commentRangeStart w:id="110"/>
      <w:r>
        <w:t>web</w:t>
      </w:r>
      <w:commentRangeEnd w:id="110"/>
      <w:r w:rsidR="00F03AAC">
        <w:rPr>
          <w:rStyle w:val="Refdecomentrio"/>
        </w:rPr>
        <w:commentReference w:id="110"/>
      </w:r>
      <w:r>
        <w:t>,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w:t>
      </w:r>
      <w:commentRangeStart w:id="111"/>
      <w:r>
        <w:t>[26]</w:t>
      </w:r>
      <w:commentRangeEnd w:id="111"/>
      <w:r w:rsidR="0033429A">
        <w:rPr>
          <w:rStyle w:val="Refdecomentrio"/>
        </w:rPr>
        <w:commentReference w:id="111"/>
      </w:r>
      <w:r>
        <w:t xml:space="preserve"> e, para suportar a colheita e estruturação dos </w:t>
      </w:r>
      <w:proofErr w:type="spellStart"/>
      <w:r>
        <w:t>metadados</w:t>
      </w:r>
      <w:proofErr w:type="spellEnd"/>
      <w:r>
        <w:t xml:space="preserve"> de execução do projeto, utilizamos a biblioteca Pandas </w:t>
      </w:r>
      <w:commentRangeStart w:id="112"/>
      <w:r>
        <w:t>[25].</w:t>
      </w:r>
      <w:commentRangeEnd w:id="112"/>
      <w:r w:rsidR="0033429A">
        <w:rPr>
          <w:rStyle w:val="Refdecomentrio"/>
        </w:rPr>
        <w:commentReference w:id="112"/>
      </w:r>
    </w:p>
    <w:p w14:paraId="762A43D4" w14:textId="27F028BB" w:rsidR="0054089A" w:rsidRDefault="0054089A" w:rsidP="0054089A">
      <w:pPr>
        <w:pStyle w:val="Ttulo2"/>
      </w:pPr>
      <w:bookmarkStart w:id="113" w:name="_Toc44620863"/>
      <w:r>
        <w:lastRenderedPageBreak/>
        <w:t>DIAGRAMA DE CLASSES</w:t>
      </w:r>
      <w:bookmarkEnd w:id="113"/>
    </w:p>
    <w:p w14:paraId="13C65FE3" w14:textId="3A8EECFF" w:rsidR="0054089A" w:rsidRDefault="0054089A" w:rsidP="0054089A">
      <w:pPr>
        <w:ind w:firstLine="1134"/>
      </w:pPr>
      <w:r>
        <w:t>O diagrama de classes do projeto</w:t>
      </w:r>
      <w:r w:rsidR="003840FC">
        <w:t xml:space="preserve"> (Figura</w:t>
      </w:r>
      <w:r w:rsidR="006269B3">
        <w:t xml:space="preserve"> 9</w:t>
      </w:r>
      <w:r w:rsidR="003840FC">
        <w:t>)</w:t>
      </w:r>
      <w:r>
        <w:t xml:space="preserve">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w:t>
      </w:r>
      <w:commentRangeStart w:id="114"/>
      <w:r>
        <w:t>[25].</w:t>
      </w:r>
      <w:commentRangeEnd w:id="114"/>
      <w:r w:rsidR="00CC138E">
        <w:rPr>
          <w:rStyle w:val="Refdecomentrio"/>
        </w:rPr>
        <w:commentReference w:id="114"/>
      </w:r>
    </w:p>
    <w:p w14:paraId="3C5946EE" w14:textId="77777777" w:rsidR="0054089A" w:rsidRDefault="0054089A" w:rsidP="003840FC">
      <w:r>
        <w:t xml:space="preserve">O projeto foi projetado para funcionar através de módulos independentes, de forma que não há comunicação direta entre eles e, portanto, não há relacionamento entre as suas respectivas classes. A sequência de execução se dá através da troca de mensagens </w:t>
      </w:r>
      <w:commentRangeStart w:id="115"/>
      <w:r>
        <w:t>e</w:t>
      </w:r>
      <w:commentRangeEnd w:id="115"/>
      <w:r w:rsidR="00CC138E">
        <w:rPr>
          <w:rStyle w:val="Refdecomentrio"/>
        </w:rPr>
        <w:commentReference w:id="115"/>
      </w:r>
      <w:r>
        <w:t xml:space="preserv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116" w:name="_Toc44620864"/>
      <w:r>
        <w:t>DESCRIÇÃO DAS CLASSES</w:t>
      </w:r>
      <w:bookmarkEnd w:id="116"/>
    </w:p>
    <w:p w14:paraId="7F19DE64" w14:textId="77777777" w:rsidR="0054089A" w:rsidRDefault="0054089A" w:rsidP="0054089A">
      <w:pPr>
        <w:pStyle w:val="PargrafodaLista"/>
        <w:numPr>
          <w:ilvl w:val="0"/>
          <w:numId w:val="34"/>
        </w:numPr>
      </w:pPr>
      <w:bookmarkStart w:id="117"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commentRangeStart w:id="118"/>
      <w:proofErr w:type="spellEnd"/>
      <w:r>
        <w:rPr>
          <w:i/>
        </w:rPr>
        <w:t xml:space="preserve"> </w:t>
      </w:r>
      <w:r>
        <w:t xml:space="preserve">[20] </w:t>
      </w:r>
      <w:commentRangeEnd w:id="118"/>
      <w:r w:rsidR="00CC138E">
        <w:rPr>
          <w:rStyle w:val="Refdecomentrio"/>
        </w:rPr>
        <w:commentReference w:id="118"/>
      </w:r>
      <w:r>
        <w:t>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commentRangeStart w:id="119"/>
      <w:r>
        <w:t xml:space="preserve">[20] </w:t>
      </w:r>
      <w:commentRangeEnd w:id="119"/>
      <w:r w:rsidR="00CC138E">
        <w:rPr>
          <w:rStyle w:val="Refdecomentrio"/>
        </w:rPr>
        <w:commentReference w:id="119"/>
      </w:r>
      <w:r>
        <w:t xml:space="preserve">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w:t>
      </w:r>
      <w:proofErr w:type="spellStart"/>
      <w:r>
        <w:t>bulário</w:t>
      </w:r>
      <w:proofErr w:type="spellEnd"/>
      <w:r>
        <w:t xml:space="preserve">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w:t>
      </w:r>
      <w:proofErr w:type="spellStart"/>
      <w:r>
        <w:t>metadados</w:t>
      </w:r>
      <w:proofErr w:type="spellEnd"/>
      <w:r>
        <w:t xml:space="preserve">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commentRangeStart w:id="120"/>
      <w:proofErr w:type="spellStart"/>
      <w:r>
        <w:t>contéudo</w:t>
      </w:r>
      <w:commentRangeEnd w:id="120"/>
      <w:proofErr w:type="spellEnd"/>
      <w:r w:rsidR="00CC138E">
        <w:rPr>
          <w:rStyle w:val="Refdecomentrio"/>
        </w:rPr>
        <w:commentReference w:id="120"/>
      </w:r>
      <w:r>
        <w:t xml:space="preserve"> das bulas extraídas do </w:t>
      </w:r>
      <w:proofErr w:type="spellStart"/>
      <w:r>
        <w:t>bulário</w:t>
      </w:r>
      <w:proofErr w:type="spellEnd"/>
      <w:r>
        <w:t xml:space="preserve">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w:t>
      </w:r>
      <w:commentRangeStart w:id="121"/>
      <w:r>
        <w:t>[26].</w:t>
      </w:r>
      <w:bookmarkEnd w:id="117"/>
      <w:commentRangeEnd w:id="121"/>
      <w:r w:rsidR="00CC138E">
        <w:rPr>
          <w:rStyle w:val="Refdecomentrio"/>
        </w:rPr>
        <w:commentReference w:id="121"/>
      </w:r>
    </w:p>
    <w:p w14:paraId="40220AA2" w14:textId="77777777" w:rsidR="006269B3" w:rsidRDefault="00912FB6" w:rsidP="006269B3">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285F0A52" w14:textId="15541F9D" w:rsidR="0054089A" w:rsidRDefault="006269B3" w:rsidP="006269B3">
      <w:pPr>
        <w:pStyle w:val="Legenda"/>
        <w:jc w:val="center"/>
      </w:pPr>
      <w:bookmarkStart w:id="122" w:name="_Toc44782581"/>
      <w:r>
        <w:t xml:space="preserve">Figura </w:t>
      </w:r>
      <w:fldSimple w:instr=" SEQ Figura \* ARABIC ">
        <w:r w:rsidR="00DA57FE">
          <w:rPr>
            <w:noProof/>
          </w:rPr>
          <w:t>9</w:t>
        </w:r>
      </w:fldSimple>
      <w:r>
        <w:t xml:space="preserve">: </w:t>
      </w:r>
      <w:r w:rsidRPr="00710ABC">
        <w:t>Diagrama de classes do projeto</w:t>
      </w:r>
      <w:bookmarkEnd w:id="122"/>
    </w:p>
    <w:p w14:paraId="5E6D7361" w14:textId="544FE65F" w:rsidR="0054089A" w:rsidRDefault="0054089A" w:rsidP="0054089A">
      <w:pPr>
        <w:pStyle w:val="Ttulo2"/>
      </w:pPr>
      <w:bookmarkStart w:id="123" w:name="_Toc44620865"/>
      <w:r>
        <w:lastRenderedPageBreak/>
        <w:t>FONTES</w:t>
      </w:r>
      <w:bookmarkEnd w:id="123"/>
    </w:p>
    <w:p w14:paraId="48D15A7B" w14:textId="47D70ED0" w:rsidR="0054089A" w:rsidRDefault="0054089A" w:rsidP="0054089A">
      <w:pPr>
        <w:ind w:firstLine="1134"/>
      </w:pPr>
      <w:r>
        <w:t xml:space="preserve">Afim de desenvolver a extração do dado corretamente, é executada uma sequência de operações em três módulos (figura </w:t>
      </w:r>
      <w:r w:rsidR="00F374AB">
        <w:t>10</w:t>
      </w:r>
      <w:r>
        <w:t>) que estarão detalhados nesta seção separados pelas fontes utilizadas.</w:t>
      </w:r>
    </w:p>
    <w:p w14:paraId="11DB74B5" w14:textId="77777777" w:rsidR="002747AD" w:rsidRDefault="002747AD" w:rsidP="0054089A">
      <w:pPr>
        <w:ind w:firstLine="1134"/>
      </w:pPr>
    </w:p>
    <w:p w14:paraId="2B6EA691" w14:textId="77777777" w:rsidR="00F374AB" w:rsidRDefault="00912FB6" w:rsidP="00F374AB">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5DC27617" w14:textId="5C6549A1" w:rsidR="002747AD" w:rsidRDefault="00F374AB" w:rsidP="00F374AB">
      <w:pPr>
        <w:pStyle w:val="Legenda"/>
        <w:jc w:val="center"/>
      </w:pPr>
      <w:bookmarkStart w:id="124" w:name="_Toc44782582"/>
      <w:r>
        <w:t xml:space="preserve">Figura </w:t>
      </w:r>
      <w:fldSimple w:instr=" SEQ Figura \* ARABIC ">
        <w:r w:rsidR="00DA57FE">
          <w:rPr>
            <w:noProof/>
          </w:rPr>
          <w:t>10</w:t>
        </w:r>
      </w:fldSimple>
      <w:r>
        <w:t xml:space="preserve">: </w:t>
      </w:r>
      <w:r w:rsidRPr="00F62865">
        <w:t>Fluxograma dos módulos da extração do dado</w:t>
      </w:r>
      <w:bookmarkEnd w:id="124"/>
    </w:p>
    <w:p w14:paraId="29CA7A53" w14:textId="77777777" w:rsidR="00877143" w:rsidRDefault="002747AD" w:rsidP="00623F11">
      <w:pPr>
        <w:pStyle w:val="Ttulo3"/>
      </w:pPr>
      <w:bookmarkStart w:id="125" w:name="_Toc44620866"/>
      <w:r>
        <w:t>ANVISA</w:t>
      </w:r>
      <w:bookmarkStart w:id="126" w:name="_Toc44620867"/>
      <w:bookmarkEnd w:id="125"/>
    </w:p>
    <w:p w14:paraId="2C7B7C28" w14:textId="6D0667D6" w:rsidR="002747AD" w:rsidRDefault="002747AD" w:rsidP="005532BD">
      <w:pPr>
        <w:pStyle w:val="Ttulo4"/>
      </w:pPr>
      <w:r>
        <w:t>DOWNLOAD DAS BULAS DO PROFISSIONAL</w:t>
      </w:r>
      <w:bookmarkEnd w:id="126"/>
    </w:p>
    <w:p w14:paraId="43C2B358" w14:textId="01ABFFD7" w:rsidR="002747AD" w:rsidRDefault="002747AD" w:rsidP="002747AD">
      <w:pPr>
        <w:ind w:firstLine="1134"/>
      </w:pPr>
      <w:r>
        <w:t xml:space="preserve">A implementação inicia </w:t>
      </w:r>
      <w:r w:rsidR="00864529">
        <w:t>com uma sucessão de atividades (F</w:t>
      </w:r>
      <w:r>
        <w:t xml:space="preserve">igura </w:t>
      </w:r>
      <w:r w:rsidR="005B0ADC">
        <w:t>1</w:t>
      </w:r>
      <w:r w:rsidR="00E35FA3">
        <w:t>1</w:t>
      </w:r>
      <w:r w:rsidR="00864529">
        <w:t>)</w:t>
      </w:r>
      <w:r w:rsidR="00D24652">
        <w:t xml:space="preserve"> </w:t>
      </w:r>
      <w:r w:rsidR="00864529">
        <w:t>que possibilitam realizar</w:t>
      </w:r>
      <w:r>
        <w:t xml:space="preserve"> o download de bulas do profissional do medicamento disponíveis no </w:t>
      </w:r>
      <w:proofErr w:type="spellStart"/>
      <w:r>
        <w:t>bulário</w:t>
      </w:r>
      <w:proofErr w:type="spellEnd"/>
      <w:r>
        <w:t xml:space="preserve"> eletrônico da Anvisa.</w:t>
      </w:r>
    </w:p>
    <w:p w14:paraId="321F10AD" w14:textId="0519A741" w:rsidR="002747AD" w:rsidRDefault="002747AD" w:rsidP="002747AD"/>
    <w:p w14:paraId="45D71632" w14:textId="77777777" w:rsidR="00E35FA3" w:rsidRDefault="00912FB6" w:rsidP="00E35FA3">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1A4976F" w14:textId="01EFBB15" w:rsidR="002747AD" w:rsidRDefault="00E35FA3" w:rsidP="00E35FA3">
      <w:pPr>
        <w:pStyle w:val="Legenda"/>
        <w:jc w:val="center"/>
      </w:pPr>
      <w:bookmarkStart w:id="127" w:name="_Toc44782583"/>
      <w:r>
        <w:t xml:space="preserve">Figura </w:t>
      </w:r>
      <w:fldSimple w:instr=" SEQ Figura \* ARABIC ">
        <w:r w:rsidR="00DA57FE">
          <w:rPr>
            <w:noProof/>
          </w:rPr>
          <w:t>11</w:t>
        </w:r>
      </w:fldSimple>
      <w:r>
        <w:t xml:space="preserve">: </w:t>
      </w:r>
      <w:r w:rsidRPr="00543FA9">
        <w:t>Fluxograma de atividades para obter as bulas do profissional.</w:t>
      </w:r>
      <w:bookmarkEnd w:id="127"/>
    </w:p>
    <w:p w14:paraId="29DF806E" w14:textId="5A073143" w:rsidR="002747AD" w:rsidRDefault="002747AD" w:rsidP="002747AD">
      <w:pPr>
        <w:ind w:firstLine="1134"/>
      </w:pPr>
      <w:r>
        <w:t xml:space="preserve">Detectou-se que para a busca das bulas do medicamento, o site do </w:t>
      </w:r>
      <w:proofErr w:type="spellStart"/>
      <w:r>
        <w:t>bulário</w:t>
      </w:r>
      <w:proofErr w:type="spellEnd"/>
      <w:r>
        <w:t xml:space="preserve"> eletrôn</w:t>
      </w:r>
      <w:r w:rsidR="00F246D3">
        <w:t>ico da Anvisa retorna sugestões (F</w:t>
      </w:r>
      <w:r>
        <w:t>igura 1</w:t>
      </w:r>
      <w:r w:rsidR="007926E2">
        <w:t>2</w:t>
      </w:r>
      <w:r w:rsidR="00F246D3">
        <w:t>)</w:t>
      </w:r>
      <w:r>
        <w:t xml:space="preserve"> conforme o usuário insere o nome do medicamento. Contudo, a correlação entre o nome fornecido e os registros da base de dados do órgão é feita apenas pelas primeiras letras dos medicamentos da base e então não são retornadas as bulas de todas as sugestões, somente </w:t>
      </w:r>
      <w:r w:rsidR="00D93ED3">
        <w:t>são retornadas as bulas d</w:t>
      </w:r>
      <w:r>
        <w:t>as</w:t>
      </w:r>
      <w:r w:rsidR="00D93ED3">
        <w:t xml:space="preserve"> sugestões</w:t>
      </w:r>
      <w:r>
        <w:t xml:space="preserve"> </w:t>
      </w:r>
      <w:r w:rsidR="00245E8A">
        <w:t>que apresentam as iniciais descritas no</w:t>
      </w:r>
      <w:r>
        <w:t xml:space="preserve"> trecho pesquisado. </w:t>
      </w:r>
    </w:p>
    <w:p w14:paraId="474B3DE7" w14:textId="2C929991" w:rsidR="002747AD" w:rsidRDefault="002747AD" w:rsidP="002747AD"/>
    <w:p w14:paraId="3E8846A2" w14:textId="77777777" w:rsidR="007926E2" w:rsidRDefault="00912FB6" w:rsidP="007926E2">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2AD445A2" w14:textId="326A18EC" w:rsidR="002747AD" w:rsidRDefault="007926E2" w:rsidP="007926E2">
      <w:pPr>
        <w:pStyle w:val="Legenda"/>
        <w:jc w:val="center"/>
      </w:pPr>
      <w:bookmarkStart w:id="128" w:name="_Toc44782584"/>
      <w:r>
        <w:t xml:space="preserve">Figura </w:t>
      </w:r>
      <w:fldSimple w:instr=" SEQ Figura \* ARABIC ">
        <w:r w:rsidR="00DA57FE">
          <w:rPr>
            <w:noProof/>
          </w:rPr>
          <w:t>12</w:t>
        </w:r>
      </w:fldSimple>
      <w:r>
        <w:t xml:space="preserve">: </w:t>
      </w:r>
      <w:r w:rsidRPr="003B3B29">
        <w:t>Exemplo de lista de sugestões de nomes completos do fármaco.</w:t>
      </w:r>
      <w:bookmarkEnd w:id="128"/>
    </w:p>
    <w:p w14:paraId="7452EB61" w14:textId="49BAE37B"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que contém a lista com todas as sugestões de nomes de medicamentos, trata os dados recebidos e salva-os no arquivo “medicamentos.txt”. Assim que o nome do medicamento desejado</w:t>
      </w:r>
      <w:r w:rsidR="00A26181" w:rsidRPr="00A26181">
        <w:t xml:space="preserve"> </w:t>
      </w:r>
      <w:r w:rsidR="00A26181">
        <w:t>é inserido</w:t>
      </w:r>
      <w:r>
        <w:t>, todas as sugestões que o contém são salvas</w:t>
      </w:r>
      <w:r w:rsidR="00A26181">
        <w:t>,</w:t>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1C13541F" w:rsidR="002747AD" w:rsidRDefault="002747AD" w:rsidP="009D7BC3">
      <w:pPr>
        <w:pStyle w:val="Sumrio1"/>
        <w:numPr>
          <w:ilvl w:val="0"/>
          <w:numId w:val="35"/>
        </w:numPr>
        <w:jc w:val="both"/>
      </w:pPr>
      <w:r>
        <w:t>“</w:t>
      </w:r>
      <w:proofErr w:type="spellStart"/>
      <w:proofErr w:type="gramStart"/>
      <w:r>
        <w:t>txtMedicamento</w:t>
      </w:r>
      <w:proofErr w:type="spellEnd"/>
      <w:proofErr w:type="gramEnd"/>
      <w:r>
        <w:t xml:space="preserve">” com uma das sugestões de nomes do medicamento; </w:t>
      </w:r>
    </w:p>
    <w:p w14:paraId="36B2090E" w14:textId="77777777" w:rsidR="002747AD" w:rsidRDefault="002747AD" w:rsidP="009D7BC3">
      <w:pPr>
        <w:pStyle w:val="Sumrio1"/>
        <w:numPr>
          <w:ilvl w:val="0"/>
          <w:numId w:val="35"/>
        </w:numPr>
        <w:jc w:val="both"/>
      </w:pPr>
      <w:r>
        <w:t>“</w:t>
      </w:r>
      <w:proofErr w:type="spellStart"/>
      <w:proofErr w:type="gramStart"/>
      <w:r>
        <w:t>hddPageSize</w:t>
      </w:r>
      <w:proofErr w:type="spellEnd"/>
      <w:proofErr w:type="gram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605BAD8E" w:rsidR="002747AD" w:rsidRDefault="002747AD" w:rsidP="009D7BC3">
      <w:pPr>
        <w:pStyle w:val="Sumrio1"/>
        <w:numPr>
          <w:ilvl w:val="0"/>
          <w:numId w:val="35"/>
        </w:numPr>
        <w:jc w:val="both"/>
      </w:pPr>
      <w:r>
        <w:t>“</w:t>
      </w:r>
      <w:proofErr w:type="spellStart"/>
      <w:proofErr w:type="gramStart"/>
      <w:r>
        <w:t>hddPageAbsolute</w:t>
      </w:r>
      <w:proofErr w:type="spellEnd"/>
      <w:proofErr w:type="gram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19B5F559"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w:t>
      </w:r>
      <w:r w:rsidR="001148BA">
        <w:t>da</w:t>
      </w:r>
      <w:r>
        <w:t xml:space="preserve">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29" w:name="_Toc44620868"/>
      <w:r>
        <w:lastRenderedPageBreak/>
        <w:t>ANÁLISE DAS BULAS E EXTRAÇÃO DOS EXCIPIENTES</w:t>
      </w:r>
      <w:bookmarkEnd w:id="129"/>
    </w:p>
    <w:p w14:paraId="4C338721" w14:textId="673D3204"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w:t>
      </w:r>
      <w:r w:rsidR="004550BD">
        <w:t>(F</w:t>
      </w:r>
      <w:r>
        <w:t>igura 1</w:t>
      </w:r>
      <w:r w:rsidR="004550BD">
        <w:t>3),</w:t>
      </w:r>
      <w:r>
        <w:t xml:space="preserve">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0F0BF0E" w:rsidR="002747AD" w:rsidRDefault="002747AD" w:rsidP="002747AD">
      <w:pPr>
        <w:pStyle w:val="Legenda"/>
        <w:jc w:val="center"/>
      </w:pPr>
      <w:bookmarkStart w:id="130" w:name="_Toc44782585"/>
      <w:r>
        <w:t xml:space="preserve">Figura </w:t>
      </w:r>
      <w:fldSimple w:instr=" SEQ Figura \* ARABIC ">
        <w:r w:rsidR="00DA57FE">
          <w:rPr>
            <w:noProof/>
          </w:rPr>
          <w:t>13</w:t>
        </w:r>
      </w:fldSimple>
      <w:r>
        <w:t xml:space="preserve">: </w:t>
      </w:r>
      <w:r w:rsidRPr="00B8456D">
        <w:t>Fluxograma de atividades para extração dos excipientes.</w:t>
      </w:r>
      <w:bookmarkEnd w:id="130"/>
    </w:p>
    <w:p w14:paraId="7440EBA0" w14:textId="37246273" w:rsidR="002747AD" w:rsidRDefault="002747AD" w:rsidP="002747AD">
      <w:pPr>
        <w:ind w:firstLine="1134"/>
      </w:pPr>
      <w:r>
        <w:t xml:space="preserve">A partir das bulas obtidas no </w:t>
      </w:r>
      <w:proofErr w:type="spellStart"/>
      <w:r>
        <w:t>bulário</w:t>
      </w:r>
      <w:proofErr w:type="spellEnd"/>
      <w:r>
        <w:t xml:space="preserve"> eletrônico da </w:t>
      </w:r>
      <w:r w:rsidR="001C2D55">
        <w:t>Anvisa</w:t>
      </w:r>
      <w:r>
        <w:t xml:space="preserve">, inicia-se o processo percorrendo e abrindo cada uma afim de convertê-las de PDF para </w:t>
      </w:r>
      <w:r w:rsidR="000F5A75">
        <w:t xml:space="preserve">o </w:t>
      </w:r>
      <w:r>
        <w:t xml:space="preserve">arquivo de texto. Para isso, foi utilizada a biblioteca </w:t>
      </w:r>
      <w:proofErr w:type="spellStart"/>
      <w:r>
        <w:t>PDFMiner</w:t>
      </w:r>
      <w:proofErr w:type="spellEnd"/>
      <w:r>
        <w:t xml:space="preserve"> </w:t>
      </w:r>
      <w:commentRangeStart w:id="131"/>
      <w:r>
        <w:t>[27]</w:t>
      </w:r>
      <w:commentRangeEnd w:id="131"/>
      <w:r w:rsidR="0018200D">
        <w:rPr>
          <w:rStyle w:val="Refdecomentrio"/>
        </w:rPr>
        <w:commentReference w:id="131"/>
      </w:r>
      <w:r>
        <w:t xml:space="preserve"> que, em resumo, auxilia na extração e análise d</w:t>
      </w:r>
      <w:r w:rsidR="000F5A75">
        <w:t>os</w:t>
      </w:r>
      <w:r>
        <w:t xml:space="preserve"> texto de documentos PDF. Foi necessário a utilização de ferramentas de configuração da biblioteca para manter o </w:t>
      </w:r>
      <w:r w:rsidRPr="006F354B">
        <w:rPr>
          <w:i/>
          <w:iCs/>
        </w:rPr>
        <w:t>layout</w:t>
      </w:r>
      <w:r>
        <w:t xml:space="preserve"> do arquivo original.</w:t>
      </w:r>
    </w:p>
    <w:p w14:paraId="799C4D09" w14:textId="1CEB6234"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r w:rsidR="00D10440">
        <w:t>foi</w:t>
      </w:r>
      <w:r>
        <w:t xml:space="preserve"> feit</w:t>
      </w:r>
      <w:r w:rsidR="00D10440">
        <w:t>a</w:t>
      </w:r>
      <w:r>
        <w:t xml:space="preserve"> uma busca, com o método </w:t>
      </w:r>
      <w:proofErr w:type="spellStart"/>
      <w:proofErr w:type="gramStart"/>
      <w:r w:rsidRPr="002747AD">
        <w:t>find</w:t>
      </w:r>
      <w:proofErr w:type="spellEnd"/>
      <w:r>
        <w:t>(</w:t>
      </w:r>
      <w:proofErr w:type="gramEnd"/>
      <w:r>
        <w:t>) em P</w:t>
      </w:r>
      <w:r w:rsidR="00214906">
        <w:t>yth</w:t>
      </w:r>
      <w:r>
        <w:t>on, pela palavra-chave afim e delimitar o início do texto que contém os dados almejados. E para determinar o fim da seção de composição e otimizar a pesquisa, foi necessário buscar também pelas palavras-chave</w:t>
      </w:r>
      <w:r w:rsidR="00900BB5">
        <w:t>:</w:t>
      </w:r>
      <w:r>
        <w:t xml:space="preserve"> “INFORMAÇÕES TÉCNICAS” ou “INDICAÇÕES”</w:t>
      </w:r>
      <w:r w:rsidR="00900BB5">
        <w:t>,</w:t>
      </w:r>
      <w:r>
        <w:t xml:space="preserve"> que correspondem aos possíveis</w:t>
      </w:r>
      <w:r w:rsidR="00900BB5" w:rsidRPr="00900BB5">
        <w:t xml:space="preserve"> </w:t>
      </w:r>
      <w:r w:rsidR="00900BB5">
        <w:t>títulos</w:t>
      </w:r>
      <w:r>
        <w:t xml:space="preserve"> </w:t>
      </w:r>
      <w:r w:rsidR="00900BB5">
        <w:t xml:space="preserve">utilizados </w:t>
      </w:r>
      <w:r>
        <w:t xml:space="preserve">para o próximo tópico da bula. </w:t>
      </w:r>
    </w:p>
    <w:p w14:paraId="7C445278" w14:textId="62A61245" w:rsidR="002747AD" w:rsidRDefault="002747AD" w:rsidP="002747AD">
      <w:pPr>
        <w:ind w:firstLine="1134"/>
      </w:pPr>
      <w:r>
        <w:t>Com o texto do tópico “COMPOSIÇÃO” em memória, foi possível encontrar a formulação do medicamento uma vez que, analisando o padrão da bula</w:t>
      </w:r>
      <w:r w:rsidR="00852618">
        <w:t>,</w:t>
      </w:r>
      <w:r>
        <w:t xml:space="preserve"> foi identificado que </w:t>
      </w:r>
      <w:r w:rsidR="00852618">
        <w:t>a mesma</w:t>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843E2D" w:rsidR="002747AD" w:rsidRDefault="002747AD" w:rsidP="002747AD">
      <w:r w:rsidRPr="002747AD">
        <w:rPr>
          <w:b/>
          <w:bCs/>
        </w:rPr>
        <w:lastRenderedPageBreak/>
        <w:t>CASO 1</w:t>
      </w:r>
      <w:r>
        <w:t>: Busca-se no intervalo entre a palavra “</w:t>
      </w:r>
      <w:proofErr w:type="gramStart"/>
      <w:r w:rsidRPr="008838D4">
        <w:t>excipientes:</w:t>
      </w:r>
      <w:r>
        <w:t>”</w:t>
      </w:r>
      <w:proofErr w:type="gramEnd"/>
      <w:r>
        <w:t xml:space="preserve"> e o próximo ponto final</w:t>
      </w:r>
      <w:r w:rsidR="00797029">
        <w:t xml:space="preserve"> (Figura 1</w:t>
      </w:r>
      <w:r w:rsidR="003B7283">
        <w:t>4</w:t>
      </w:r>
      <w:r w:rsidR="00797029">
        <w:t>)</w:t>
      </w:r>
      <w:r>
        <w:t>.</w:t>
      </w:r>
    </w:p>
    <w:p w14:paraId="191FC499" w14:textId="77777777" w:rsidR="003021C6" w:rsidRDefault="00912FB6" w:rsidP="003021C6">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4D6D5177" w14:textId="5D2B4718" w:rsidR="002747AD" w:rsidRDefault="003021C6" w:rsidP="003021C6">
      <w:pPr>
        <w:pStyle w:val="Legenda"/>
        <w:jc w:val="center"/>
      </w:pPr>
      <w:bookmarkStart w:id="132" w:name="_Toc44782586"/>
      <w:r>
        <w:t xml:space="preserve">Figura </w:t>
      </w:r>
      <w:fldSimple w:instr=" SEQ Figura \* ARABIC ">
        <w:r w:rsidR="00DA57FE">
          <w:rPr>
            <w:noProof/>
          </w:rPr>
          <w:t>14</w:t>
        </w:r>
      </w:fldSimple>
      <w:r>
        <w:t xml:space="preserve">: </w:t>
      </w:r>
      <w:r w:rsidRPr="006179FD">
        <w:t>Exemplo de bula contemplada no CASO 1.</w:t>
      </w:r>
      <w:bookmarkEnd w:id="132"/>
    </w:p>
    <w:p w14:paraId="45E744FE" w14:textId="77777777" w:rsidR="0065586C" w:rsidRPr="0065586C" w:rsidRDefault="0065586C" w:rsidP="0065586C"/>
    <w:p w14:paraId="43E85827" w14:textId="521AB1EB" w:rsidR="002747AD" w:rsidRDefault="002747AD" w:rsidP="002747AD">
      <w:r w:rsidRPr="00476828">
        <w:rPr>
          <w:b/>
          <w:bCs/>
        </w:rPr>
        <w:t>CASO 2</w:t>
      </w:r>
      <w:r>
        <w:t>: Busca-se no intervalo entre a palavra “</w:t>
      </w:r>
      <w:proofErr w:type="gramStart"/>
      <w:r>
        <w:t>excipiente:”</w:t>
      </w:r>
      <w:proofErr w:type="gramEnd"/>
      <w:r>
        <w:t xml:space="preserve"> e o próximo ponto final</w:t>
      </w:r>
      <w:r w:rsidR="00A62E77">
        <w:t xml:space="preserve"> (Figura 1</w:t>
      </w:r>
      <w:r w:rsidR="003B7283">
        <w:t>5</w:t>
      </w:r>
      <w:r w:rsidR="00A62E77">
        <w:t>)</w:t>
      </w:r>
      <w:r>
        <w:t>.</w:t>
      </w:r>
    </w:p>
    <w:p w14:paraId="7A0A9BE3" w14:textId="77777777" w:rsidR="003021C6" w:rsidRDefault="00912FB6" w:rsidP="003021C6">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2C2A7041" w14:textId="0C7AB551" w:rsidR="002747AD" w:rsidRDefault="003021C6" w:rsidP="003021C6">
      <w:pPr>
        <w:pStyle w:val="Legenda"/>
        <w:jc w:val="center"/>
      </w:pPr>
      <w:bookmarkStart w:id="133" w:name="_Toc44782587"/>
      <w:r>
        <w:t xml:space="preserve">Figura </w:t>
      </w:r>
      <w:fldSimple w:instr=" SEQ Figura \* ARABIC ">
        <w:r w:rsidR="00DA57FE">
          <w:rPr>
            <w:noProof/>
          </w:rPr>
          <w:t>15</w:t>
        </w:r>
      </w:fldSimple>
      <w:r>
        <w:t xml:space="preserve">: </w:t>
      </w:r>
      <w:r w:rsidRPr="00D57BDD">
        <w:t>Exemplo de bula contemplada no CASO 2.</w:t>
      </w:r>
      <w:bookmarkEnd w:id="133"/>
    </w:p>
    <w:p w14:paraId="6867C0F2" w14:textId="77777777" w:rsidR="0065586C" w:rsidRPr="0065586C" w:rsidRDefault="0065586C" w:rsidP="0065586C"/>
    <w:p w14:paraId="69A4BF8C" w14:textId="77375EFB" w:rsidR="0065586C" w:rsidRDefault="002747AD" w:rsidP="002747AD">
      <w:r w:rsidRPr="00AC5036">
        <w:rPr>
          <w:b/>
          <w:bCs/>
        </w:rPr>
        <w:t>CASO 3</w:t>
      </w:r>
      <w:r w:rsidR="00016282">
        <w:t>: B</w:t>
      </w:r>
      <w:r>
        <w:t>usca-se a palavra “excipientes*” e em seguida no intervalo entre “*” e o próximo ponto final</w:t>
      </w:r>
      <w:r w:rsidR="00A62E77">
        <w:t xml:space="preserve"> (Figura 1</w:t>
      </w:r>
      <w:r w:rsidR="003B7283">
        <w:t>6</w:t>
      </w:r>
      <w:r w:rsidR="00A62E77">
        <w:t>)</w:t>
      </w:r>
      <w:r>
        <w:t>.</w:t>
      </w:r>
      <w:r w:rsidR="0065586C" w:rsidRPr="0065586C">
        <w:t xml:space="preserve"> </w:t>
      </w:r>
    </w:p>
    <w:p w14:paraId="094533BA" w14:textId="77777777" w:rsidR="003021C6" w:rsidRDefault="00912FB6" w:rsidP="003021C6">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F655DB3" w14:textId="72D89BB8" w:rsidR="0065586C" w:rsidRDefault="003021C6" w:rsidP="003021C6">
      <w:pPr>
        <w:pStyle w:val="Legenda"/>
        <w:jc w:val="center"/>
      </w:pPr>
      <w:bookmarkStart w:id="134" w:name="_Toc44782588"/>
      <w:r>
        <w:t xml:space="preserve">Figura </w:t>
      </w:r>
      <w:fldSimple w:instr=" SEQ Figura \* ARABIC ">
        <w:r w:rsidR="00DA57FE">
          <w:rPr>
            <w:noProof/>
          </w:rPr>
          <w:t>16</w:t>
        </w:r>
      </w:fldSimple>
      <w:r>
        <w:t xml:space="preserve">: </w:t>
      </w:r>
      <w:r w:rsidRPr="00B866B1">
        <w:t>Exemplo de bula contemplada no CASO 3.</w:t>
      </w:r>
      <w:bookmarkEnd w:id="134"/>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4F4F54DC" w:rsidR="002747AD" w:rsidRDefault="002747AD" w:rsidP="002747AD">
      <w:r w:rsidRPr="00A76550">
        <w:rPr>
          <w:b/>
          <w:bCs/>
        </w:rPr>
        <w:t>CASO 4</w:t>
      </w:r>
      <w:r>
        <w:t>: Busca-se no intervalo entre a palavra “</w:t>
      </w:r>
      <w:proofErr w:type="gramStart"/>
      <w:r>
        <w:t>veículos:”</w:t>
      </w:r>
      <w:proofErr w:type="gramEnd"/>
      <w:r>
        <w:t xml:space="preserve"> e o próximo ponto final</w:t>
      </w:r>
      <w:r w:rsidR="00A62E77">
        <w:t xml:space="preserve"> (Figura 1</w:t>
      </w:r>
      <w:r w:rsidR="003B7283">
        <w:t>7</w:t>
      </w:r>
      <w:r w:rsidR="00A62E77">
        <w:t>)</w:t>
      </w:r>
      <w:r>
        <w:t>.</w:t>
      </w:r>
    </w:p>
    <w:p w14:paraId="4D95CE94" w14:textId="77777777" w:rsidR="001762C3" w:rsidRDefault="00912FB6" w:rsidP="001762C3">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9FCBE2F" w14:textId="3C6DA6C7" w:rsidR="0065586C" w:rsidRDefault="001762C3" w:rsidP="001762C3">
      <w:pPr>
        <w:pStyle w:val="Legenda"/>
        <w:jc w:val="center"/>
      </w:pPr>
      <w:bookmarkStart w:id="135" w:name="_Toc44782589"/>
      <w:r>
        <w:t xml:space="preserve">Figura </w:t>
      </w:r>
      <w:fldSimple w:instr=" SEQ Figura \* ARABIC ">
        <w:r w:rsidR="00DA57FE">
          <w:rPr>
            <w:noProof/>
          </w:rPr>
          <w:t>17</w:t>
        </w:r>
      </w:fldSimple>
      <w:r>
        <w:t xml:space="preserve">: </w:t>
      </w:r>
      <w:r w:rsidRPr="00BD77D0">
        <w:t>Exemplo de bula contemplada no CASO 4.</w:t>
      </w:r>
      <w:bookmarkEnd w:id="135"/>
    </w:p>
    <w:p w14:paraId="0011EB1F" w14:textId="77777777" w:rsidR="002747AD" w:rsidRDefault="002747AD" w:rsidP="002747AD"/>
    <w:p w14:paraId="4A75A2C2" w14:textId="71168C46" w:rsidR="002747AD" w:rsidRDefault="002747AD" w:rsidP="002747AD">
      <w:r w:rsidRPr="00A76550">
        <w:rPr>
          <w:b/>
          <w:bCs/>
        </w:rPr>
        <w:t>CASO 5</w:t>
      </w:r>
      <w:r>
        <w:t>: Busca-se a palavra “excipiente**” e em seguida no intervalo entre “**” e o próximo ponto final</w:t>
      </w:r>
      <w:r w:rsidR="00A62E77">
        <w:t xml:space="preserve"> (Figura 1</w:t>
      </w:r>
      <w:r w:rsidR="003B7283">
        <w:t>8</w:t>
      </w:r>
      <w:r w:rsidR="00A62E77">
        <w:t>)</w:t>
      </w:r>
      <w:r>
        <w:t>.</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310F3E8" w:rsidR="002747AD" w:rsidRDefault="0065586C" w:rsidP="0065586C">
      <w:pPr>
        <w:pStyle w:val="Legenda"/>
        <w:jc w:val="center"/>
      </w:pPr>
      <w:bookmarkStart w:id="136" w:name="_Toc44782590"/>
      <w:r>
        <w:t xml:space="preserve">Figura </w:t>
      </w:r>
      <w:fldSimple w:instr=" SEQ Figura \* ARABIC ">
        <w:r w:rsidR="00DA57FE">
          <w:rPr>
            <w:noProof/>
          </w:rPr>
          <w:t>18</w:t>
        </w:r>
      </w:fldSimple>
      <w:r>
        <w:t xml:space="preserve">: </w:t>
      </w:r>
      <w:r w:rsidRPr="00114898">
        <w:t xml:space="preserve">Exemplo de bula contemplada no CASO </w:t>
      </w:r>
      <w:r>
        <w:t>5</w:t>
      </w:r>
      <w:r w:rsidRPr="00114898">
        <w:t>.</w:t>
      </w:r>
      <w:bookmarkEnd w:id="136"/>
    </w:p>
    <w:p w14:paraId="09F0A08D" w14:textId="77777777" w:rsidR="0065586C" w:rsidRPr="0065586C" w:rsidRDefault="0065586C" w:rsidP="0065586C"/>
    <w:p w14:paraId="755FE9FA" w14:textId="40A6E316" w:rsidR="002747AD" w:rsidRDefault="002747AD" w:rsidP="002747AD">
      <w:r w:rsidRPr="00AC5036">
        <w:rPr>
          <w:b/>
          <w:bCs/>
        </w:rPr>
        <w:t>CASO 6</w:t>
      </w:r>
      <w:r>
        <w:t xml:space="preserve">: Busca-se a palavra “excipientes” e em seguida no intervalo entre </w:t>
      </w:r>
      <w:proofErr w:type="gramStart"/>
      <w:r>
        <w:t>“(</w:t>
      </w:r>
      <w:proofErr w:type="gramEnd"/>
      <w:r>
        <w:t>” e “)”</w:t>
      </w:r>
      <w:r w:rsidR="005824A7">
        <w:t xml:space="preserve"> </w:t>
      </w:r>
      <w:r w:rsidR="008F2D6C">
        <w:t>(Figura 1</w:t>
      </w:r>
      <w:r w:rsidR="003B7283">
        <w:t>9</w:t>
      </w:r>
      <w:r w:rsidR="008F2D6C">
        <w:t>)</w:t>
      </w:r>
      <w:r>
        <w:t>.</w:t>
      </w:r>
    </w:p>
    <w:p w14:paraId="3A08BFD4" w14:textId="77777777" w:rsidR="007A641D" w:rsidRDefault="00912FB6" w:rsidP="007A641D">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6A00DE73" w14:textId="663700AB" w:rsidR="0065586C" w:rsidRDefault="007A641D" w:rsidP="00D87D0B">
      <w:pPr>
        <w:pStyle w:val="Legenda"/>
        <w:jc w:val="center"/>
      </w:pPr>
      <w:bookmarkStart w:id="137" w:name="_Toc44782591"/>
      <w:r>
        <w:t xml:space="preserve">Figura </w:t>
      </w:r>
      <w:fldSimple w:instr=" SEQ Figura \* ARABIC ">
        <w:r w:rsidR="00DA57FE">
          <w:rPr>
            <w:noProof/>
          </w:rPr>
          <w:t>19</w:t>
        </w:r>
      </w:fldSimple>
      <w:r>
        <w:t xml:space="preserve">: </w:t>
      </w:r>
      <w:r w:rsidRPr="00DA67CB">
        <w:t>Exemplo de bula contemplada no CASO 6.</w:t>
      </w:r>
      <w:bookmarkEnd w:id="137"/>
    </w:p>
    <w:p w14:paraId="1F2EACE3" w14:textId="5CAB3EA7" w:rsidR="0065586C" w:rsidRDefault="0065586C" w:rsidP="0065586C"/>
    <w:p w14:paraId="2587C91A" w14:textId="32E73F3A" w:rsidR="002747AD" w:rsidRDefault="002747AD" w:rsidP="002747AD">
      <w:r w:rsidRPr="00AC5036">
        <w:rPr>
          <w:b/>
          <w:bCs/>
        </w:rPr>
        <w:t>CASO 7</w:t>
      </w:r>
      <w:r>
        <w:t xml:space="preserve">:  Busca-se a palavra “excipiente” e em seguida no intervalo entre </w:t>
      </w:r>
      <w:proofErr w:type="gramStart"/>
      <w:r>
        <w:t>“(</w:t>
      </w:r>
      <w:proofErr w:type="gramEnd"/>
      <w:r>
        <w:t>” e “)”</w:t>
      </w:r>
      <w:r w:rsidR="00DC473B">
        <w:t xml:space="preserve"> (Figura </w:t>
      </w:r>
      <w:r w:rsidR="003B7283">
        <w:t>20</w:t>
      </w:r>
      <w:r w:rsidR="00DC473B">
        <w:t>)</w:t>
      </w:r>
      <w:r>
        <w:t>.</w:t>
      </w:r>
    </w:p>
    <w:p w14:paraId="3E89E81A" w14:textId="77777777" w:rsidR="00420273" w:rsidRDefault="00912FB6" w:rsidP="00420273">
      <w:pPr>
        <w:keepNext/>
        <w:jc w:val="center"/>
      </w:pPr>
      <w:r>
        <w:rPr>
          <w:noProof/>
        </w:rPr>
        <w:lastRenderedPageBreak/>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37D6BB42" w14:textId="37FCC63C" w:rsidR="0065586C" w:rsidRDefault="00420273" w:rsidP="00420273">
      <w:pPr>
        <w:pStyle w:val="Legenda"/>
        <w:jc w:val="center"/>
      </w:pPr>
      <w:bookmarkStart w:id="138" w:name="_Toc44782592"/>
      <w:r>
        <w:t xml:space="preserve">Figura </w:t>
      </w:r>
      <w:fldSimple w:instr=" SEQ Figura \* ARABIC ">
        <w:r w:rsidR="00DA57FE">
          <w:rPr>
            <w:noProof/>
          </w:rPr>
          <w:t>20</w:t>
        </w:r>
      </w:fldSimple>
      <w:r>
        <w:t xml:space="preserve">: </w:t>
      </w:r>
      <w:r w:rsidRPr="00B105DB">
        <w:t>Exemplo de bula contemplada no CASO 7.</w:t>
      </w:r>
      <w:bookmarkEnd w:id="138"/>
    </w:p>
    <w:p w14:paraId="18752E1F" w14:textId="77777777" w:rsidR="002747AD" w:rsidRDefault="002747AD" w:rsidP="002747AD">
      <w:pPr>
        <w:ind w:firstLine="1004"/>
      </w:pPr>
    </w:p>
    <w:p w14:paraId="6277096A" w14:textId="4FF2B746" w:rsidR="002747AD" w:rsidRDefault="002747AD" w:rsidP="002747AD">
      <w:r w:rsidRPr="00AC5036">
        <w:rPr>
          <w:b/>
          <w:bCs/>
        </w:rPr>
        <w:t>CASO 8</w:t>
      </w:r>
      <w:r>
        <w:t xml:space="preserve">: Busca-se a palavra “veículo” e em seguida no intervalo entre </w:t>
      </w:r>
      <w:proofErr w:type="gramStart"/>
      <w:r>
        <w:t>“(</w:t>
      </w:r>
      <w:proofErr w:type="gramEnd"/>
      <w:r>
        <w:t>” e “)”</w:t>
      </w:r>
      <w:r w:rsidR="000333CD">
        <w:t xml:space="preserve"> (Figura 2</w:t>
      </w:r>
      <w:r w:rsidR="0040453F">
        <w:t>1</w:t>
      </w:r>
      <w:r w:rsidR="000333CD">
        <w:t>)</w:t>
      </w:r>
      <w:r>
        <w:t>.</w:t>
      </w:r>
    </w:p>
    <w:p w14:paraId="72150C85" w14:textId="77777777" w:rsidR="00420273" w:rsidRDefault="00912FB6" w:rsidP="00420273">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454B26D1" w14:textId="1BFD31C7" w:rsidR="0065586C" w:rsidRDefault="00420273" w:rsidP="00420273">
      <w:pPr>
        <w:pStyle w:val="Legenda"/>
        <w:jc w:val="center"/>
      </w:pPr>
      <w:bookmarkStart w:id="139" w:name="_Toc44782593"/>
      <w:r>
        <w:t xml:space="preserve">Figura </w:t>
      </w:r>
      <w:fldSimple w:instr=" SEQ Figura \* ARABIC ">
        <w:r w:rsidR="00DA57FE">
          <w:rPr>
            <w:noProof/>
          </w:rPr>
          <w:t>21</w:t>
        </w:r>
      </w:fldSimple>
      <w:r>
        <w:t xml:space="preserve">: </w:t>
      </w:r>
      <w:r w:rsidRPr="007C4E50">
        <w:t>Exemplo de bula contemplada no CASO 8.</w:t>
      </w:r>
      <w:bookmarkEnd w:id="139"/>
    </w:p>
    <w:p w14:paraId="25AC4A09" w14:textId="77777777" w:rsidR="002747AD" w:rsidRDefault="002747AD" w:rsidP="002747AD">
      <w:pPr>
        <w:ind w:firstLine="1004"/>
      </w:pPr>
    </w:p>
    <w:p w14:paraId="5DA0EEE5" w14:textId="48D7F261" w:rsidR="002747AD" w:rsidRDefault="002747AD" w:rsidP="002747AD">
      <w:r w:rsidRPr="00AC5036">
        <w:rPr>
          <w:b/>
          <w:bCs/>
        </w:rPr>
        <w:t>CASO 9</w:t>
      </w:r>
      <w:r>
        <w:t>: Busca-se no intervalo entre “</w:t>
      </w:r>
      <w:r w:rsidRPr="008838D4">
        <w:t>quantidade suficiente de</w:t>
      </w:r>
      <w:r>
        <w:t>” e “como”</w:t>
      </w:r>
      <w:r w:rsidR="00C45679">
        <w:t xml:space="preserve"> (Figura 2</w:t>
      </w:r>
      <w:r w:rsidR="0040453F">
        <w:t>2</w:t>
      </w:r>
      <w:r w:rsidR="00C45679">
        <w:t>)</w:t>
      </w:r>
      <w:r>
        <w:t>.</w:t>
      </w:r>
    </w:p>
    <w:p w14:paraId="0DCEF8BD" w14:textId="77777777" w:rsidR="00420273" w:rsidRDefault="00912FB6" w:rsidP="00420273">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5299DA5F" w14:textId="7748E935" w:rsidR="0065586C" w:rsidRDefault="00420273" w:rsidP="00420273">
      <w:pPr>
        <w:pStyle w:val="Legenda"/>
        <w:jc w:val="center"/>
      </w:pPr>
      <w:bookmarkStart w:id="140" w:name="_Toc44782594"/>
      <w:r>
        <w:t xml:space="preserve">Figura </w:t>
      </w:r>
      <w:fldSimple w:instr=" SEQ Figura \* ARABIC ">
        <w:r w:rsidR="00DA57FE">
          <w:rPr>
            <w:noProof/>
          </w:rPr>
          <w:t>22</w:t>
        </w:r>
      </w:fldSimple>
      <w:r>
        <w:t xml:space="preserve">: </w:t>
      </w:r>
      <w:r w:rsidRPr="00547D82">
        <w:t>Exemplo de bula contemplada no CASO 9.</w:t>
      </w:r>
      <w:bookmarkEnd w:id="140"/>
    </w:p>
    <w:p w14:paraId="2D3A3984" w14:textId="77777777" w:rsidR="0065586C" w:rsidRPr="0065586C" w:rsidRDefault="0065586C" w:rsidP="0065586C"/>
    <w:p w14:paraId="26DCBDBE" w14:textId="2EDF7A0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w:t>
      </w:r>
      <w:r w:rsidR="00033662">
        <w:t>(F</w:t>
      </w:r>
      <w:r w:rsidR="00531683">
        <w:t>igura</w:t>
      </w:r>
      <w:r>
        <w:t xml:space="preserve"> 2</w:t>
      </w:r>
      <w:r w:rsidR="002962C6">
        <w:t>3</w:t>
      </w:r>
      <w:r w:rsidR="00033662">
        <w:t>)</w:t>
      </w:r>
      <w:r>
        <w:t xml:space="preserve"> </w:t>
      </w:r>
      <w:r w:rsidR="00531683">
        <w:t>são retornados como vazio pelo sistema</w:t>
      </w:r>
      <w:r>
        <w:t xml:space="preserve">. </w:t>
      </w:r>
    </w:p>
    <w:p w14:paraId="5C5D1AC2" w14:textId="77777777" w:rsidR="002D7C49" w:rsidRDefault="00912FB6" w:rsidP="002D7C49">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43098C2F" w14:textId="662C5833" w:rsidR="0065586C" w:rsidRDefault="002D7C49" w:rsidP="002D7C49">
      <w:pPr>
        <w:pStyle w:val="Legenda"/>
        <w:jc w:val="center"/>
      </w:pPr>
      <w:bookmarkStart w:id="141" w:name="_Toc44782595"/>
      <w:r>
        <w:t xml:space="preserve">Figura </w:t>
      </w:r>
      <w:fldSimple w:instr=" SEQ Figura \* ARABIC ">
        <w:r w:rsidR="00DA57FE">
          <w:rPr>
            <w:noProof/>
          </w:rPr>
          <w:t>23</w:t>
        </w:r>
      </w:fldSimple>
      <w:r>
        <w:t xml:space="preserve">: </w:t>
      </w:r>
      <w:r w:rsidRPr="005E4E41">
        <w:t>Exemplo de bula não contemplada.</w:t>
      </w:r>
      <w:bookmarkEnd w:id="141"/>
    </w:p>
    <w:p w14:paraId="181B44C7" w14:textId="3F52320D" w:rsidR="0065586C" w:rsidRDefault="0065586C" w:rsidP="0065586C">
      <w:pPr>
        <w:pStyle w:val="Ttulo3"/>
      </w:pPr>
      <w:bookmarkStart w:id="142" w:name="_Toc44620869"/>
      <w:r>
        <w:lastRenderedPageBreak/>
        <w:t>HANDBOOK OF PHARMACEUTICAL EXCIPIENTS</w:t>
      </w:r>
      <w:bookmarkEnd w:id="142"/>
    </w:p>
    <w:p w14:paraId="4F5702B3" w14:textId="579C6650" w:rsidR="0065586C" w:rsidRDefault="0065586C" w:rsidP="0065586C">
      <w:pPr>
        <w:ind w:firstLine="1134"/>
      </w:pPr>
      <w:r>
        <w:t xml:space="preserve">Para concluir a implementação e alcançar o objetivo proposto, foi necessário elaborar a sequência de ações representadas no fluxograma </w:t>
      </w:r>
      <w:r w:rsidR="005F0D12">
        <w:t>(F</w:t>
      </w:r>
      <w:r w:rsidR="00881DE5">
        <w:t>igura</w:t>
      </w:r>
      <w:r>
        <w:t xml:space="preserve"> 2</w:t>
      </w:r>
      <w:r w:rsidR="004E3B5C">
        <w:t>4)</w:t>
      </w:r>
      <w:r>
        <w:t>.</w:t>
      </w:r>
    </w:p>
    <w:p w14:paraId="383EA213" w14:textId="55DC74EA" w:rsidR="0065586C" w:rsidRDefault="0065586C" w:rsidP="00DE5658">
      <w:pPr>
        <w:ind w:firstLine="1134"/>
      </w:pPr>
    </w:p>
    <w:p w14:paraId="2B0E03D5" w14:textId="77777777" w:rsidR="00173478" w:rsidRDefault="00912FB6" w:rsidP="00173478">
      <w:pPr>
        <w:keepNext/>
      </w:pPr>
      <w:r>
        <w:rPr>
          <w:noProof/>
        </w:rPr>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F4AFCD0" w14:textId="6FEC1E63" w:rsidR="0065586C" w:rsidRDefault="00173478" w:rsidP="00173478">
      <w:pPr>
        <w:pStyle w:val="Legenda"/>
        <w:jc w:val="center"/>
      </w:pPr>
      <w:bookmarkStart w:id="143" w:name="_Toc44782596"/>
      <w:r>
        <w:t xml:space="preserve">Figura </w:t>
      </w:r>
      <w:fldSimple w:instr=" SEQ Figura \* ARABIC ">
        <w:r w:rsidR="00DA57FE">
          <w:rPr>
            <w:noProof/>
          </w:rPr>
          <w:t>24</w:t>
        </w:r>
      </w:fldSimple>
      <w:r>
        <w:t xml:space="preserve">: </w:t>
      </w:r>
      <w:r w:rsidRPr="00AA1FF1">
        <w:t>Fluxograma de atividades para extração de informações do excipiente.</w:t>
      </w:r>
      <w:bookmarkEnd w:id="143"/>
    </w:p>
    <w:p w14:paraId="6AB51EF6" w14:textId="65E96D76" w:rsidR="0065586C" w:rsidRPr="00850B5C" w:rsidRDefault="0065586C" w:rsidP="0065586C">
      <w:pPr>
        <w:ind w:firstLine="1134"/>
      </w:pPr>
      <w:r>
        <w:t xml:space="preserve">Utilizou-se o PDF do </w:t>
      </w:r>
      <w:proofErr w:type="spellStart"/>
      <w:r w:rsidRPr="009B5AA2">
        <w:rPr>
          <w:i/>
        </w:rPr>
        <w:t>Handbook</w:t>
      </w:r>
      <w:proofErr w:type="spellEnd"/>
      <w:r w:rsidRPr="009B5AA2">
        <w:rPr>
          <w:i/>
        </w:rPr>
        <w:t xml:space="preserve">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commentRangeStart w:id="144"/>
      <w:r>
        <w:t xml:space="preserve">[28] </w:t>
      </w:r>
      <w:commentRangeEnd w:id="144"/>
      <w:r w:rsidR="00B75929">
        <w:rPr>
          <w:rStyle w:val="Refdecomentrio"/>
        </w:rPr>
        <w:commentReference w:id="144"/>
      </w:r>
      <w:r>
        <w:t xml:space="preserve">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41A4AE4F" w:rsidR="0065586C" w:rsidRDefault="0065586C" w:rsidP="0065586C">
      <w:pPr>
        <w:ind w:firstLine="1134"/>
      </w:pPr>
      <w:r>
        <w:t xml:space="preserve">A princípio, já que as páginas do documento </w:t>
      </w:r>
      <w:r w:rsidR="000E4FD5">
        <w:t>onde encontra-se</w:t>
      </w:r>
      <w:r>
        <w:t xml:space="preserve">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w:t>
      </w:r>
      <w:r>
        <w:lastRenderedPageBreak/>
        <w:t>livro estar nesse idioma</w:t>
      </w:r>
      <w:commentRangeStart w:id="145"/>
      <w:r>
        <w:t xml:space="preserve">. E então </w:t>
      </w:r>
      <w:commentRangeEnd w:id="145"/>
      <w:r w:rsidR="00B75929">
        <w:rPr>
          <w:rStyle w:val="Refdecomentrio"/>
        </w:rPr>
        <w:commentReference w:id="145"/>
      </w:r>
      <w:r>
        <w:t xml:space="preserve">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w:t>
      </w:r>
      <w:commentRangeStart w:id="146"/>
      <w:r w:rsidRPr="0065586C">
        <w:t>é</w:t>
      </w:r>
      <w:commentRangeEnd w:id="146"/>
      <w:r w:rsidR="00644C8B">
        <w:rPr>
          <w:rStyle w:val="Refdecomentrio"/>
        </w:rPr>
        <w:commentReference w:id="146"/>
      </w:r>
      <w:r w:rsidRPr="0065586C">
        <w:t xml:space="preserve">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w:t>
      </w:r>
      <w:commentRangeStart w:id="147"/>
      <w:r w:rsidRPr="0065586C">
        <w:t xml:space="preserve">Sendo </w:t>
      </w:r>
      <w:commentRangeEnd w:id="147"/>
      <w:r w:rsidR="00644C8B">
        <w:rPr>
          <w:rStyle w:val="Refdecomentrio"/>
        </w:rPr>
        <w:commentReference w:id="147"/>
      </w:r>
      <w:r w:rsidRPr="0065586C">
        <w:t xml:space="preserve">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148" w:name="_Toc44620870"/>
      <w:r>
        <w:lastRenderedPageBreak/>
        <w:t>TESTES</w:t>
      </w:r>
      <w:bookmarkEnd w:id="148"/>
    </w:p>
    <w:p w14:paraId="177A5424" w14:textId="505C8FF2"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149"/>
      <w:r>
        <w:t>[25]</w:t>
      </w:r>
      <w:commentRangeEnd w:id="149"/>
      <w:r w:rsidR="006721EB">
        <w:rPr>
          <w:rStyle w:val="Refdecomentrio"/>
        </w:rPr>
        <w:commentReference w:id="149"/>
      </w:r>
      <w:r>
        <w:t xml:space="preserve"> para a manipulação dos dados relacionados a interpretação dos medicamentos.</w:t>
      </w:r>
      <w:r w:rsidR="000D7509">
        <w:t xml:space="preserve"> Na tabela </w:t>
      </w:r>
      <w:r w:rsidR="00074F01">
        <w:t xml:space="preserve">4 </w:t>
      </w:r>
      <w:commentRangeStart w:id="150"/>
      <w:r w:rsidR="000D7509">
        <w:t>abaixo</w:t>
      </w:r>
      <w:commentRangeEnd w:id="150"/>
      <w:r w:rsidR="006721EB">
        <w:rPr>
          <w:rStyle w:val="Refdecomentrio"/>
        </w:rPr>
        <w:commentReference w:id="150"/>
      </w:r>
      <w:r w:rsidR="000D7509">
        <w:t xml:space="preserve">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151" w:name="_Toc44633518"/>
      <w:r>
        <w:t xml:space="preserve">Tabela </w:t>
      </w:r>
      <w:fldSimple w:instr=" SEQ Tabela \* ARABIC ">
        <w:r>
          <w:rPr>
            <w:noProof/>
          </w:rPr>
          <w:t>4</w:t>
        </w:r>
      </w:fldSimple>
      <w:r>
        <w:t>: Especificaç</w:t>
      </w:r>
      <w:r w:rsidR="009C5929">
        <w:t>ões utilizadas</w:t>
      </w:r>
      <w:r>
        <w:t xml:space="preserve"> nos testes</w:t>
      </w:r>
      <w:bookmarkEnd w:id="151"/>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proofErr w:type="spellStart"/>
      <w:r>
        <w:rPr>
          <w:i/>
        </w:rPr>
        <w:t>Handbook</w:t>
      </w:r>
      <w:proofErr w:type="spellEnd"/>
      <w:r>
        <w:t xml:space="preserve"> </w:t>
      </w:r>
      <w:commentRangeStart w:id="152"/>
      <w:r>
        <w:t>[28]</w:t>
      </w:r>
      <w:commentRangeEnd w:id="152"/>
      <w:r w:rsidR="006721EB">
        <w:rPr>
          <w:rStyle w:val="Refdecomentrio"/>
        </w:rPr>
        <w:commentReference w:id="152"/>
      </w:r>
      <w:r>
        <w:t>.</w:t>
      </w:r>
      <w:r w:rsidR="00A72620">
        <w:t xml:space="preserve"> A configuração do ambiente e execução foi realizada em um sistema operacional Linux, distribuição </w:t>
      </w:r>
      <w:proofErr w:type="spellStart"/>
      <w:r w:rsidR="00A72620">
        <w:t>Ubuntu</w:t>
      </w:r>
      <w:proofErr w:type="spellEnd"/>
      <w:r w:rsidR="00A72620">
        <w:t xml:space="preserve"> 18.04, embarcado no Windows com as especificações exibidas na tabela 4, através da funcionalidade WSL – </w:t>
      </w:r>
      <w:r w:rsidR="00A72620">
        <w:rPr>
          <w:i/>
        </w:rPr>
        <w:t xml:space="preserve">Windows </w:t>
      </w:r>
      <w:proofErr w:type="spellStart"/>
      <w:r w:rsidR="00A72620">
        <w:rPr>
          <w:i/>
        </w:rPr>
        <w:t>Subsystems</w:t>
      </w:r>
      <w:proofErr w:type="spellEnd"/>
      <w:r w:rsidR="00A72620">
        <w:rPr>
          <w:i/>
        </w:rPr>
        <w:t xml:space="preserve">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 xml:space="preserve">Atualmente o projeto é executado em duas partes, </w:t>
      </w:r>
      <w:commentRangeStart w:id="153"/>
      <w:r>
        <w:t xml:space="preserve">sendo que a primeira compreende: </w:t>
      </w:r>
      <w:commentRangeEnd w:id="153"/>
      <w:r w:rsidR="006721EB">
        <w:rPr>
          <w:rStyle w:val="Refdecomentrio"/>
        </w:rPr>
        <w:commentReference w:id="153"/>
      </w:r>
      <w:r>
        <w:t xml:space="preserve">o download das sugestões de nomes de medicamentos atualizadas, a interpretação do parâmetro do medicamento recebido do usuário, a verificação de sugestões, busca no </w:t>
      </w:r>
      <w:proofErr w:type="spellStart"/>
      <w:r>
        <w:t>bulário</w:t>
      </w:r>
      <w:proofErr w:type="spellEnd"/>
      <w:r>
        <w:t xml:space="preserve"> Anvisa e download das bulas encontradas. </w:t>
      </w:r>
      <w:commentRangeStart w:id="154"/>
      <w:r>
        <w:t xml:space="preserve">Já a segunda </w:t>
      </w:r>
      <w:commentRangeEnd w:id="154"/>
      <w:r w:rsidR="00F20208">
        <w:rPr>
          <w:rStyle w:val="Refdecomentrio"/>
        </w:rPr>
        <w:commentReference w:id="154"/>
      </w:r>
      <w:r>
        <w:t>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74C2C25E" w14:textId="77777777" w:rsidR="00D62F38" w:rsidRDefault="0049628C" w:rsidP="00D62F38">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200025"/>
                    </a:xfrm>
                    <a:prstGeom prst="rect">
                      <a:avLst/>
                    </a:prstGeom>
                  </pic:spPr>
                </pic:pic>
              </a:graphicData>
            </a:graphic>
          </wp:inline>
        </w:drawing>
      </w:r>
    </w:p>
    <w:p w14:paraId="4384FBB6" w14:textId="7961149F" w:rsidR="00027AF4" w:rsidRDefault="00D62F38" w:rsidP="00D62F38">
      <w:pPr>
        <w:pStyle w:val="Legenda"/>
        <w:jc w:val="center"/>
      </w:pPr>
      <w:bookmarkStart w:id="155" w:name="_Toc44782597"/>
      <w:r>
        <w:t xml:space="preserve">Figura </w:t>
      </w:r>
      <w:fldSimple w:instr=" SEQ Figura \* ARABIC ">
        <w:r w:rsidR="00DA57FE">
          <w:rPr>
            <w:noProof/>
          </w:rPr>
          <w:t>25</w:t>
        </w:r>
      </w:fldSimple>
      <w:r>
        <w:t xml:space="preserve">: </w:t>
      </w:r>
      <w:r w:rsidRPr="002E068A">
        <w:t>Comando para execução do primeiro módulo</w:t>
      </w:r>
      <w:bookmarkEnd w:id="155"/>
    </w:p>
    <w:p w14:paraId="66FC6B4D" w14:textId="0B38CF6A" w:rsidR="00254D32" w:rsidRDefault="00254D32" w:rsidP="00254D32">
      <w:pPr>
        <w:ind w:firstLine="1134"/>
      </w:pPr>
      <w:r>
        <w:t xml:space="preserve">Através do comando </w:t>
      </w:r>
      <w:r w:rsidR="00173478">
        <w:t>detalhado (F</w:t>
      </w:r>
      <w:r>
        <w:t>igura</w:t>
      </w:r>
      <w:r w:rsidR="00074F01">
        <w:t xml:space="preserve"> </w:t>
      </w:r>
      <w:r>
        <w:t xml:space="preserve"> 2</w:t>
      </w:r>
      <w:r w:rsidR="00173478">
        <w:t>5),</w:t>
      </w:r>
      <w:r>
        <w:t xml:space="preserve"> nós chamamos o script Python localizado no arquivo main.py</w:t>
      </w:r>
      <w:r w:rsidR="006705D5">
        <w:t xml:space="preserve">, </w:t>
      </w:r>
      <w:r w:rsidR="004573F0">
        <w:t>presente</w:t>
      </w:r>
      <w:r w:rsidR="006705D5">
        <w:t xml:space="preserve"> na sequência de diretórios “</w:t>
      </w:r>
      <w:proofErr w:type="spellStart"/>
      <w:r w:rsidR="006705D5">
        <w:t>excipiente_scraper</w:t>
      </w:r>
      <w:proofErr w:type="spellEnd"/>
      <w:r w:rsidR="006705D5">
        <w:t>” e “</w:t>
      </w:r>
      <w:proofErr w:type="spellStart"/>
      <w:r w:rsidR="006705D5">
        <w:t>scrapy</w:t>
      </w:r>
      <w:proofErr w:type="spellEnd"/>
      <w:r w:rsidR="006705D5">
        <w:t xml:space="preserve">” a partir da raiz do </w:t>
      </w:r>
      <w:r w:rsidR="00680E33">
        <w:t xml:space="preserve">repositório </w:t>
      </w:r>
      <w:proofErr w:type="spellStart"/>
      <w:r w:rsidR="00680E33">
        <w:t>Git</w:t>
      </w:r>
      <w:proofErr w:type="spellEnd"/>
      <w:r w:rsidR="00FD1789">
        <w:t xml:space="preserve"> </w:t>
      </w:r>
      <w:commentRangeStart w:id="156"/>
      <w:r w:rsidR="00FD1789">
        <w:t>[34]</w:t>
      </w:r>
      <w:commentRangeEnd w:id="156"/>
      <w:r w:rsidR="00F20208">
        <w:rPr>
          <w:rStyle w:val="Refdecomentrio"/>
        </w:rPr>
        <w:commentReference w:id="156"/>
      </w:r>
      <w:r w:rsidR="006705D5">
        <w:t>,</w:t>
      </w:r>
      <w:r>
        <w:t xml:space="preserve"> e fornecemos, por exemplo, o parâmetro “</w:t>
      </w:r>
      <w:r w:rsidR="0049628C">
        <w:t>paracetamol</w:t>
      </w:r>
      <w:r>
        <w:t xml:space="preserve">”. O script </w:t>
      </w:r>
      <w:r w:rsidR="004573F0">
        <w:t>faz</w:t>
      </w:r>
      <w:r>
        <w:t xml:space="preserve"> a leitura do parâmetro, </w:t>
      </w:r>
      <w:r w:rsidR="004573F0">
        <w:t>atualiza</w:t>
      </w:r>
      <w:r>
        <w:t xml:space="preserve"> as sugestões e fez a busca com base nas mesmas, conforme o </w:t>
      </w:r>
      <w:r>
        <w:rPr>
          <w:i/>
        </w:rPr>
        <w:t>log</w:t>
      </w:r>
      <w:r>
        <w:t xml:space="preserve"> abaixo</w:t>
      </w:r>
      <w:r w:rsidR="008945E3">
        <w:t xml:space="preserve"> (Figura 26)</w:t>
      </w:r>
      <w:r>
        <w:t>:</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361" cy="1046406"/>
                    </a:xfrm>
                    <a:prstGeom prst="rect">
                      <a:avLst/>
                    </a:prstGeom>
                  </pic:spPr>
                </pic:pic>
              </a:graphicData>
            </a:graphic>
          </wp:inline>
        </w:drawing>
      </w:r>
    </w:p>
    <w:p w14:paraId="62BE376F" w14:textId="2E8E9D9E" w:rsidR="00254D32" w:rsidRDefault="00254D32" w:rsidP="008E1E9E">
      <w:pPr>
        <w:pStyle w:val="Legenda"/>
        <w:jc w:val="center"/>
      </w:pPr>
      <w:bookmarkStart w:id="157" w:name="_Toc44782598"/>
      <w:r>
        <w:t xml:space="preserve">Figura </w:t>
      </w:r>
      <w:fldSimple w:instr=" SEQ Figura \* ARABIC ">
        <w:r w:rsidR="00DA57FE">
          <w:rPr>
            <w:noProof/>
          </w:rPr>
          <w:t>26</w:t>
        </w:r>
      </w:fldSimple>
      <w:r>
        <w:t xml:space="preserve">: </w:t>
      </w:r>
      <w:r w:rsidRPr="00254D32">
        <w:rPr>
          <w:i/>
        </w:rPr>
        <w:t>Log</w:t>
      </w:r>
      <w:r>
        <w:t xml:space="preserve"> de execução do primeiro módulo</w:t>
      </w:r>
      <w:bookmarkEnd w:id="157"/>
    </w:p>
    <w:p w14:paraId="5D849E9B" w14:textId="78F3E4E6" w:rsidR="006705D5" w:rsidRDefault="006705D5" w:rsidP="006705D5">
      <w:pPr>
        <w:ind w:firstLine="1134"/>
      </w:pPr>
      <w:r>
        <w:t>Em seguida, executamos o segundo e maior módulo do projeto, cuja chamada também foi simplificada através de um script Python único</w:t>
      </w:r>
      <w:r w:rsidR="004E4D58">
        <w:t>, nos diretórios “</w:t>
      </w:r>
      <w:proofErr w:type="spellStart"/>
      <w:r w:rsidR="004E4D58">
        <w:t>ex</w:t>
      </w:r>
      <w:r w:rsidR="00842090">
        <w:t>cipiente_scraper</w:t>
      </w:r>
      <w:proofErr w:type="spellEnd"/>
      <w:r w:rsidR="00842090">
        <w:t>” e “</w:t>
      </w:r>
      <w:proofErr w:type="spellStart"/>
      <w:r w:rsidR="00842090">
        <w:t>pdfreader</w:t>
      </w:r>
      <w:proofErr w:type="spellEnd"/>
      <w:r w:rsidR="00842090">
        <w:t>” (F</w:t>
      </w:r>
      <w:r w:rsidR="004E4D58">
        <w:t>igura 2</w:t>
      </w:r>
      <w:r w:rsidR="00842090">
        <w:t>7)</w:t>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266700"/>
                    </a:xfrm>
                    <a:prstGeom prst="rect">
                      <a:avLst/>
                    </a:prstGeom>
                  </pic:spPr>
                </pic:pic>
              </a:graphicData>
            </a:graphic>
          </wp:inline>
        </w:drawing>
      </w:r>
    </w:p>
    <w:p w14:paraId="6C8A1C7F" w14:textId="14CC11F9" w:rsidR="004E4D58" w:rsidRDefault="004E4D58" w:rsidP="004E4D58">
      <w:pPr>
        <w:pStyle w:val="Legenda"/>
        <w:jc w:val="center"/>
      </w:pPr>
      <w:bookmarkStart w:id="158" w:name="_Toc44782599"/>
      <w:r>
        <w:t xml:space="preserve">Figura </w:t>
      </w:r>
      <w:fldSimple w:instr=" SEQ Figura \* ARABIC ">
        <w:r w:rsidR="00DA57FE">
          <w:rPr>
            <w:noProof/>
          </w:rPr>
          <w:t>27</w:t>
        </w:r>
      </w:fldSimple>
      <w:r>
        <w:t>: Comando para execução do segundo módulo</w:t>
      </w:r>
      <w:bookmarkEnd w:id="158"/>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1295400"/>
                    </a:xfrm>
                    <a:prstGeom prst="rect">
                      <a:avLst/>
                    </a:prstGeom>
                  </pic:spPr>
                </pic:pic>
              </a:graphicData>
            </a:graphic>
          </wp:inline>
        </w:drawing>
      </w:r>
    </w:p>
    <w:p w14:paraId="1234EC45" w14:textId="009B0D9E" w:rsidR="003D28E4" w:rsidRDefault="003D28E4" w:rsidP="003D28E4">
      <w:pPr>
        <w:pStyle w:val="Legenda"/>
        <w:jc w:val="center"/>
      </w:pPr>
      <w:bookmarkStart w:id="159" w:name="_Toc44782600"/>
      <w:r>
        <w:t xml:space="preserve">Figura </w:t>
      </w:r>
      <w:fldSimple w:instr=" SEQ Figura \* ARABIC ">
        <w:r w:rsidR="00DA57FE">
          <w:rPr>
            <w:noProof/>
          </w:rPr>
          <w:t>28</w:t>
        </w:r>
      </w:fldSimple>
      <w:r>
        <w:t xml:space="preserve">: </w:t>
      </w:r>
      <w:r w:rsidRPr="003D28E4">
        <w:rPr>
          <w:i/>
        </w:rPr>
        <w:t>Log</w:t>
      </w:r>
      <w:r>
        <w:t xml:space="preserve"> de execução do segundo módulo 1</w:t>
      </w:r>
      <w:bookmarkEnd w:id="159"/>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847725"/>
                    </a:xfrm>
                    <a:prstGeom prst="rect">
                      <a:avLst/>
                    </a:prstGeom>
                  </pic:spPr>
                </pic:pic>
              </a:graphicData>
            </a:graphic>
          </wp:inline>
        </w:drawing>
      </w:r>
    </w:p>
    <w:p w14:paraId="1B942773" w14:textId="3718C1ED" w:rsidR="003D28E4" w:rsidRDefault="003D28E4" w:rsidP="003D28E4">
      <w:pPr>
        <w:pStyle w:val="Legenda"/>
        <w:jc w:val="center"/>
      </w:pPr>
      <w:bookmarkStart w:id="160" w:name="_Toc44782601"/>
      <w:r>
        <w:t xml:space="preserve">Figura </w:t>
      </w:r>
      <w:fldSimple w:instr=" SEQ Figura \* ARABIC ">
        <w:r w:rsidR="00DA57FE">
          <w:rPr>
            <w:noProof/>
          </w:rPr>
          <w:t>29</w:t>
        </w:r>
      </w:fldSimple>
      <w:r>
        <w:t xml:space="preserve">: </w:t>
      </w:r>
      <w:r w:rsidRPr="00DF0BEF">
        <w:rPr>
          <w:i/>
        </w:rPr>
        <w:t>Log</w:t>
      </w:r>
      <w:r w:rsidRPr="001A6E53">
        <w:t xml:space="preserve"> </w:t>
      </w:r>
      <w:r>
        <w:t>de execução do segundo módulo 2</w:t>
      </w:r>
      <w:bookmarkEnd w:id="160"/>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133475"/>
                    </a:xfrm>
                    <a:prstGeom prst="rect">
                      <a:avLst/>
                    </a:prstGeom>
                  </pic:spPr>
                </pic:pic>
              </a:graphicData>
            </a:graphic>
          </wp:inline>
        </w:drawing>
      </w:r>
    </w:p>
    <w:p w14:paraId="2D22B3CD" w14:textId="61E2D215" w:rsidR="003D28E4" w:rsidRPr="006705D5" w:rsidRDefault="003D28E4" w:rsidP="003D28E4">
      <w:pPr>
        <w:pStyle w:val="Legenda"/>
        <w:jc w:val="center"/>
      </w:pPr>
      <w:bookmarkStart w:id="161" w:name="_Toc44782602"/>
      <w:r>
        <w:t xml:space="preserve">Figura </w:t>
      </w:r>
      <w:fldSimple w:instr=" SEQ Figura \* ARABIC ">
        <w:r w:rsidR="00DA57FE">
          <w:rPr>
            <w:noProof/>
          </w:rPr>
          <w:t>30</w:t>
        </w:r>
      </w:fldSimple>
      <w:r>
        <w:t xml:space="preserve">: </w:t>
      </w:r>
      <w:r w:rsidRPr="00DF0BEF">
        <w:rPr>
          <w:i/>
        </w:rPr>
        <w:t>Log</w:t>
      </w:r>
      <w:r w:rsidRPr="0049059F">
        <w:t xml:space="preserve"> </w:t>
      </w:r>
      <w:r>
        <w:t>de execução do segundo módulo 3</w:t>
      </w:r>
      <w:bookmarkEnd w:id="161"/>
    </w:p>
    <w:p w14:paraId="2A3FBD14" w14:textId="77777777" w:rsidR="004F479D" w:rsidRDefault="004F479D" w:rsidP="0065586C">
      <w:pPr>
        <w:ind w:firstLine="1134"/>
      </w:pPr>
    </w:p>
    <w:p w14:paraId="33AAAFEC" w14:textId="763D93B1" w:rsidR="0065586C" w:rsidRDefault="00FE1975" w:rsidP="0065586C">
      <w:pPr>
        <w:ind w:firstLine="1134"/>
      </w:pPr>
      <w:r>
        <w:t xml:space="preserve">O módulo que utilize a implementação da biblioteca pandas </w:t>
      </w:r>
      <w:commentRangeStart w:id="162"/>
      <w:r>
        <w:t>[25</w:t>
      </w:r>
      <w:commentRangeEnd w:id="162"/>
      <w:r w:rsidR="00F46AAF">
        <w:rPr>
          <w:rStyle w:val="Refdecomentrio"/>
        </w:rPr>
        <w:commentReference w:id="162"/>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0F2FB4A1" w14:textId="77777777" w:rsidR="005A047F" w:rsidRDefault="00E22E81" w:rsidP="005A047F">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200025"/>
                    </a:xfrm>
                    <a:prstGeom prst="rect">
                      <a:avLst/>
                    </a:prstGeom>
                  </pic:spPr>
                </pic:pic>
              </a:graphicData>
            </a:graphic>
          </wp:inline>
        </w:drawing>
      </w:r>
    </w:p>
    <w:p w14:paraId="4D996E66" w14:textId="413EA62C" w:rsidR="00E22E81" w:rsidRDefault="005A047F" w:rsidP="005A047F">
      <w:pPr>
        <w:pStyle w:val="Legenda"/>
        <w:jc w:val="center"/>
      </w:pPr>
      <w:bookmarkStart w:id="163" w:name="_Toc44782603"/>
      <w:r>
        <w:t xml:space="preserve">Figura </w:t>
      </w:r>
      <w:fldSimple w:instr=" SEQ Figura \* ARABIC ">
        <w:r w:rsidR="00DA57FE">
          <w:rPr>
            <w:noProof/>
          </w:rPr>
          <w:t>31</w:t>
        </w:r>
      </w:fldSimple>
      <w:r>
        <w:t xml:space="preserve">: </w:t>
      </w:r>
      <w:r w:rsidRPr="001A7EAA">
        <w:t xml:space="preserve">Comando para execução do módulo de </w:t>
      </w:r>
      <w:proofErr w:type="spellStart"/>
      <w:r w:rsidRPr="001A7EAA">
        <w:t>metadados</w:t>
      </w:r>
      <w:bookmarkEnd w:id="163"/>
      <w:proofErr w:type="spellEnd"/>
    </w:p>
    <w:p w14:paraId="6DCF87AD" w14:textId="55BAFD87" w:rsidR="0065586C" w:rsidRDefault="0037577A" w:rsidP="0065586C">
      <w:pPr>
        <w:ind w:firstLine="1134"/>
      </w:pPr>
      <w:r>
        <w:t xml:space="preserve">O resultado da execução do comando </w:t>
      </w:r>
      <w:r w:rsidR="00EE57DD">
        <w:t>(Figura 31)</w:t>
      </w:r>
      <w:commentRangeStart w:id="164"/>
      <w:r>
        <w:t xml:space="preserve"> </w:t>
      </w:r>
      <w:commentRangeEnd w:id="164"/>
      <w:r w:rsidR="009D20A6">
        <w:rPr>
          <w:rStyle w:val="Refdecomentrio"/>
        </w:rPr>
        <w:commentReference w:id="164"/>
      </w:r>
      <w:r>
        <w:t xml:space="preserve">são dois arquivos no formato </w:t>
      </w:r>
      <w:proofErr w:type="spellStart"/>
      <w:r>
        <w:t>xlsx</w:t>
      </w:r>
      <w:proofErr w:type="spellEnd"/>
      <w:r>
        <w:t>, sendo um contendo a visão de captura de dados das bulas (bulas.xlsx) e o outro exibindo a visão da captura de dados do livro (excipientes.xlsx).</w:t>
      </w:r>
      <w:r w:rsidR="001846E4">
        <w:t xml:space="preserve"> </w:t>
      </w:r>
      <w:r w:rsidR="0083580F">
        <w:t>Abaixo</w:t>
      </w:r>
      <w:r w:rsidR="004332EC">
        <w:t xml:space="preserve"> (Figura 32)</w:t>
      </w:r>
      <w:r w:rsidR="001846E4">
        <w:t xml:space="preserve"> temos um exemplo da visão de bulas contendo os </w:t>
      </w:r>
      <w:proofErr w:type="spellStart"/>
      <w:r w:rsidR="001846E4">
        <w:t>metadados</w:t>
      </w:r>
      <w:proofErr w:type="spellEnd"/>
      <w:r w:rsidR="001846E4">
        <w:t xml:space="preserve"> de uma execução cujo parâmetro fornecido foi o do princípio ativo dipirona:</w:t>
      </w:r>
    </w:p>
    <w:p w14:paraId="45502FC5" w14:textId="77777777" w:rsidR="0031551D" w:rsidRDefault="001846E4" w:rsidP="0031551D">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332" cy="1437906"/>
                    </a:xfrm>
                    <a:prstGeom prst="rect">
                      <a:avLst/>
                    </a:prstGeom>
                  </pic:spPr>
                </pic:pic>
              </a:graphicData>
            </a:graphic>
          </wp:inline>
        </w:drawing>
      </w:r>
    </w:p>
    <w:p w14:paraId="19856851" w14:textId="30A3D6B9" w:rsidR="001846E4" w:rsidRDefault="0031551D" w:rsidP="0031551D">
      <w:pPr>
        <w:pStyle w:val="Legenda"/>
        <w:jc w:val="center"/>
      </w:pPr>
      <w:bookmarkStart w:id="165" w:name="_Toc44782604"/>
      <w:r>
        <w:t xml:space="preserve">Figura </w:t>
      </w:r>
      <w:fldSimple w:instr=" SEQ Figura \* ARABIC ">
        <w:r w:rsidR="00DA57FE">
          <w:rPr>
            <w:noProof/>
          </w:rPr>
          <w:t>32</w:t>
        </w:r>
      </w:fldSimple>
      <w:r>
        <w:t xml:space="preserve">: </w:t>
      </w:r>
      <w:r w:rsidRPr="00D96CB1">
        <w:t xml:space="preserve">Visão de bulas dos </w:t>
      </w:r>
      <w:proofErr w:type="spellStart"/>
      <w:r w:rsidRPr="00D96CB1">
        <w:t>metadados</w:t>
      </w:r>
      <w:proofErr w:type="spellEnd"/>
      <w:r w:rsidRPr="00D96CB1">
        <w:t xml:space="preserve"> de execução</w:t>
      </w:r>
      <w:bookmarkEnd w:id="165"/>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 xml:space="preserve">Já na visão de </w:t>
      </w:r>
      <w:proofErr w:type="spellStart"/>
      <w:r>
        <w:t>metadados</w:t>
      </w:r>
      <w:proofErr w:type="spellEnd"/>
      <w:r>
        <w:t xml:space="preserve"> da busca no livro, conforme o exemplo do princípio ativo amoxicilina abaixo, apresentamos o nome do excipiente, sua tradução e os registros de ocorrência das unidades de medida buscadas na seção de aplicações farmacêuticas:</w:t>
      </w:r>
    </w:p>
    <w:p w14:paraId="6D715723" w14:textId="77777777" w:rsidR="00DA57FE" w:rsidRDefault="00477FB9" w:rsidP="00DA57FE">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9645"/>
                    </a:xfrm>
                    <a:prstGeom prst="rect">
                      <a:avLst/>
                    </a:prstGeom>
                  </pic:spPr>
                </pic:pic>
              </a:graphicData>
            </a:graphic>
          </wp:inline>
        </w:drawing>
      </w:r>
    </w:p>
    <w:p w14:paraId="3639CCC7" w14:textId="41557267" w:rsidR="00477FB9" w:rsidRDefault="00DA57FE" w:rsidP="00DA57FE">
      <w:pPr>
        <w:pStyle w:val="Legenda"/>
        <w:jc w:val="center"/>
      </w:pPr>
      <w:bookmarkStart w:id="166" w:name="_Toc44782605"/>
      <w:r>
        <w:t xml:space="preserve">Figura </w:t>
      </w:r>
      <w:fldSimple w:instr=" SEQ Figura \* ARABIC ">
        <w:r>
          <w:rPr>
            <w:noProof/>
          </w:rPr>
          <w:t>33</w:t>
        </w:r>
      </w:fldSimple>
      <w:r>
        <w:t xml:space="preserve">: </w:t>
      </w:r>
      <w:r w:rsidRPr="00D426DD">
        <w:t xml:space="preserve">Visão de excipientes dos </w:t>
      </w:r>
      <w:proofErr w:type="spellStart"/>
      <w:r w:rsidRPr="00D426DD">
        <w:t>metadados</w:t>
      </w:r>
      <w:proofErr w:type="spellEnd"/>
      <w:r w:rsidRPr="00D426DD">
        <w:t xml:space="preserve"> de execução</w:t>
      </w:r>
      <w:bookmarkEnd w:id="166"/>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167" w:name="_Toc378694374"/>
      <w:bookmarkStart w:id="168" w:name="_Toc44620871"/>
      <w:r>
        <w:lastRenderedPageBreak/>
        <w:t>C</w:t>
      </w:r>
      <w:r w:rsidR="00A01502">
        <w:t>ONCLUSÕES E TRABALHOS FUTUROS</w:t>
      </w:r>
      <w:bookmarkEnd w:id="167"/>
      <w:bookmarkEnd w:id="168"/>
      <w:r w:rsidR="00B916E6">
        <w:tab/>
      </w:r>
    </w:p>
    <w:p w14:paraId="35BE0324" w14:textId="5A604D30" w:rsidR="000862B4" w:rsidRDefault="000862B4" w:rsidP="000862B4">
      <w:pPr>
        <w:ind w:firstLine="1134"/>
      </w:pPr>
      <w:r>
        <w:t xml:space="preserve">Neste trabalho foi desenvolvido um sistema com intuito de apoiar e facilitar pesquisas de excipientes para novos medicamentos com base </w:t>
      </w:r>
      <w:r w:rsidR="006F5CDF">
        <w:t>em</w:t>
      </w:r>
      <w:r>
        <w:t xml:space="preserve"> substâncias já utilizadas e catalogadas. Foi implementado um robô com as técnicas </w:t>
      </w:r>
      <w:r w:rsidRPr="000862B4">
        <w:rPr>
          <w:i/>
          <w:iCs/>
        </w:rPr>
        <w:t xml:space="preserve">web </w:t>
      </w:r>
      <w:proofErr w:type="spellStart"/>
      <w:r w:rsidRPr="000862B4">
        <w:rPr>
          <w:i/>
          <w:iCs/>
        </w:rPr>
        <w:t>scrap</w:t>
      </w:r>
      <w:r w:rsidR="00C6433D">
        <w:rPr>
          <w:i/>
          <w:iCs/>
        </w:rPr>
        <w:t>ing</w:t>
      </w:r>
      <w:proofErr w:type="spellEnd"/>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5D463878" w:rsidR="000862B4" w:rsidRDefault="000862B4" w:rsidP="000862B4">
      <w:pPr>
        <w:ind w:firstLine="1134"/>
      </w:pPr>
      <w:r>
        <w:t xml:space="preserve">Por se tratar de um estudo inicial, o principal foco foi no direcionamento da extração, uma vez que, foram utilizadas duas fontes de dados: </w:t>
      </w:r>
      <w:proofErr w:type="spellStart"/>
      <w:r w:rsidR="0047754B">
        <w:t>b</w:t>
      </w:r>
      <w:r>
        <w:t>ulário</w:t>
      </w:r>
      <w:proofErr w:type="spellEnd"/>
      <w:r>
        <w:t xml:space="preserve"> eletrônico da Anvisa </w:t>
      </w:r>
      <w:r w:rsidRPr="00F9702C">
        <w:t xml:space="preserve">e </w:t>
      </w:r>
      <w:proofErr w:type="spellStart"/>
      <w:r w:rsidRPr="000862B4">
        <w:rPr>
          <w:i/>
          <w:iCs/>
        </w:rPr>
        <w:t>Handbook</w:t>
      </w:r>
      <w:proofErr w:type="spellEnd"/>
      <w:r w:rsidRPr="000862B4">
        <w:rPr>
          <w:i/>
          <w:iCs/>
        </w:rPr>
        <w:t xml:space="preserve">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spellStart"/>
      <w:r w:rsidRPr="000862B4">
        <w:rPr>
          <w:i/>
          <w:iCs/>
        </w:rPr>
        <w:t>Excipients</w:t>
      </w:r>
      <w:proofErr w:type="spellEnd"/>
      <w:r w:rsidR="007D4C06">
        <w:rPr>
          <w:i/>
          <w:iCs/>
        </w:rPr>
        <w:t xml:space="preserve"> </w:t>
      </w:r>
      <w:r>
        <w:t>[</w:t>
      </w:r>
      <w:commentRangeStart w:id="169"/>
      <w:r>
        <w:t>28]</w:t>
      </w:r>
      <w:commentRangeEnd w:id="169"/>
      <w:r w:rsidR="006D0C6A">
        <w:rPr>
          <w:rStyle w:val="Refdecomentrio"/>
        </w:rPr>
        <w:commentReference w:id="169"/>
      </w:r>
      <w:r>
        <w:t xml:space="preserve">. Para a primeira fonte foram implementadas as duas técnicas, pois inicialmente </w:t>
      </w:r>
      <w:r w:rsidR="00111945">
        <w:t xml:space="preserve">foi </w:t>
      </w:r>
      <w:r>
        <w:t xml:space="preserve">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0138CE9A" w:rsidR="000862B4" w:rsidRDefault="000862B4" w:rsidP="000862B4">
      <w:pPr>
        <w:ind w:firstLine="1134"/>
      </w:pPr>
      <w:r>
        <w:t xml:space="preserve">O procedimento de extração automática </w:t>
      </w:r>
      <w:r w:rsidR="00111945">
        <w:t xml:space="preserve">mostrou-se </w:t>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389139A4"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proofErr w:type="spellStart"/>
      <w:r w:rsidR="00D17B70">
        <w:rPr>
          <w:i/>
        </w:rPr>
        <w:t>Handbook</w:t>
      </w:r>
      <w:proofErr w:type="spellEnd"/>
      <w:r w:rsidR="00D17B70">
        <w:t xml:space="preserve"> e a inclusão de fontes de </w:t>
      </w:r>
      <w:proofErr w:type="spellStart"/>
      <w:r w:rsidR="00D17B70">
        <w:t>bulários</w:t>
      </w:r>
      <w:proofErr w:type="spellEnd"/>
      <w:r w:rsidR="00D17B70">
        <w:t xml:space="preserve"> estrangeiros como o da</w:t>
      </w:r>
      <w:r w:rsidR="006A70F1">
        <w:t xml:space="preserve"> </w:t>
      </w:r>
      <w:proofErr w:type="spellStart"/>
      <w:r w:rsidR="006A70F1">
        <w:rPr>
          <w:i/>
        </w:rPr>
        <w:t>Food</w:t>
      </w:r>
      <w:proofErr w:type="spellEnd"/>
      <w:r w:rsidR="006A70F1">
        <w:rPr>
          <w:i/>
        </w:rPr>
        <w:t xml:space="preserve"> </w:t>
      </w:r>
      <w:proofErr w:type="spellStart"/>
      <w:r w:rsidR="006A70F1">
        <w:rPr>
          <w:i/>
        </w:rPr>
        <w:t>and</w:t>
      </w:r>
      <w:proofErr w:type="spellEnd"/>
      <w:r w:rsidR="006A70F1">
        <w:rPr>
          <w:i/>
        </w:rPr>
        <w:t xml:space="preserve"> </w:t>
      </w:r>
      <w:proofErr w:type="spellStart"/>
      <w:r w:rsidR="006A70F1">
        <w:rPr>
          <w:i/>
        </w:rPr>
        <w:t>Drugs</w:t>
      </w:r>
      <w:proofErr w:type="spellEnd"/>
      <w:r w:rsidR="006A70F1">
        <w:rPr>
          <w:i/>
        </w:rPr>
        <w:t xml:space="preserve"> </w:t>
      </w:r>
      <w:proofErr w:type="spellStart"/>
      <w:r w:rsidR="006A70F1">
        <w:rPr>
          <w:i/>
        </w:rPr>
        <w:t>Administration</w:t>
      </w:r>
      <w:proofErr w:type="spellEnd"/>
      <w:r w:rsidR="006A70F1">
        <w:rPr>
          <w:i/>
        </w:rPr>
        <w:t xml:space="preserve"> (</w:t>
      </w:r>
      <w:r w:rsidR="006A70F1">
        <w:t>FDA)</w:t>
      </w:r>
      <w:r w:rsidR="005132FD">
        <w:t xml:space="preserve"> </w:t>
      </w:r>
      <w:commentRangeStart w:id="170"/>
      <w:r w:rsidR="008E55D6">
        <w:t>[32]</w:t>
      </w:r>
      <w:r w:rsidR="00D17B70">
        <w:t>.</w:t>
      </w:r>
      <w:commentRangeEnd w:id="170"/>
      <w:r w:rsidR="009C6BA2">
        <w:rPr>
          <w:rStyle w:val="Refdecomentrio"/>
        </w:rPr>
        <w:commentReference w:id="170"/>
      </w:r>
    </w:p>
    <w:p w14:paraId="13D613B7" w14:textId="77777777" w:rsidR="003E019C" w:rsidRPr="00C14B0F" w:rsidRDefault="00B916E6" w:rsidP="003E019C">
      <w:pPr>
        <w:pStyle w:val="REFERNCIABIBLIOGRFICA"/>
        <w:jc w:val="left"/>
      </w:pPr>
      <w:r>
        <w:br w:type="page"/>
      </w:r>
      <w:bookmarkStart w:id="171" w:name="REFERENCIASBIBLIOGRÁFICAS"/>
      <w:bookmarkStart w:id="172" w:name="_Toc44620872"/>
      <w:bookmarkEnd w:id="171"/>
      <w:commentRangeStart w:id="173"/>
      <w:r w:rsidR="00303BBF">
        <w:lastRenderedPageBreak/>
        <w:t>REFERÊNCIAS BIBLIOGRÁFICAS</w:t>
      </w:r>
      <w:bookmarkStart w:id="174" w:name="_Toc101326847"/>
      <w:bookmarkEnd w:id="172"/>
      <w:commentRangeEnd w:id="173"/>
      <w:r w:rsidR="000E4ABB">
        <w:rPr>
          <w:rStyle w:val="Refdecomentrio"/>
          <w:b w:val="0"/>
          <w:caps w:val="0"/>
          <w:kern w:val="0"/>
        </w:rPr>
        <w:commentReference w:id="173"/>
      </w:r>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w:t>
      </w:r>
      <w:proofErr w:type="spellStart"/>
      <w:r w:rsidRPr="005A1E16">
        <w:rPr>
          <w:b/>
          <w:bCs/>
        </w:rPr>
        <w:t>estomatologia</w:t>
      </w:r>
      <w:proofErr w:type="spellEnd"/>
      <w:r w:rsidRPr="005A1E16">
        <w:rPr>
          <w:b/>
          <w:bCs/>
        </w:rPr>
        <w:t xml:space="preserve">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175" w:name="REFERENCIASBIBLIOGRÁFICAS_4"/>
      <w:r>
        <w:rPr>
          <w:b/>
        </w:rPr>
        <w:t>Yahoo! Finanças</w:t>
      </w:r>
      <w:r>
        <w:t xml:space="preserve"> &lt;</w:t>
      </w:r>
      <w:hyperlink r:id="rId5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176" w:name="ANEXOS"/>
      <w:bookmarkEnd w:id="175"/>
      <w:bookmarkEnd w:id="176"/>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w:t>
      </w:r>
      <w:proofErr w:type="gramStart"/>
      <w:r w:rsidRPr="005360EE">
        <w:t>https://www.w3.org/People/Raggett/book4/ch02.html</w:t>
      </w:r>
      <w:proofErr w:type="gramEnd"/>
      <w:r w:rsidRPr="005360EE">
        <w:t>&gt;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w:t>
      </w:r>
      <w:proofErr w:type="gramStart"/>
      <w:r w:rsidRPr="00310FA8">
        <w:t>https://www.w3.org/History/1989/proposal.html</w:t>
      </w:r>
      <w:proofErr w:type="gramEnd"/>
      <w:r w:rsidRPr="00310FA8">
        <w:t>&gt;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w:t>
      </w:r>
      <w:proofErr w:type="spellStart"/>
      <w:r w:rsidRPr="000065E6">
        <w:t>Remy</w:t>
      </w:r>
      <w:proofErr w:type="spellEnd"/>
      <w:r w:rsidRPr="000065E6">
        <w:t xml:space="preserve">.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t>
      </w:r>
      <w:proofErr w:type="spellStart"/>
      <w:r w:rsidRPr="007E3E7E">
        <w:rPr>
          <w:b/>
        </w:rPr>
        <w:t>webpage</w:t>
      </w:r>
      <w:proofErr w:type="spellEnd"/>
      <w:r w:rsidRPr="007E3E7E">
        <w:rPr>
          <w:b/>
        </w:rPr>
        <w:t xml:space="preserv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5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5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5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5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5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w:t>
      </w:r>
      <w:proofErr w:type="gramStart"/>
      <w:r>
        <w:t>http://www.json.org/</w:t>
      </w:r>
      <w:proofErr w:type="gramEnd"/>
      <w:r>
        <w:t>&gt;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w:t>
      </w:r>
      <w:proofErr w:type="spellStart"/>
      <w:r w:rsidRPr="00686DA4">
        <w:rPr>
          <w:b/>
          <w:bCs/>
        </w:rPr>
        <w:t>Markup</w:t>
      </w:r>
      <w:proofErr w:type="spellEnd"/>
      <w:r w:rsidRPr="00686DA4">
        <w:rPr>
          <w:b/>
          <w:bCs/>
        </w:rPr>
        <w:t xml:space="preserve">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5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6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proofErr w:type="spellStart"/>
      <w:r w:rsidRPr="006F5F33">
        <w:rPr>
          <w:b/>
          <w:bCs/>
        </w:rPr>
        <w:t>Handbook</w:t>
      </w:r>
      <w:proofErr w:type="spellEnd"/>
      <w:r w:rsidRPr="006F5F33">
        <w:rPr>
          <w:b/>
          <w:bCs/>
        </w:rPr>
        <w:t xml:space="preserve">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6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proofErr w:type="spellStart"/>
      <w:r>
        <w:rPr>
          <w:b/>
        </w:rPr>
        <w:t>PostgreSQL</w:t>
      </w:r>
      <w:proofErr w:type="spellEnd"/>
      <w:r>
        <w:t xml:space="preserve"> &lt;</w:t>
      </w:r>
      <w:hyperlink r:id="rId62"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3"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4"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5"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proofErr w:type="spellStart"/>
      <w:r>
        <w:rPr>
          <w:b/>
        </w:rPr>
        <w:t>Git</w:t>
      </w:r>
      <w:proofErr w:type="spellEnd"/>
      <w:r>
        <w:t xml:space="preserve"> &lt;</w:t>
      </w:r>
      <w:hyperlink r:id="rId66"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7"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174"/>
    <w:p w14:paraId="7A517266" w14:textId="77777777" w:rsidR="00A24DB3" w:rsidRDefault="003E019C" w:rsidP="00A24DB3">
      <w:pPr>
        <w:pStyle w:val="REFERNCIABIBLIOGRFICA"/>
        <w:jc w:val="left"/>
      </w:pPr>
      <w:r>
        <w:br w:type="page"/>
      </w:r>
      <w:bookmarkStart w:id="177" w:name="_Toc44620873"/>
      <w:r w:rsidR="00A24DB3">
        <w:lastRenderedPageBreak/>
        <w:t>ANE</w:t>
      </w:r>
      <w:r w:rsidR="00552F7B">
        <w:t>XOS</w:t>
      </w:r>
      <w:bookmarkEnd w:id="177"/>
    </w:p>
    <w:p w14:paraId="0A771927" w14:textId="14A3D572" w:rsidR="00A24DB3" w:rsidRPr="0048502A" w:rsidRDefault="00B916E6" w:rsidP="00A24DB3">
      <w:pPr>
        <w:pStyle w:val="REFERNCIABIBLIOGRFICA"/>
        <w:jc w:val="left"/>
        <w:rPr>
          <w:b w:val="0"/>
          <w:sz w:val="24"/>
          <w:szCs w:val="24"/>
        </w:rPr>
      </w:pPr>
      <w:r w:rsidRPr="0048502A">
        <w:rPr>
          <w:b w:val="0"/>
          <w:sz w:val="24"/>
          <w:szCs w:val="24"/>
        </w:rPr>
        <w:t xml:space="preserve">ANEXO A – </w:t>
      </w:r>
      <w:r w:rsidR="003E019C" w:rsidRPr="0048502A">
        <w:rPr>
          <w:b w:val="0"/>
          <w:sz w:val="24"/>
          <w:szCs w:val="24"/>
        </w:rPr>
        <w:t>CONTEÚDO DA REUNIÃO COM O ESPECIALISTA</w:t>
      </w: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w:t>
      </w:r>
      <w:proofErr w:type="spellStart"/>
      <w:r>
        <w:t>bulário</w:t>
      </w:r>
      <w:proofErr w:type="spellEnd"/>
      <w:r>
        <w:t xml:space="preserve">.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788421C3" w14:textId="77777777" w:rsidR="00E53BC0" w:rsidRDefault="003E019C" w:rsidP="00E53BC0">
      <w:pPr>
        <w:pStyle w:val="PargrafodaLista"/>
        <w:numPr>
          <w:ilvl w:val="0"/>
          <w:numId w:val="36"/>
        </w:numPr>
      </w:pPr>
      <w:r>
        <w:t xml:space="preserve">Ao acessar a página principal de consulta ao </w:t>
      </w:r>
      <w:proofErr w:type="spellStart"/>
      <w:r>
        <w:t>bulário</w:t>
      </w:r>
      <w:proofErr w:type="spellEnd"/>
      <w:r>
        <w:t xml:space="preserve"> (</w:t>
      </w:r>
      <w:hyperlink r:id="rId68" w:history="1">
        <w:r w:rsidRPr="003E019C">
          <w:t>http://www.anvisa.gov.br/datavisa/fila_bula/index.asp</w:t>
        </w:r>
      </w:hyperlink>
      <w:r>
        <w:t xml:space="preserve">), é apresentada a tela </w:t>
      </w:r>
      <w:r w:rsidR="00912FB6">
        <w:t xml:space="preserve">representada </w:t>
      </w:r>
      <w:r w:rsidR="00197845">
        <w:t>(Figura suplementar 1)</w:t>
      </w:r>
      <w:commentRangeStart w:id="178"/>
      <w:r w:rsidR="00912FB6">
        <w:t>.</w:t>
      </w:r>
      <w:commentRangeEnd w:id="178"/>
    </w:p>
    <w:p w14:paraId="65C55B29" w14:textId="77777777" w:rsidR="00E53BC0" w:rsidRDefault="00E53BC0" w:rsidP="00E53BC0">
      <w:pPr>
        <w:pStyle w:val="PargrafodaLista"/>
      </w:pPr>
    </w:p>
    <w:p w14:paraId="15ED2453" w14:textId="0BB97B8C" w:rsidR="00E53BC0" w:rsidRDefault="000E4ABB" w:rsidP="00E53BC0">
      <w:pPr>
        <w:pStyle w:val="PargrafodaLista"/>
      </w:pPr>
      <w:r>
        <w:rPr>
          <w:rStyle w:val="Refdecomentrio"/>
        </w:rPr>
        <w:commentReference w:id="178"/>
      </w:r>
      <w:r w:rsidR="00912FB6"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53C334D8" w:rsidR="003E019C" w:rsidRPr="00E53BC0" w:rsidRDefault="00E53BC0" w:rsidP="00E53BC0">
      <w:pPr>
        <w:pStyle w:val="Legenda"/>
        <w:jc w:val="center"/>
        <w:rPr>
          <w:noProof/>
          <w:sz w:val="24"/>
        </w:rPr>
      </w:pPr>
      <w:r>
        <w:lastRenderedPageBreak/>
        <w:t xml:space="preserve">Figura suplementar </w:t>
      </w:r>
      <w:fldSimple w:instr=" SEQ Figura_suplementar \* ARABIC ">
        <w:r w:rsidR="00A24DB3">
          <w:rPr>
            <w:noProof/>
          </w:rPr>
          <w:t>1</w:t>
        </w:r>
      </w:fldSimple>
      <w:r>
        <w:t xml:space="preserve">: </w:t>
      </w:r>
      <w:r w:rsidRPr="003E767D">
        <w:t xml:space="preserve">Tela da página principal do </w:t>
      </w:r>
      <w:proofErr w:type="spellStart"/>
      <w:r w:rsidRPr="003E767D">
        <w:t>Bulário</w:t>
      </w:r>
      <w:proofErr w:type="spellEnd"/>
      <w:r w:rsidRPr="003E767D">
        <w:t xml:space="preserve"> Eletrônico da Anvisa</w:t>
      </w:r>
    </w:p>
    <w:p w14:paraId="2AED5B27" w14:textId="4BF4583E" w:rsidR="003E019C" w:rsidRDefault="003E019C" w:rsidP="008B72F2">
      <w:pPr>
        <w:outlineLvl w:val="1"/>
      </w:pPr>
    </w:p>
    <w:p w14:paraId="77EA3011" w14:textId="7F0C21CC" w:rsidR="00912FB6" w:rsidRDefault="00912FB6" w:rsidP="00912FB6">
      <w:pPr>
        <w:pStyle w:val="PargrafodaLista"/>
        <w:numPr>
          <w:ilvl w:val="0"/>
          <w:numId w:val="36"/>
        </w:numPr>
      </w:pPr>
      <w:r w:rsidRPr="00912FB6">
        <w:t>Neste momento são preenchidos os campos desejados para filtrar a busca. Caso nenhum campo seja preenchido, o resultado listará todas as bulas de todos os medicamentos, contando com 10 registros por página. N</w:t>
      </w:r>
      <w:r w:rsidR="00C94392">
        <w:t xml:space="preserve">o exemplo abaixo (Figura suplementar 2), </w:t>
      </w:r>
      <w:r w:rsidR="00C94392" w:rsidRPr="00562100">
        <w:t>b</w:t>
      </w:r>
      <w:r w:rsidRPr="00562100">
        <w:t>uscamos</w:t>
      </w:r>
      <w:r w:rsidRPr="00912FB6">
        <w:t xml:space="preserve"> por “dipirona”</w:t>
      </w:r>
      <w:r>
        <w:t>.</w:t>
      </w:r>
    </w:p>
    <w:p w14:paraId="6CDD2BFE" w14:textId="77777777" w:rsidR="00C94392" w:rsidRDefault="00912FB6" w:rsidP="00C94392">
      <w:pPr>
        <w:pStyle w:val="PargrafodaLista"/>
        <w:keepNext/>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54DC1BFE" w14:textId="0FF34D9B" w:rsidR="00C94392" w:rsidRDefault="00C94392" w:rsidP="00C94392">
      <w:pPr>
        <w:pStyle w:val="Legenda"/>
        <w:jc w:val="center"/>
      </w:pPr>
      <w:r>
        <w:t xml:space="preserve">Figura suplementar </w:t>
      </w:r>
      <w:fldSimple w:instr=" SEQ Figura_suplementar \* ARABIC ">
        <w:r w:rsidR="00A24DB3">
          <w:rPr>
            <w:noProof/>
          </w:rPr>
          <w:t>2</w:t>
        </w:r>
      </w:fldSimple>
      <w:r>
        <w:t xml:space="preserve">: </w:t>
      </w:r>
      <w:r w:rsidRPr="00C54893">
        <w:t>Tela de resposta da busca por “dipirona”.</w:t>
      </w:r>
    </w:p>
    <w:p w14:paraId="61C3B144" w14:textId="10C79CEE" w:rsidR="00912FB6" w:rsidRPr="00C94392" w:rsidRDefault="00912FB6" w:rsidP="00C94392">
      <w:pPr>
        <w:pStyle w:val="PargrafodaLista"/>
        <w:ind w:left="0"/>
        <w:jc w:val="center"/>
      </w:pPr>
    </w:p>
    <w:p w14:paraId="1E37BF5C" w14:textId="55E56629"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w:t>
      </w:r>
      <w:r w:rsidR="00103185">
        <w:t>(</w:t>
      </w:r>
      <w:commentRangeStart w:id="179"/>
      <w:r>
        <w:t xml:space="preserve">Figura </w:t>
      </w:r>
      <w:r w:rsidR="00103185">
        <w:t xml:space="preserve">suplementar </w:t>
      </w:r>
      <w:r>
        <w:t>3</w:t>
      </w:r>
      <w:commentRangeEnd w:id="179"/>
      <w:r w:rsidR="00103185">
        <w:t>)</w:t>
      </w:r>
      <w:r w:rsidR="000E4ABB">
        <w:rPr>
          <w:rStyle w:val="Refdecomentrio"/>
        </w:rPr>
        <w:commentReference w:id="179"/>
      </w:r>
      <w:r>
        <w:t>.</w:t>
      </w:r>
    </w:p>
    <w:p w14:paraId="6FA62886" w14:textId="77777777" w:rsidR="00912FB6" w:rsidRDefault="00912FB6" w:rsidP="00912FB6">
      <w:pPr>
        <w:pStyle w:val="PargrafodaLista"/>
      </w:pPr>
    </w:p>
    <w:p w14:paraId="5D5ED58B" w14:textId="77777777" w:rsidR="00A24DB3" w:rsidRDefault="00912FB6" w:rsidP="00A24DB3">
      <w:pPr>
        <w:pStyle w:val="PargrafodaLista"/>
        <w:keepNext/>
        <w:ind w:left="0"/>
        <w:jc w:val="center"/>
      </w:pPr>
      <w:r w:rsidRPr="006A66EA">
        <w:rPr>
          <w:noProof/>
        </w:rPr>
        <w:lastRenderedPageBreak/>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6846E5F3" w14:textId="77777777" w:rsidR="00A24DB3" w:rsidRDefault="00A24DB3" w:rsidP="00A24DB3">
      <w:pPr>
        <w:pStyle w:val="Legenda"/>
        <w:jc w:val="center"/>
      </w:pPr>
      <w:r>
        <w:t xml:space="preserve">Figura suplementar </w:t>
      </w:r>
      <w:fldSimple w:instr=" SEQ Figura_suplementar \* ARABIC ">
        <w:r>
          <w:rPr>
            <w:noProof/>
          </w:rPr>
          <w:t>3</w:t>
        </w:r>
      </w:fldSimple>
      <w:r>
        <w:t xml:space="preserve">: </w:t>
      </w:r>
      <w:r w:rsidRPr="00250FCD">
        <w:t>Localização da Bula do Profissional na tela de resposta da busca.</w:t>
      </w:r>
    </w:p>
    <w:p w14:paraId="5D24D9D6" w14:textId="77777777" w:rsidR="00A24DB3" w:rsidRDefault="00A24DB3" w:rsidP="00A24DB3">
      <w:pPr>
        <w:pStyle w:val="Legenda"/>
        <w:jc w:val="center"/>
        <w:rPr>
          <w:sz w:val="24"/>
          <w:szCs w:val="24"/>
        </w:rPr>
      </w:pPr>
    </w:p>
    <w:p w14:paraId="1F59F903" w14:textId="77777777" w:rsidR="00A24DB3" w:rsidRDefault="00A24DB3" w:rsidP="00A24DB3">
      <w:pPr>
        <w:pStyle w:val="Legenda"/>
        <w:jc w:val="center"/>
        <w:rPr>
          <w:sz w:val="24"/>
          <w:szCs w:val="24"/>
        </w:rPr>
      </w:pPr>
    </w:p>
    <w:p w14:paraId="0D6FCF1F" w14:textId="77777777" w:rsidR="00A24DB3" w:rsidRDefault="00A24DB3" w:rsidP="00A24DB3">
      <w:pPr>
        <w:pStyle w:val="Legenda"/>
        <w:jc w:val="center"/>
        <w:rPr>
          <w:sz w:val="24"/>
          <w:szCs w:val="24"/>
        </w:rPr>
      </w:pPr>
    </w:p>
    <w:p w14:paraId="1A635D70" w14:textId="77777777" w:rsidR="00A24DB3" w:rsidRDefault="00A24DB3" w:rsidP="00A24DB3">
      <w:pPr>
        <w:pStyle w:val="Legenda"/>
        <w:jc w:val="center"/>
        <w:rPr>
          <w:sz w:val="24"/>
          <w:szCs w:val="24"/>
        </w:rPr>
      </w:pPr>
    </w:p>
    <w:p w14:paraId="5DA1FAFA" w14:textId="77777777" w:rsidR="00A24DB3" w:rsidRDefault="00A24DB3" w:rsidP="00A24DB3">
      <w:pPr>
        <w:pStyle w:val="Legenda"/>
        <w:jc w:val="center"/>
        <w:rPr>
          <w:sz w:val="24"/>
          <w:szCs w:val="24"/>
        </w:rPr>
      </w:pPr>
    </w:p>
    <w:p w14:paraId="09D87AD5" w14:textId="77777777" w:rsidR="00A24DB3" w:rsidRDefault="00A24DB3" w:rsidP="00A24DB3">
      <w:pPr>
        <w:pStyle w:val="Legenda"/>
        <w:jc w:val="center"/>
        <w:rPr>
          <w:sz w:val="24"/>
          <w:szCs w:val="24"/>
        </w:rPr>
      </w:pPr>
    </w:p>
    <w:p w14:paraId="3730BCD2" w14:textId="77777777" w:rsidR="00A24DB3" w:rsidRDefault="00A24DB3" w:rsidP="00A24DB3">
      <w:pPr>
        <w:pStyle w:val="Legenda"/>
        <w:jc w:val="center"/>
        <w:rPr>
          <w:sz w:val="24"/>
          <w:szCs w:val="24"/>
        </w:rPr>
      </w:pPr>
    </w:p>
    <w:p w14:paraId="4DCF01F8" w14:textId="77777777" w:rsidR="00A24DB3" w:rsidRDefault="00A24DB3" w:rsidP="00A24DB3">
      <w:pPr>
        <w:pStyle w:val="Legenda"/>
        <w:jc w:val="center"/>
        <w:rPr>
          <w:sz w:val="24"/>
          <w:szCs w:val="24"/>
        </w:rPr>
      </w:pPr>
    </w:p>
    <w:p w14:paraId="6E2ED8E2" w14:textId="77777777" w:rsidR="00A24DB3" w:rsidRDefault="00A24DB3" w:rsidP="00A24DB3">
      <w:pPr>
        <w:pStyle w:val="Legenda"/>
        <w:jc w:val="center"/>
        <w:rPr>
          <w:sz w:val="24"/>
          <w:szCs w:val="24"/>
        </w:rPr>
      </w:pPr>
    </w:p>
    <w:p w14:paraId="3E3C515C" w14:textId="77777777" w:rsidR="00A24DB3" w:rsidRDefault="00A24DB3" w:rsidP="00A24DB3">
      <w:pPr>
        <w:pStyle w:val="Legenda"/>
        <w:jc w:val="center"/>
        <w:rPr>
          <w:sz w:val="24"/>
          <w:szCs w:val="24"/>
        </w:rPr>
      </w:pPr>
    </w:p>
    <w:p w14:paraId="2096D3DA" w14:textId="77777777" w:rsidR="00A24DB3" w:rsidRDefault="00A24DB3" w:rsidP="00A24DB3">
      <w:pPr>
        <w:pStyle w:val="Legenda"/>
        <w:jc w:val="center"/>
        <w:rPr>
          <w:sz w:val="24"/>
          <w:szCs w:val="24"/>
        </w:rPr>
      </w:pPr>
    </w:p>
    <w:p w14:paraId="2CEDC895" w14:textId="77777777" w:rsidR="00A24DB3" w:rsidRDefault="00A24DB3" w:rsidP="00A24DB3">
      <w:pPr>
        <w:pStyle w:val="Legenda"/>
        <w:jc w:val="center"/>
        <w:rPr>
          <w:sz w:val="24"/>
          <w:szCs w:val="24"/>
        </w:rPr>
      </w:pPr>
    </w:p>
    <w:p w14:paraId="4DA9135E" w14:textId="77777777" w:rsidR="00A24DB3" w:rsidRDefault="00A24DB3" w:rsidP="00A24DB3">
      <w:pPr>
        <w:pStyle w:val="Legenda"/>
        <w:jc w:val="center"/>
        <w:rPr>
          <w:sz w:val="24"/>
          <w:szCs w:val="24"/>
        </w:rPr>
      </w:pPr>
    </w:p>
    <w:p w14:paraId="2FC1D3FB" w14:textId="77777777" w:rsidR="00A24DB3" w:rsidRDefault="00A24DB3" w:rsidP="00A24DB3">
      <w:pPr>
        <w:pStyle w:val="Legenda"/>
        <w:jc w:val="center"/>
        <w:rPr>
          <w:sz w:val="24"/>
          <w:szCs w:val="24"/>
        </w:rPr>
      </w:pPr>
    </w:p>
    <w:p w14:paraId="2C52E8F7" w14:textId="77777777" w:rsidR="00A24DB3" w:rsidRDefault="00A24DB3" w:rsidP="00A24DB3">
      <w:pPr>
        <w:pStyle w:val="Legenda"/>
        <w:jc w:val="center"/>
        <w:rPr>
          <w:sz w:val="24"/>
          <w:szCs w:val="24"/>
        </w:rPr>
      </w:pPr>
    </w:p>
    <w:p w14:paraId="704752FD" w14:textId="4675B2A3" w:rsidR="00B916E6" w:rsidRPr="00A24DB3" w:rsidRDefault="00B916E6" w:rsidP="00A24DB3">
      <w:pPr>
        <w:pStyle w:val="Legenda"/>
        <w:jc w:val="center"/>
        <w:rPr>
          <w:sz w:val="24"/>
          <w:szCs w:val="24"/>
        </w:rPr>
      </w:pPr>
      <w:r w:rsidRPr="00A24DB3">
        <w:rPr>
          <w:sz w:val="24"/>
          <w:szCs w:val="24"/>
        </w:rPr>
        <w:lastRenderedPageBreak/>
        <w:t xml:space="preserve">ANEXO B – </w:t>
      </w:r>
      <w:r w:rsidR="0040489B" w:rsidRPr="00A24DB3">
        <w:rPr>
          <w:sz w:val="24"/>
          <w:szCs w:val="24"/>
        </w:rPr>
        <w:t>DOCUMENTO DE ACEITAÇÃO ASSINA</w:t>
      </w:r>
      <w:r w:rsidR="00912FB6" w:rsidRPr="00A24DB3">
        <w:rPr>
          <w:sz w:val="24"/>
          <w:szCs w:val="24"/>
        </w:rPr>
        <w:t>DO PELO ESPECIALISTA</w:t>
      </w:r>
    </w:p>
    <w:p w14:paraId="1283B9EF" w14:textId="77777777" w:rsidR="00A24DB3" w:rsidRDefault="00E71B93" w:rsidP="00A24DB3">
      <w:pPr>
        <w:keepNext/>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64B38E29" w14:textId="59CAB36A" w:rsidR="00B916E6" w:rsidRDefault="00A24DB3" w:rsidP="00A24DB3">
      <w:pPr>
        <w:pStyle w:val="Legenda"/>
        <w:jc w:val="center"/>
      </w:pPr>
      <w:r>
        <w:t xml:space="preserve">Figura suplementar </w:t>
      </w:r>
      <w:fldSimple w:instr=" SEQ Figura_suplementar \* ARABIC ">
        <w:r>
          <w:rPr>
            <w:noProof/>
          </w:rPr>
          <w:t>4</w:t>
        </w:r>
      </w:fldSimple>
      <w:r>
        <w:t xml:space="preserve">: </w:t>
      </w:r>
      <w:r w:rsidRPr="00764DE1">
        <w:t>Documento de aceitação por parte do especialista.</w:t>
      </w:r>
    </w:p>
    <w:sectPr w:rsidR="00B916E6">
      <w:headerReference w:type="default" r:id="rId73"/>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Kauê Souza" w:date="2020-07-04T02:42:00Z" w:initials="KS">
    <w:p w14:paraId="72F7F3CE" w14:textId="38041814" w:rsidR="00E73C89" w:rsidRDefault="00E73C89">
      <w:pPr>
        <w:pStyle w:val="Textodecomentrio"/>
      </w:pPr>
      <w:r>
        <w:rPr>
          <w:rStyle w:val="Refdecomentrio"/>
        </w:rPr>
        <w:annotationRef/>
      </w:r>
      <w:r>
        <w:t>Verificar a lista de ilustrações. No texto aparecem 32 figuras e aqui foram listadas 29.</w:t>
      </w:r>
    </w:p>
  </w:comment>
  <w:comment w:id="16" w:author="Kauê Souza" w:date="2020-07-04T02:43:00Z" w:initials="KS">
    <w:p w14:paraId="7EB56C94" w14:textId="77777777" w:rsidR="00E73C89" w:rsidRDefault="00E73C89">
      <w:pPr>
        <w:pStyle w:val="Textodecomentrio"/>
      </w:pPr>
      <w:r>
        <w:rPr>
          <w:rStyle w:val="Refdecomentrio"/>
        </w:rPr>
        <w:annotationRef/>
      </w:r>
      <w:r>
        <w:t>As siglas ou abreviações devem aparecer em ordem alfabética.</w:t>
      </w:r>
    </w:p>
    <w:p w14:paraId="54A47450" w14:textId="77777777" w:rsidR="00E73C89" w:rsidRDefault="00E73C89">
      <w:pPr>
        <w:pStyle w:val="Textodecomentrio"/>
      </w:pPr>
      <w:r>
        <w:t>Além disso senti falta de</w:t>
      </w:r>
    </w:p>
    <w:p w14:paraId="50957FBB" w14:textId="77777777" w:rsidR="00E73C89" w:rsidRDefault="00E73C89">
      <w:pPr>
        <w:pStyle w:val="Textodecomentrio"/>
      </w:pPr>
      <w:r>
        <w:t>GET</w:t>
      </w:r>
    </w:p>
    <w:p w14:paraId="46168A38" w14:textId="77777777" w:rsidR="00E73C89" w:rsidRDefault="00E73C89">
      <w:pPr>
        <w:pStyle w:val="Textodecomentrio"/>
      </w:pPr>
      <w:r>
        <w:t>URL</w:t>
      </w:r>
    </w:p>
    <w:p w14:paraId="73719374" w14:textId="00B9D5D9" w:rsidR="00E73C89" w:rsidRDefault="00E73C89">
      <w:pPr>
        <w:pStyle w:val="Textodecomentrio"/>
      </w:pPr>
      <w:r>
        <w:t xml:space="preserve">URSS (por mais que conheçamos esta sigla, União das Repúblicas Socialistas Soviéticas) é importante colocar na lista e na primeira vez em que for citada, assim como as demais, deve ser definida. </w:t>
      </w:r>
    </w:p>
    <w:p w14:paraId="101C7E73" w14:textId="718FEAE1" w:rsidR="00E73C89" w:rsidRDefault="00E73C89">
      <w:pPr>
        <w:pStyle w:val="Textodecomentrio"/>
      </w:pPr>
      <w:r>
        <w:t xml:space="preserve">FIPE </w:t>
      </w:r>
    </w:p>
  </w:comment>
  <w:comment w:id="18" w:author="Kauê Souza" w:date="2020-07-04T02:40:00Z" w:initials="KS">
    <w:p w14:paraId="3A4773FA" w14:textId="39120F2F" w:rsidR="00E73C89" w:rsidRDefault="00E73C89">
      <w:pPr>
        <w:pStyle w:val="Textodecomentrio"/>
      </w:pPr>
      <w:r>
        <w:rPr>
          <w:rStyle w:val="Refdecomentrio"/>
        </w:rPr>
        <w:annotationRef/>
      </w:r>
      <w:r>
        <w:t>Conferir o sumário. Caso acate a sugestão em juntar o item 2.1 ao item 2 será necessário remover o mesmo do sumário</w:t>
      </w:r>
    </w:p>
  </w:comment>
  <w:comment w:id="22" w:author="Kauê Souza" w:date="2020-07-03T17:18:00Z" w:initials="KS">
    <w:p w14:paraId="21CA6E1C" w14:textId="47A25984" w:rsidR="00E73C89" w:rsidRDefault="00E73C89">
      <w:pPr>
        <w:pStyle w:val="Textodecomentrio"/>
      </w:pPr>
      <w:r>
        <w:rPr>
          <w:rStyle w:val="Refdecomentrio"/>
        </w:rPr>
        <w:annotationRef/>
      </w:r>
      <w:r>
        <w:t>Conferir a formatação da página</w:t>
      </w:r>
    </w:p>
  </w:comment>
  <w:comment w:id="23" w:author="Kauê Souza" w:date="2020-07-03T17:33:00Z" w:initials="KS">
    <w:p w14:paraId="4961C95D" w14:textId="1C869FD3" w:rsidR="00E73C89" w:rsidRDefault="00E73C89">
      <w:pPr>
        <w:pStyle w:val="Textodecomentrio"/>
      </w:pPr>
      <w:r>
        <w:rPr>
          <w:rStyle w:val="Refdecomentrio"/>
        </w:rPr>
        <w:annotationRef/>
      </w:r>
      <w:r>
        <w:t>Apenas uma sugestão: ‘’favorecendo ......</w:t>
      </w:r>
    </w:p>
  </w:comment>
  <w:comment w:id="24" w:author="Kauê Souza" w:date="2020-07-03T17:34:00Z" w:initials="KS">
    <w:p w14:paraId="73AE32F2" w14:textId="70A328E0" w:rsidR="00E73C89" w:rsidRDefault="00E73C89">
      <w:pPr>
        <w:pStyle w:val="Textodecomentrio"/>
      </w:pPr>
      <w:r>
        <w:rPr>
          <w:rStyle w:val="Refdecomentrio"/>
        </w:rPr>
        <w:annotationRef/>
      </w:r>
      <w:r>
        <w:t>Em trechos informativos, principalmente na introdução é importante colocar a referência.</w:t>
      </w:r>
    </w:p>
  </w:comment>
  <w:comment w:id="25" w:author="Kauê Souza" w:date="2020-07-03T17:37:00Z" w:initials="KS">
    <w:p w14:paraId="0896CC51" w14:textId="77777777" w:rsidR="00E73C89" w:rsidRDefault="00E73C89" w:rsidP="00522219">
      <w:pPr>
        <w:pStyle w:val="Textodecomentrio"/>
      </w:pPr>
      <w:r>
        <w:rPr>
          <w:rStyle w:val="Refdecomentrio"/>
        </w:rPr>
        <w:annotationRef/>
      </w:r>
      <w:r>
        <w:t>Em trechos informativos, principalmente na introdução é importante colocar a referência.</w:t>
      </w:r>
    </w:p>
    <w:p w14:paraId="17B978A1" w14:textId="1C28E6EA" w:rsidR="00E73C89" w:rsidRDefault="00E73C89">
      <w:pPr>
        <w:pStyle w:val="Textodecomentrio"/>
      </w:pPr>
    </w:p>
  </w:comment>
  <w:comment w:id="26" w:author="Kauê Souza" w:date="2020-07-03T17:36:00Z" w:initials="KS">
    <w:p w14:paraId="3E640F50" w14:textId="2CDC6184" w:rsidR="00E73C89" w:rsidRDefault="00E73C89">
      <w:pPr>
        <w:pStyle w:val="Textodecomentrio"/>
      </w:pPr>
      <w:r>
        <w:rPr>
          <w:rStyle w:val="Refdecomentrio"/>
        </w:rPr>
        <w:annotationRef/>
      </w:r>
      <w:proofErr w:type="gramStart"/>
      <w:r>
        <w:t>de</w:t>
      </w:r>
      <w:proofErr w:type="gramEnd"/>
      <w:r>
        <w:t xml:space="preserve"> técnicas...</w:t>
      </w:r>
    </w:p>
  </w:comment>
  <w:comment w:id="27" w:author="Kauê Souza" w:date="2020-07-03T17:37:00Z" w:initials="KS">
    <w:p w14:paraId="682F6E48" w14:textId="6C39962D" w:rsidR="00E73C89" w:rsidRDefault="00E73C89">
      <w:pPr>
        <w:pStyle w:val="Textodecomentrio"/>
      </w:pPr>
      <w:r>
        <w:rPr>
          <w:rStyle w:val="Refdecomentrio"/>
        </w:rPr>
        <w:annotationRef/>
      </w:r>
      <w:proofErr w:type="gramStart"/>
      <w:r>
        <w:t>de</w:t>
      </w:r>
      <w:proofErr w:type="gramEnd"/>
      <w:r>
        <w:t xml:space="preserve"> apoiar as decisões</w:t>
      </w:r>
    </w:p>
  </w:comment>
  <w:comment w:id="28" w:author="Kauê Souza" w:date="2020-07-03T17:41:00Z" w:initials="KS">
    <w:p w14:paraId="3C361DA0" w14:textId="42695ABC" w:rsidR="00E73C89" w:rsidRDefault="00E73C89">
      <w:pPr>
        <w:pStyle w:val="Textodecomentrio"/>
      </w:pPr>
      <w:r>
        <w:rPr>
          <w:rStyle w:val="Refdecomentrio"/>
        </w:rPr>
        <w:annotationRef/>
      </w:r>
      <w:r>
        <w:t xml:space="preserve">Precisa conferir a numeração das referências. Esta foi a primeira que apareceu </w:t>
      </w:r>
    </w:p>
  </w:comment>
  <w:comment w:id="34" w:author="Kauê Souza" w:date="2020-07-03T17:42:00Z" w:initials="KS">
    <w:p w14:paraId="31D64DA4" w14:textId="75E6B33E" w:rsidR="00E73C89" w:rsidRDefault="00E73C89">
      <w:pPr>
        <w:pStyle w:val="Textodecomentrio"/>
      </w:pPr>
      <w:r>
        <w:rPr>
          <w:rStyle w:val="Refdecomentrio"/>
        </w:rPr>
        <w:annotationRef/>
      </w:r>
      <w:r>
        <w:t>Precisa checar as referências</w:t>
      </w:r>
    </w:p>
  </w:comment>
  <w:comment w:id="35" w:author="Kauê Souza" w:date="2020-07-03T18:32:00Z" w:initials="KS">
    <w:p w14:paraId="1CC8E4AB" w14:textId="663DABA0" w:rsidR="00E73C89" w:rsidRDefault="00E73C89">
      <w:pPr>
        <w:pStyle w:val="Textodecomentrio"/>
      </w:pPr>
      <w:r>
        <w:rPr>
          <w:rStyle w:val="Refdecomentrio"/>
        </w:rPr>
        <w:annotationRef/>
      </w:r>
      <w:r>
        <w:t>Sugestão: Acho que aqui ficaria melhor usar um conectivo. Foi possível agrupar os dados por categorias, analisando detalhadamente o perfil de cada paciente e concluindo que a utilização do novo sistema..........</w:t>
      </w:r>
    </w:p>
  </w:comment>
  <w:comment w:id="36" w:author="Kauê Souza" w:date="2020-07-03T18:35:00Z" w:initials="KS">
    <w:p w14:paraId="34C6A86C" w14:textId="61EE378D" w:rsidR="00E73C89" w:rsidRDefault="00E73C89">
      <w:pPr>
        <w:pStyle w:val="Textodecomentrio"/>
      </w:pPr>
      <w:r>
        <w:rPr>
          <w:rStyle w:val="Refdecomentrio"/>
        </w:rPr>
        <w:annotationRef/>
      </w:r>
      <w:proofErr w:type="gramStart"/>
      <w:r>
        <w:t>abordou</w:t>
      </w:r>
      <w:proofErr w:type="gramEnd"/>
    </w:p>
  </w:comment>
  <w:comment w:id="37" w:author="Kauê Souza" w:date="2020-07-03T18:39:00Z" w:initials="KS">
    <w:p w14:paraId="60D04C20" w14:textId="3E79DE5E" w:rsidR="00E73C89" w:rsidRDefault="00E73C89">
      <w:pPr>
        <w:pStyle w:val="Textodecomentrio"/>
      </w:pPr>
      <w:r>
        <w:rPr>
          <w:rStyle w:val="Refdecomentrio"/>
        </w:rPr>
        <w:annotationRef/>
      </w:r>
      <w:proofErr w:type="gramStart"/>
      <w:r>
        <w:t>e</w:t>
      </w:r>
      <w:proofErr w:type="gramEnd"/>
      <w:r>
        <w:t xml:space="preserve"> mostrou a implementação de um web scraper</w:t>
      </w:r>
    </w:p>
  </w:comment>
  <w:comment w:id="38" w:author="Kauê Souza" w:date="2020-07-03T18:51:00Z" w:initials="KS">
    <w:p w14:paraId="00D1FECF" w14:textId="58503F99" w:rsidR="00E73C89" w:rsidRDefault="00E73C89">
      <w:pPr>
        <w:pStyle w:val="Textodecomentrio"/>
      </w:pPr>
      <w:r>
        <w:rPr>
          <w:rStyle w:val="Refdecomentrio"/>
        </w:rPr>
        <w:annotationRef/>
      </w:r>
      <w:r>
        <w:t xml:space="preserve">Conferir a sequência numérica das referências </w:t>
      </w:r>
    </w:p>
  </w:comment>
  <w:comment w:id="39" w:author="Kauê Souza" w:date="2020-07-03T18:42:00Z" w:initials="KS">
    <w:p w14:paraId="64549071" w14:textId="29A3382B" w:rsidR="00E73C89" w:rsidRDefault="00E73C89">
      <w:pPr>
        <w:pStyle w:val="Textodecomentrio"/>
      </w:pPr>
      <w:r>
        <w:rPr>
          <w:rStyle w:val="Refdecomentrio"/>
        </w:rPr>
        <w:annotationRef/>
      </w:r>
      <w:r>
        <w:t xml:space="preserve">‘’sendo todas as informações extraídas do </w:t>
      </w:r>
      <w:proofErr w:type="gramStart"/>
      <w:r>
        <w:t>site....</w:t>
      </w:r>
      <w:proofErr w:type="gramEnd"/>
      <w:r>
        <w:t>.’’</w:t>
      </w:r>
    </w:p>
  </w:comment>
  <w:comment w:id="40" w:author="Kauê Souza" w:date="2020-07-03T18:49:00Z" w:initials="KS">
    <w:p w14:paraId="17241DCF" w14:textId="77777777" w:rsidR="00E73C89" w:rsidRDefault="00E73C89" w:rsidP="00EC7AF4">
      <w:pPr>
        <w:pStyle w:val="Textodecomentrio"/>
      </w:pPr>
      <w:r>
        <w:rPr>
          <w:rStyle w:val="Refdecomentrio"/>
        </w:rPr>
        <w:annotationRef/>
      </w:r>
      <w:r>
        <w:t>Sugestão: No entanto, a utilização da metodologia proposta automatizaria a coleta de dados em uma escala de tempo reduzido, sendo os elementos obtidos, armazenados em um arquivo que favoreça a manipulação e possibilite a realização de uma análise de regressão múltipla para chegar no objetivo proposto pelo estudo</w:t>
      </w:r>
    </w:p>
    <w:p w14:paraId="619B91AB" w14:textId="5F9849EA" w:rsidR="00E73C89" w:rsidRDefault="00E73C89">
      <w:pPr>
        <w:pStyle w:val="Textodecomentrio"/>
      </w:pPr>
    </w:p>
  </w:comment>
  <w:comment w:id="41" w:author="Kauê Souza" w:date="2020-07-03T18:50:00Z" w:initials="KS">
    <w:p w14:paraId="37D9CFA1" w14:textId="422AD8F5" w:rsidR="00E73C89" w:rsidRDefault="00E73C89">
      <w:pPr>
        <w:pStyle w:val="Textodecomentrio"/>
      </w:pPr>
      <w:r>
        <w:rPr>
          <w:rStyle w:val="Refdecomentrio"/>
        </w:rPr>
        <w:annotationRef/>
      </w:r>
      <w:r>
        <w:t>Conferir a sequência numérica das referências</w:t>
      </w:r>
    </w:p>
  </w:comment>
  <w:comment w:id="42" w:author="Kauê Souza" w:date="2020-07-03T18:51:00Z" w:initials="KS">
    <w:p w14:paraId="19A4B434" w14:textId="7BE75A04" w:rsidR="00E73C89" w:rsidRDefault="00E73C89">
      <w:pPr>
        <w:pStyle w:val="Textodecomentrio"/>
      </w:pPr>
      <w:r>
        <w:rPr>
          <w:rStyle w:val="Refdecomentrio"/>
        </w:rPr>
        <w:annotationRef/>
      </w:r>
      <w:r>
        <w:t>Conferir a sequência numérica das referências</w:t>
      </w:r>
    </w:p>
  </w:comment>
  <w:comment w:id="43" w:author="Kauê Souza" w:date="2020-07-03T19:25:00Z" w:initials="KS">
    <w:p w14:paraId="0E83D74E" w14:textId="0964A81D" w:rsidR="00E73C89" w:rsidRDefault="00E73C89">
      <w:pPr>
        <w:pStyle w:val="Textodecomentrio"/>
      </w:pPr>
      <w:r>
        <w:t>‘’</w:t>
      </w:r>
      <w:r>
        <w:rPr>
          <w:rStyle w:val="Refdecomentrio"/>
        </w:rPr>
        <w:annotationRef/>
      </w:r>
      <w:r>
        <w:t>As substâncias que compõe um fármaco, tendo como parâmetro de busca o princípio ativo do medicamento.....</w:t>
      </w:r>
    </w:p>
  </w:comment>
  <w:comment w:id="44" w:author="Kauê Souza" w:date="2020-07-03T19:41:00Z" w:initials="KS">
    <w:p w14:paraId="5152B6D1" w14:textId="77777777" w:rsidR="00E73C89" w:rsidRDefault="00E73C89" w:rsidP="008008C0">
      <w:pPr>
        <w:pStyle w:val="Textodecomentrio"/>
      </w:pPr>
      <w:r>
        <w:rPr>
          <w:rStyle w:val="Refdecomentrio"/>
        </w:rPr>
        <w:annotationRef/>
      </w:r>
      <w:r>
        <w:t xml:space="preserve">Nesse contexto, a aplicação de Web </w:t>
      </w:r>
      <w:proofErr w:type="spellStart"/>
      <w:r>
        <w:t>Scraping</w:t>
      </w:r>
      <w:proofErr w:type="spellEnd"/>
      <w:r>
        <w:t xml:space="preserve"> de extração das informações de sites farmacêuticos especializados agiliza a etapa de criação de novos medicamentos, através da busca por elementos-chave, favorecendo assim encontrar soluções rápidas e eficientes contra possíveis patógenos infecciosos.</w:t>
      </w:r>
    </w:p>
    <w:p w14:paraId="50A746CA" w14:textId="6D3C4EB5" w:rsidR="00E73C89" w:rsidRDefault="00E73C89">
      <w:pPr>
        <w:pStyle w:val="Textodecomentrio"/>
      </w:pPr>
    </w:p>
  </w:comment>
  <w:comment w:id="47" w:author="Kauê Souza" w:date="2020-07-03T19:43:00Z" w:initials="KS">
    <w:p w14:paraId="43871B5D" w14:textId="64E99D4D" w:rsidR="00E73C89" w:rsidRDefault="00E73C89">
      <w:pPr>
        <w:pStyle w:val="Textodecomentrio"/>
      </w:pPr>
      <w:r>
        <w:rPr>
          <w:rStyle w:val="Refdecomentrio"/>
        </w:rPr>
        <w:annotationRef/>
      </w:r>
      <w:r>
        <w:t xml:space="preserve">Conferir a ordem numérica das referências </w:t>
      </w:r>
    </w:p>
  </w:comment>
  <w:comment w:id="48" w:author="Kauê Souza" w:date="2020-07-03T19:51:00Z" w:initials="KS">
    <w:p w14:paraId="677BA4BB" w14:textId="722CF957" w:rsidR="00E73C89" w:rsidRDefault="00E73C89">
      <w:pPr>
        <w:pStyle w:val="Textodecomentrio"/>
      </w:pPr>
      <w:r>
        <w:rPr>
          <w:rStyle w:val="Refdecomentrio"/>
        </w:rPr>
        <w:annotationRef/>
      </w:r>
      <w:proofErr w:type="gramStart"/>
      <w:r>
        <w:t>,estudos</w:t>
      </w:r>
      <w:proofErr w:type="gramEnd"/>
      <w:r>
        <w:t xml:space="preserve">, revisões de documentos disponíveis ou a utilização conjunta de dois ou mais métodos. </w:t>
      </w:r>
    </w:p>
  </w:comment>
  <w:comment w:id="50" w:author="Kauê Souza" w:date="2020-07-03T19:58:00Z" w:initials="KS">
    <w:p w14:paraId="503A69D6" w14:textId="0AD18FE7" w:rsidR="00E73C89" w:rsidRDefault="00E73C89">
      <w:pPr>
        <w:pStyle w:val="Textodecomentrio"/>
      </w:pPr>
      <w:r>
        <w:rPr>
          <w:rStyle w:val="Refdecomentrio"/>
        </w:rPr>
        <w:annotationRef/>
      </w:r>
      <w:r>
        <w:t>‘’quais foram os estudos descritos até hoje‘’.</w:t>
      </w:r>
    </w:p>
  </w:comment>
  <w:comment w:id="51" w:author="Kauê Souza" w:date="2020-07-03T19:59:00Z" w:initials="KS">
    <w:p w14:paraId="15EBE157" w14:textId="34C89AAC" w:rsidR="00E73C89" w:rsidRDefault="00E73C89">
      <w:pPr>
        <w:pStyle w:val="Textodecomentrio"/>
      </w:pPr>
      <w:r>
        <w:rPr>
          <w:rStyle w:val="Refdecomentrio"/>
        </w:rPr>
        <w:annotationRef/>
      </w:r>
      <w:r>
        <w:t>Estes dados são divididos......</w:t>
      </w:r>
    </w:p>
  </w:comment>
  <w:comment w:id="53" w:author="Kauê Souza" w:date="2020-07-03T20:01:00Z" w:initials="KS">
    <w:p w14:paraId="2147AD28" w14:textId="38F52E2C" w:rsidR="00E73C89" w:rsidRDefault="00E73C89">
      <w:pPr>
        <w:pStyle w:val="Textodecomentrio"/>
      </w:pPr>
      <w:r>
        <w:rPr>
          <w:rStyle w:val="Refdecomentrio"/>
        </w:rPr>
        <w:annotationRef/>
      </w:r>
      <w:r>
        <w:t>Conferir a sequência numérica das referências</w:t>
      </w:r>
    </w:p>
  </w:comment>
  <w:comment w:id="55" w:author="Kauê Souza" w:date="2020-07-03T20:02:00Z" w:initials="KS">
    <w:p w14:paraId="30F92427" w14:textId="33328463" w:rsidR="00E73C89" w:rsidRDefault="00E73C89">
      <w:pPr>
        <w:pStyle w:val="Textodecomentrio"/>
      </w:pPr>
      <w:r>
        <w:rPr>
          <w:rStyle w:val="Refdecomentrio"/>
        </w:rPr>
        <w:annotationRef/>
      </w:r>
      <w:r>
        <w:t>Conferir a sequência numérica das referências</w:t>
      </w:r>
    </w:p>
  </w:comment>
  <w:comment w:id="57" w:author="Kauê Souza" w:date="2020-07-03T20:05:00Z" w:initials="KS">
    <w:p w14:paraId="6B2E5CC4" w14:textId="5BFF96B2" w:rsidR="00E73C89" w:rsidRDefault="00E73C89">
      <w:pPr>
        <w:pStyle w:val="Textodecomentrio"/>
      </w:pPr>
      <w:r>
        <w:rPr>
          <w:rStyle w:val="Refdecomentrio"/>
        </w:rPr>
        <w:annotationRef/>
      </w:r>
      <w:r>
        <w:t>Conferir a sequência numérica das referências</w:t>
      </w:r>
    </w:p>
  </w:comment>
  <w:comment w:id="59" w:author="Kauê Souza" w:date="2020-07-03T20:10:00Z" w:initials="KS">
    <w:p w14:paraId="02E60951" w14:textId="652E60B2" w:rsidR="00E73C89" w:rsidRDefault="00E73C89">
      <w:pPr>
        <w:pStyle w:val="Textodecomentrio"/>
      </w:pPr>
      <w:r>
        <w:rPr>
          <w:rStyle w:val="Refdecomentrio"/>
        </w:rPr>
        <w:annotationRef/>
      </w:r>
      <w:r>
        <w:t xml:space="preserve">Desta forma, embora o esforço seja menor na obtenção dos dados, em comparação aos dados primários, os dados secundários acabam requerendo maior atenção durante a definição das fontes e metodologias empregadas.  </w:t>
      </w:r>
    </w:p>
  </w:comment>
  <w:comment w:id="60" w:author="Kauê Souza" w:date="2020-07-03T20:14:00Z" w:initials="KS">
    <w:p w14:paraId="3F408094" w14:textId="79F4F118" w:rsidR="00E73C89" w:rsidRDefault="00E73C89">
      <w:pPr>
        <w:pStyle w:val="Textodecomentrio"/>
      </w:pPr>
      <w:r>
        <w:rPr>
          <w:rStyle w:val="Refdecomentrio"/>
        </w:rPr>
        <w:annotationRef/>
      </w:r>
      <w:r>
        <w:t>Conferir a sequência numérica das referências’</w:t>
      </w:r>
    </w:p>
  </w:comment>
  <w:comment w:id="62" w:author="Kauê Souza" w:date="2020-07-03T20:50:00Z" w:initials="KS">
    <w:p w14:paraId="4A461E77" w14:textId="309A9C8F" w:rsidR="00E73C89" w:rsidRDefault="00E73C89">
      <w:pPr>
        <w:pStyle w:val="Textodecomentrio"/>
      </w:pPr>
      <w:r>
        <w:t>‘’</w:t>
      </w:r>
      <w:r>
        <w:rPr>
          <w:rStyle w:val="Refdecomentrio"/>
        </w:rPr>
        <w:annotationRef/>
      </w:r>
      <w:r>
        <w:t>precisam....’’</w:t>
      </w:r>
    </w:p>
  </w:comment>
  <w:comment w:id="63" w:author="Kauê Souza" w:date="2020-07-03T20:50:00Z" w:initials="KS">
    <w:p w14:paraId="3674F031" w14:textId="06182509" w:rsidR="00E73C89" w:rsidRDefault="00E73C89">
      <w:pPr>
        <w:pStyle w:val="Textodecomentrio"/>
      </w:pPr>
      <w:r>
        <w:rPr>
          <w:rStyle w:val="Refdecomentrio"/>
        </w:rPr>
        <w:annotationRef/>
      </w:r>
      <w:r>
        <w:t xml:space="preserve">‘’a </w:t>
      </w:r>
      <w:proofErr w:type="gramStart"/>
      <w:r>
        <w:t>sua....</w:t>
      </w:r>
      <w:proofErr w:type="gramEnd"/>
      <w:r>
        <w:t>’</w:t>
      </w:r>
    </w:p>
  </w:comment>
  <w:comment w:id="65" w:author="Kauê Souza" w:date="2020-07-03T20:51:00Z" w:initials="KS">
    <w:p w14:paraId="67518F21" w14:textId="34C9400C" w:rsidR="00E73C89" w:rsidRDefault="00E73C89">
      <w:pPr>
        <w:pStyle w:val="Textodecomentrio"/>
      </w:pPr>
      <w:r>
        <w:rPr>
          <w:rStyle w:val="Refdecomentrio"/>
        </w:rPr>
        <w:annotationRef/>
      </w:r>
      <w:r>
        <w:t>Conferir a sequência numérica das referências</w:t>
      </w:r>
    </w:p>
  </w:comment>
  <w:comment w:id="68" w:author="Kauê Souza" w:date="2020-07-03T20:51:00Z" w:initials="KS">
    <w:p w14:paraId="27AAE274" w14:textId="5A75E4B2" w:rsidR="00E73C89" w:rsidRDefault="00E73C89">
      <w:pPr>
        <w:pStyle w:val="Textodecomentrio"/>
      </w:pPr>
      <w:r>
        <w:rPr>
          <w:rStyle w:val="Refdecomentrio"/>
        </w:rPr>
        <w:annotationRef/>
      </w:r>
      <w:r>
        <w:t>Conferir a sequência numérica das referências</w:t>
      </w:r>
    </w:p>
  </w:comment>
  <w:comment w:id="70" w:author="Kauê Souza" w:date="2020-07-03T20:53:00Z" w:initials="KS">
    <w:p w14:paraId="4F44F102" w14:textId="5725361E" w:rsidR="00E73C89" w:rsidRDefault="00E73C89">
      <w:pPr>
        <w:pStyle w:val="Textodecomentrio"/>
      </w:pPr>
      <w:r>
        <w:rPr>
          <w:rStyle w:val="Refdecomentrio"/>
        </w:rPr>
        <w:annotationRef/>
      </w:r>
      <w:r>
        <w:t>Conferir a sequência numérica das referências</w:t>
      </w:r>
    </w:p>
  </w:comment>
  <w:comment w:id="74" w:author="Kauê Souza" w:date="2020-07-03T21:09:00Z" w:initials="KS">
    <w:p w14:paraId="67ABE3D8" w14:textId="348C63E5" w:rsidR="00E73C89" w:rsidRDefault="00E73C89">
      <w:pPr>
        <w:pStyle w:val="Textodecomentrio"/>
      </w:pPr>
      <w:r>
        <w:rPr>
          <w:rStyle w:val="Refdecomentrio"/>
        </w:rPr>
        <w:annotationRef/>
      </w:r>
      <w:r>
        <w:t>Conferir a sequência numérica das referências</w:t>
      </w:r>
    </w:p>
  </w:comment>
  <w:comment w:id="75" w:author="Kauê Souza" w:date="2020-07-03T20:59:00Z" w:initials="KS">
    <w:p w14:paraId="1C6DAD83" w14:textId="026B4111" w:rsidR="00E73C89" w:rsidRDefault="00E73C89">
      <w:pPr>
        <w:pStyle w:val="Textodecomentrio"/>
      </w:pPr>
      <w:r>
        <w:rPr>
          <w:rStyle w:val="Refdecomentrio"/>
        </w:rPr>
        <w:annotationRef/>
      </w:r>
      <w:r>
        <w:t>Conferir a sequência numérica das referências</w:t>
      </w:r>
    </w:p>
  </w:comment>
  <w:comment w:id="79" w:author="Kauê Souza" w:date="2020-07-03T21:25:00Z" w:initials="KS">
    <w:p w14:paraId="6DD59167" w14:textId="440DD8C0" w:rsidR="00E73C89" w:rsidRDefault="00E73C89">
      <w:pPr>
        <w:pStyle w:val="Textodecomentrio"/>
      </w:pPr>
      <w:r>
        <w:rPr>
          <w:rStyle w:val="Refdecomentrio"/>
        </w:rPr>
        <w:annotationRef/>
      </w:r>
      <w:r>
        <w:t>Conferir a sequência numérica das referências</w:t>
      </w:r>
    </w:p>
  </w:comment>
  <w:comment w:id="82" w:author="Kauê Souza" w:date="2020-07-03T21:27:00Z" w:initials="KS">
    <w:p w14:paraId="62411EB5" w14:textId="0224D90D" w:rsidR="00E73C89" w:rsidRDefault="00E73C89">
      <w:pPr>
        <w:pStyle w:val="Textodecomentrio"/>
      </w:pPr>
      <w:r>
        <w:rPr>
          <w:rStyle w:val="Refdecomentrio"/>
        </w:rPr>
        <w:annotationRef/>
      </w:r>
      <w:r>
        <w:t>Conferir a sequência numérica das referências</w:t>
      </w:r>
    </w:p>
  </w:comment>
  <w:comment w:id="83" w:author="Kauê Souza" w:date="2020-07-03T21:28:00Z" w:initials="KS">
    <w:p w14:paraId="5056FC55" w14:textId="77777777" w:rsidR="003034B3" w:rsidRDefault="003034B3" w:rsidP="003034B3">
      <w:pPr>
        <w:pStyle w:val="Textodecomentrio"/>
      </w:pPr>
      <w:r>
        <w:rPr>
          <w:rStyle w:val="Refdecomentrio"/>
        </w:rPr>
        <w:annotationRef/>
      </w:r>
      <w:r>
        <w:t>Sugestão: Acredito que unir este trecho ao parágrafo anterior deixaria a ideia mais coesa. Eu o reescreveria</w:t>
      </w:r>
      <w:proofErr w:type="gramStart"/>
      <w:r>
        <w:t>: ,</w:t>
      </w:r>
      <w:proofErr w:type="gramEnd"/>
      <w:r>
        <w:t xml:space="preserve"> sendo possível extrair o título do documento (Figura 4) a partir do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comment>
  <w:comment w:id="86" w:author="Kauê Souza" w:date="2020-07-03T22:18:00Z" w:initials="KS">
    <w:p w14:paraId="19C39D02" w14:textId="006B1E09" w:rsidR="00E73C89" w:rsidRDefault="00E73C89">
      <w:pPr>
        <w:pStyle w:val="Textodecomentrio"/>
      </w:pPr>
      <w:r>
        <w:rPr>
          <w:rStyle w:val="Refdecomentrio"/>
        </w:rPr>
        <w:annotationRef/>
      </w:r>
    </w:p>
  </w:comment>
  <w:comment w:id="87" w:author="Kauê Souza" w:date="2020-07-03T22:18:00Z" w:initials="KS">
    <w:p w14:paraId="0ED1606C" w14:textId="77777777" w:rsidR="00E73C89" w:rsidRDefault="00E73C89" w:rsidP="00775BCB">
      <w:pPr>
        <w:pStyle w:val="Textodecomentrio"/>
      </w:pPr>
      <w:r>
        <w:rPr>
          <w:rStyle w:val="Refdecomentrio"/>
        </w:rPr>
        <w:annotationRef/>
      </w:r>
      <w:r>
        <w:t xml:space="preserve">Sugestão: Os parâmetros e requisitos de interesse do presente trabalho foram levantados por um farmacêutico durante uma reunião do grupo. A coleta desses parâmetros foi necessária para a implementação de técnicas de web </w:t>
      </w:r>
      <w:proofErr w:type="spellStart"/>
      <w:r>
        <w:t>scraping</w:t>
      </w:r>
      <w:proofErr w:type="spellEnd"/>
      <w:r>
        <w:t>, buscando automatizar a busca dos dados em fontes específicas, bem como identificar os princípios ativos de cada medicamento.</w:t>
      </w:r>
    </w:p>
    <w:p w14:paraId="286BFD9D" w14:textId="116CBB72" w:rsidR="00E73C89" w:rsidRDefault="00E73C89">
      <w:pPr>
        <w:pStyle w:val="Textodecomentrio"/>
      </w:pPr>
    </w:p>
  </w:comment>
  <w:comment w:id="88" w:author="Kauê Souza" w:date="2020-07-03T22:19:00Z" w:initials="KS">
    <w:p w14:paraId="01F63044" w14:textId="3FDD1883" w:rsidR="00E73C89" w:rsidRDefault="00E73C89">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90" w:author="Kauê Souza" w:date="2020-07-03T23:47:00Z" w:initials="KS">
    <w:p w14:paraId="7EF5E967" w14:textId="76C6ED74" w:rsidR="00E73C89" w:rsidRDefault="00E73C89">
      <w:pPr>
        <w:pStyle w:val="Textodecomentrio"/>
      </w:pPr>
      <w:r>
        <w:rPr>
          <w:rStyle w:val="Refdecomentrio"/>
        </w:rPr>
        <w:annotationRef/>
      </w:r>
      <w:proofErr w:type="gramStart"/>
      <w:r>
        <w:t>entre</w:t>
      </w:r>
      <w:proofErr w:type="gramEnd"/>
      <w:r>
        <w:t xml:space="preserve"> </w:t>
      </w:r>
    </w:p>
  </w:comment>
  <w:comment w:id="91" w:author="Kauê Souza" w:date="2020-07-03T23:48:00Z" w:initials="KS">
    <w:p w14:paraId="49ECFC8F" w14:textId="122CDF39" w:rsidR="00E73C89" w:rsidRDefault="00E73C89">
      <w:pPr>
        <w:pStyle w:val="Textodecomentrio"/>
      </w:pPr>
      <w:r>
        <w:rPr>
          <w:rStyle w:val="Refdecomentrio"/>
        </w:rPr>
        <w:annotationRef/>
      </w:r>
      <w:proofErr w:type="gramStart"/>
      <w:r>
        <w:t>e</w:t>
      </w:r>
      <w:proofErr w:type="gramEnd"/>
    </w:p>
  </w:comment>
  <w:comment w:id="92" w:author="Kauê Souza" w:date="2020-07-03T23:48:00Z" w:initials="KS">
    <w:p w14:paraId="5E7C3F75" w14:textId="452C6CC6" w:rsidR="00E73C89" w:rsidRDefault="00E73C89">
      <w:pPr>
        <w:pStyle w:val="Textodecomentrio"/>
      </w:pPr>
      <w:r>
        <w:rPr>
          <w:rStyle w:val="Refdecomentrio"/>
        </w:rPr>
        <w:annotationRef/>
      </w:r>
      <w:r>
        <w:t>Sugestão: Acredito que seja melhor colocar uma pausa na frase. ‘</w:t>
      </w:r>
      <w:proofErr w:type="gramStart"/>
      <w:r>
        <w:t>’....</w:t>
      </w:r>
      <w:proofErr w:type="gramEnd"/>
      <w:r>
        <w:t>sistemas, afim de facilitar a comunicação e</w:t>
      </w:r>
    </w:p>
  </w:comment>
  <w:comment w:id="93" w:author="Kauê Souza" w:date="2020-07-03T23:50:00Z" w:initials="KS">
    <w:p w14:paraId="489078DF" w14:textId="7FA47523" w:rsidR="00E73C89" w:rsidRDefault="00E73C89">
      <w:pPr>
        <w:pStyle w:val="Textodecomentrio"/>
      </w:pPr>
      <w:r>
        <w:rPr>
          <w:rStyle w:val="Refdecomentrio"/>
        </w:rPr>
        <w:annotationRef/>
      </w:r>
      <w:r>
        <w:t xml:space="preserve">‘’do desenvolvedor com o </w:t>
      </w:r>
      <w:proofErr w:type="gramStart"/>
      <w:r>
        <w:t>cliente.’</w:t>
      </w:r>
      <w:proofErr w:type="gramEnd"/>
      <w:r>
        <w:t>’</w:t>
      </w:r>
    </w:p>
  </w:comment>
  <w:comment w:id="94" w:author="Kauê Souza" w:date="2020-07-03T23:50:00Z" w:initials="KS">
    <w:p w14:paraId="632EBF77" w14:textId="50592036" w:rsidR="00E73C89" w:rsidRDefault="00E73C89">
      <w:pPr>
        <w:pStyle w:val="Textodecomentrio"/>
      </w:pPr>
      <w:r>
        <w:rPr>
          <w:rStyle w:val="Refdecomentrio"/>
        </w:rPr>
        <w:annotationRef/>
      </w:r>
      <w:r>
        <w:t>Sugestão: Acredito que remover esse ‘’de uso’’ não comprometeria o trabalho.</w:t>
      </w:r>
    </w:p>
  </w:comment>
  <w:comment w:id="99" w:author="Kauê Souza" w:date="2020-07-03T23:52:00Z" w:initials="KS">
    <w:p w14:paraId="273A6EAA" w14:textId="07BA6D8B" w:rsidR="00E73C89" w:rsidRDefault="00E73C89">
      <w:pPr>
        <w:pStyle w:val="Textodecomentrio"/>
      </w:pPr>
      <w:r>
        <w:t>O ator (usuário)</w:t>
      </w:r>
    </w:p>
  </w:comment>
  <w:comment w:id="109" w:author="Kauê Souza" w:date="2020-07-04T00:10:00Z" w:initials="KS">
    <w:p w14:paraId="059CE775" w14:textId="4B95DD91" w:rsidR="00E73C89" w:rsidRDefault="00E73C89" w:rsidP="0033429A">
      <w:pPr>
        <w:pStyle w:val="Textodecomentrio"/>
      </w:pPr>
      <w:r>
        <w:rPr>
          <w:rStyle w:val="Refdecomentrio"/>
        </w:rPr>
        <w:annotationRef/>
      </w:r>
      <w:r>
        <w:t>Conferir a sequência numérica das referências</w:t>
      </w:r>
    </w:p>
    <w:p w14:paraId="451ED442" w14:textId="6F681AC4" w:rsidR="00E73C89" w:rsidRDefault="00E73C89">
      <w:pPr>
        <w:pStyle w:val="Textodecomentrio"/>
      </w:pPr>
    </w:p>
  </w:comment>
  <w:comment w:id="110" w:author="Kauê Souza" w:date="2020-07-04T00:08:00Z" w:initials="KS">
    <w:p w14:paraId="291F51D5" w14:textId="0515422E" w:rsidR="00E73C89" w:rsidRDefault="00E73C89">
      <w:pPr>
        <w:pStyle w:val="Textodecomentrio"/>
      </w:pPr>
      <w:r>
        <w:rPr>
          <w:rStyle w:val="Refdecomentrio"/>
        </w:rPr>
        <w:annotationRef/>
      </w:r>
      <w:r>
        <w:t xml:space="preserve">Sugestão: ‘’e ainda podemos definir o </w:t>
      </w:r>
      <w:proofErr w:type="gramStart"/>
      <w:r>
        <w:t>comportamento....</w:t>
      </w:r>
      <w:proofErr w:type="gramEnd"/>
      <w:r>
        <w:t>.’’</w:t>
      </w:r>
    </w:p>
  </w:comment>
  <w:comment w:id="111" w:author="Kauê Souza" w:date="2020-07-04T00:11:00Z" w:initials="KS">
    <w:p w14:paraId="77E94938" w14:textId="73BDB4FC" w:rsidR="00E73C89" w:rsidRDefault="00E73C89">
      <w:pPr>
        <w:pStyle w:val="Textodecomentrio"/>
      </w:pPr>
      <w:r>
        <w:rPr>
          <w:rStyle w:val="Refdecomentrio"/>
        </w:rPr>
        <w:annotationRef/>
      </w:r>
      <w:r>
        <w:t>Conferir a sequência numérica das referências</w:t>
      </w:r>
    </w:p>
  </w:comment>
  <w:comment w:id="112" w:author="Kauê Souza" w:date="2020-07-04T00:11:00Z" w:initials="KS">
    <w:p w14:paraId="4FD51B63" w14:textId="376D0268" w:rsidR="00E73C89" w:rsidRDefault="00E73C89">
      <w:pPr>
        <w:pStyle w:val="Textodecomentrio"/>
      </w:pPr>
      <w:r>
        <w:rPr>
          <w:rStyle w:val="Refdecomentrio"/>
        </w:rPr>
        <w:annotationRef/>
      </w:r>
      <w:r>
        <w:t>Conferir a sequência numérica das referências</w:t>
      </w:r>
    </w:p>
  </w:comment>
  <w:comment w:id="114" w:author="Kauê Souza" w:date="2020-07-04T00:55:00Z" w:initials="KS">
    <w:p w14:paraId="658D7EF9" w14:textId="26B91699" w:rsidR="00E73C89" w:rsidRDefault="00E73C89">
      <w:pPr>
        <w:pStyle w:val="Textodecomentrio"/>
      </w:pPr>
      <w:r>
        <w:rPr>
          <w:rStyle w:val="Refdecomentrio"/>
        </w:rPr>
        <w:annotationRef/>
      </w:r>
      <w:r>
        <w:t>Conferir a sequência numérica das referências</w:t>
      </w:r>
    </w:p>
  </w:comment>
  <w:comment w:id="115" w:author="Kauê Souza" w:date="2020-07-04T00:56:00Z" w:initials="KS">
    <w:p w14:paraId="25A4A714" w14:textId="5D92A92A" w:rsidR="00E73C89" w:rsidRDefault="00E73C89">
      <w:pPr>
        <w:pStyle w:val="Textodecomentrio"/>
      </w:pPr>
      <w:r>
        <w:rPr>
          <w:rStyle w:val="Refdecomentrio"/>
        </w:rPr>
        <w:annotationRef/>
      </w:r>
      <w:proofErr w:type="gramStart"/>
      <w:r>
        <w:t>sendo</w:t>
      </w:r>
      <w:proofErr w:type="gramEnd"/>
    </w:p>
  </w:comment>
  <w:comment w:id="118" w:author="Kauê Souza" w:date="2020-07-04T00:57:00Z" w:initials="KS">
    <w:p w14:paraId="5E708F44" w14:textId="50C6F9F5" w:rsidR="00E73C89" w:rsidRDefault="00E73C89">
      <w:pPr>
        <w:pStyle w:val="Textodecomentrio"/>
      </w:pPr>
      <w:r>
        <w:rPr>
          <w:rStyle w:val="Refdecomentrio"/>
        </w:rPr>
        <w:annotationRef/>
      </w:r>
      <w:r>
        <w:t>Conferir a sequência numérica das referências</w:t>
      </w:r>
    </w:p>
  </w:comment>
  <w:comment w:id="119" w:author="Kauê Souza" w:date="2020-07-04T00:58:00Z" w:initials="KS">
    <w:p w14:paraId="7C701413" w14:textId="2A8432B2" w:rsidR="00E73C89" w:rsidRDefault="00E73C89">
      <w:pPr>
        <w:pStyle w:val="Textodecomentrio"/>
      </w:pPr>
      <w:r>
        <w:rPr>
          <w:rStyle w:val="Refdecomentrio"/>
        </w:rPr>
        <w:annotationRef/>
      </w:r>
      <w:r>
        <w:t>Conferir a sequência numérica das referências</w:t>
      </w:r>
    </w:p>
  </w:comment>
  <w:comment w:id="120" w:author="Kauê Souza" w:date="2020-07-04T00:59:00Z" w:initials="KS">
    <w:p w14:paraId="2C999F6C" w14:textId="4A9D45C0" w:rsidR="00E73C89" w:rsidRDefault="00E73C89">
      <w:pPr>
        <w:pStyle w:val="Textodecomentrio"/>
      </w:pPr>
      <w:r>
        <w:rPr>
          <w:rStyle w:val="Refdecomentrio"/>
        </w:rPr>
        <w:annotationRef/>
      </w:r>
      <w:r>
        <w:t>Correção ortográfica: conteúdo</w:t>
      </w:r>
    </w:p>
  </w:comment>
  <w:comment w:id="121" w:author="Kauê Souza" w:date="2020-07-04T01:00:00Z" w:initials="KS">
    <w:p w14:paraId="0E89B8C2" w14:textId="0EF3C485" w:rsidR="00E73C89" w:rsidRDefault="00E73C89">
      <w:pPr>
        <w:pStyle w:val="Textodecomentrio"/>
      </w:pPr>
      <w:r>
        <w:rPr>
          <w:rStyle w:val="Refdecomentrio"/>
        </w:rPr>
        <w:annotationRef/>
      </w:r>
      <w:r>
        <w:t>Conferir a sequência numérica das referências</w:t>
      </w:r>
    </w:p>
  </w:comment>
  <w:comment w:id="131" w:author="Kauê Souza" w:date="2020-07-04T01:18:00Z" w:initials="KS">
    <w:p w14:paraId="4DF34C2D" w14:textId="1429B27E" w:rsidR="00E73C89" w:rsidRDefault="00E73C89">
      <w:pPr>
        <w:pStyle w:val="Textodecomentrio"/>
      </w:pPr>
      <w:r>
        <w:rPr>
          <w:rStyle w:val="Refdecomentrio"/>
        </w:rPr>
        <w:annotationRef/>
      </w:r>
      <w:r>
        <w:t>Verificar a sequência numérica das referências</w:t>
      </w:r>
    </w:p>
  </w:comment>
  <w:comment w:id="144" w:author="Kauê Souza" w:date="2020-07-04T01:53:00Z" w:initials="KS">
    <w:p w14:paraId="3A77D0EE" w14:textId="13E17F2F" w:rsidR="00E73C89" w:rsidRDefault="00E73C89">
      <w:pPr>
        <w:pStyle w:val="Textodecomentrio"/>
      </w:pPr>
      <w:r>
        <w:rPr>
          <w:rStyle w:val="Refdecomentrio"/>
        </w:rPr>
        <w:annotationRef/>
      </w:r>
      <w:r>
        <w:t>Conferir a sequência numérica das referências</w:t>
      </w:r>
    </w:p>
  </w:comment>
  <w:comment w:id="145" w:author="Kauê Souza" w:date="2020-07-04T02:02:00Z" w:initials="KS">
    <w:p w14:paraId="71415B38" w14:textId="2EF75F82" w:rsidR="00E73C89" w:rsidRDefault="00E73C89">
      <w:pPr>
        <w:pStyle w:val="Textodecomentrio"/>
      </w:pPr>
      <w:r>
        <w:rPr>
          <w:rStyle w:val="Refdecomentrio"/>
        </w:rPr>
        <w:annotationRef/>
      </w:r>
      <w:r>
        <w:t>Então,</w:t>
      </w:r>
    </w:p>
  </w:comment>
  <w:comment w:id="146" w:author="Kauê Souza" w:date="2020-07-04T02:03:00Z" w:initials="KS">
    <w:p w14:paraId="4498FCE7" w14:textId="740D31EC" w:rsidR="00E73C89" w:rsidRDefault="00E73C89">
      <w:pPr>
        <w:pStyle w:val="Textodecomentrio"/>
      </w:pPr>
      <w:r>
        <w:rPr>
          <w:rStyle w:val="Refdecomentrio"/>
        </w:rPr>
        <w:annotationRef/>
      </w:r>
      <w:r>
        <w:t>‘’foi feita uma busca pela página’’..........</w:t>
      </w:r>
    </w:p>
  </w:comment>
  <w:comment w:id="147" w:author="Kauê Souza" w:date="2020-07-04T02:04:00Z" w:initials="KS">
    <w:p w14:paraId="394125C4" w14:textId="5BD49ED3" w:rsidR="00E73C89" w:rsidRDefault="00E73C89">
      <w:pPr>
        <w:pStyle w:val="Textodecomentrio"/>
      </w:pPr>
      <w:r>
        <w:rPr>
          <w:rStyle w:val="Refdecomentrio"/>
        </w:rPr>
        <w:annotationRef/>
      </w:r>
      <w:r>
        <w:t>Sugestão: Eu começaria a frase: Assim, buscou-se pelas ocorrências.......’’</w:t>
      </w:r>
    </w:p>
  </w:comment>
  <w:comment w:id="149" w:author="Kauê Souza" w:date="2020-07-04T02:06:00Z" w:initials="KS">
    <w:p w14:paraId="63BEE123" w14:textId="3F4B2395" w:rsidR="00E73C89" w:rsidRDefault="00E73C89">
      <w:pPr>
        <w:pStyle w:val="Textodecomentrio"/>
      </w:pPr>
      <w:r>
        <w:rPr>
          <w:rStyle w:val="Refdecomentrio"/>
        </w:rPr>
        <w:annotationRef/>
      </w:r>
      <w:r>
        <w:t>Conferir a sequência numérica das referências</w:t>
      </w:r>
    </w:p>
  </w:comment>
  <w:comment w:id="150" w:author="Kauê Souza" w:date="2020-07-04T02:08:00Z" w:initials="KS">
    <w:p w14:paraId="40A0D5D5" w14:textId="73BE07F5" w:rsidR="00E73C89" w:rsidRDefault="00E73C89">
      <w:pPr>
        <w:pStyle w:val="Textodecomentrio"/>
      </w:pPr>
      <w:r>
        <w:rPr>
          <w:rStyle w:val="Refdecomentrio"/>
        </w:rPr>
        <w:annotationRef/>
      </w:r>
      <w:r>
        <w:t>Não precisa colocar o direcionamento da tabela/figura no texto. É recomendado que coloque apenas (Tabela 4)</w:t>
      </w:r>
    </w:p>
  </w:comment>
  <w:comment w:id="152" w:author="Kauê Souza" w:date="2020-07-04T02:10:00Z" w:initials="KS">
    <w:p w14:paraId="5C44402F" w14:textId="579701C8" w:rsidR="00E73C89" w:rsidRDefault="00E73C89">
      <w:pPr>
        <w:pStyle w:val="Textodecomentrio"/>
      </w:pPr>
      <w:r>
        <w:rPr>
          <w:rStyle w:val="Refdecomentrio"/>
        </w:rPr>
        <w:annotationRef/>
      </w:r>
      <w:r>
        <w:t>Conferir a sequência numéricas das referências</w:t>
      </w:r>
    </w:p>
  </w:comment>
  <w:comment w:id="153" w:author="Kauê Souza" w:date="2020-07-04T02:12:00Z" w:initials="KS">
    <w:p w14:paraId="572C3065" w14:textId="1DF806B8" w:rsidR="00E73C89" w:rsidRDefault="00E73C89">
      <w:pPr>
        <w:pStyle w:val="Textodecomentrio"/>
      </w:pPr>
      <w:r>
        <w:rPr>
          <w:rStyle w:val="Refdecomentrio"/>
        </w:rPr>
        <w:annotationRef/>
      </w:r>
      <w:r>
        <w:t>‘</w:t>
      </w:r>
      <w:proofErr w:type="gramStart"/>
      <w:r>
        <w:t>sendo</w:t>
      </w:r>
      <w:proofErr w:type="gramEnd"/>
      <w:r>
        <w:t xml:space="preserve"> a primeira compreendida em downloads...........</w:t>
      </w:r>
    </w:p>
  </w:comment>
  <w:comment w:id="154" w:author="Kauê Souza" w:date="2020-07-04T02:13:00Z" w:initials="KS">
    <w:p w14:paraId="15F1FF65" w14:textId="0A070F75" w:rsidR="00E73C89" w:rsidRDefault="00E73C89">
      <w:pPr>
        <w:pStyle w:val="Textodecomentrio"/>
      </w:pPr>
      <w:r>
        <w:rPr>
          <w:rStyle w:val="Refdecomentrio"/>
        </w:rPr>
        <w:annotationRef/>
      </w:r>
      <w:r>
        <w:t>‘’e a segunda parte compreendida pela interpretação das bulas.......’’’</w:t>
      </w:r>
    </w:p>
  </w:comment>
  <w:comment w:id="156" w:author="Kauê Souza" w:date="2020-07-04T02:17:00Z" w:initials="KS">
    <w:p w14:paraId="4865D2BD" w14:textId="23AB3969" w:rsidR="00E73C89" w:rsidRDefault="00E73C89">
      <w:pPr>
        <w:pStyle w:val="Textodecomentrio"/>
      </w:pPr>
      <w:r>
        <w:rPr>
          <w:rStyle w:val="Refdecomentrio"/>
        </w:rPr>
        <w:annotationRef/>
      </w:r>
      <w:r>
        <w:t>Verificar a sequência numérica das referências</w:t>
      </w:r>
    </w:p>
  </w:comment>
  <w:comment w:id="162" w:author="Kauê Souza" w:date="2020-07-04T02:23:00Z" w:initials="KS">
    <w:p w14:paraId="77AFAD93" w14:textId="77777777" w:rsidR="00E73C89" w:rsidRDefault="00E73C89">
      <w:pPr>
        <w:pStyle w:val="Textodecomentrio"/>
      </w:pPr>
      <w:r>
        <w:rPr>
          <w:rStyle w:val="Refdecomentrio"/>
        </w:rPr>
        <w:annotationRef/>
      </w:r>
      <w:r>
        <w:t>Verificar a sequência numérica das referências</w:t>
      </w:r>
    </w:p>
    <w:p w14:paraId="36401067" w14:textId="26D5EB46" w:rsidR="00E73C89" w:rsidRDefault="00E73C89">
      <w:pPr>
        <w:pStyle w:val="Textodecomentrio"/>
      </w:pPr>
    </w:p>
  </w:comment>
  <w:comment w:id="164" w:author="Kauê Souza" w:date="2020-07-04T02:24:00Z" w:initials="KS">
    <w:p w14:paraId="762F437E" w14:textId="4DAA0187" w:rsidR="00E73C89" w:rsidRDefault="00E73C89">
      <w:pPr>
        <w:pStyle w:val="Textodecomentrio"/>
      </w:pPr>
      <w:r>
        <w:rPr>
          <w:rStyle w:val="Refdecomentrio"/>
        </w:rPr>
        <w:annotationRef/>
      </w:r>
      <w:r>
        <w:t>Figura 30</w:t>
      </w:r>
    </w:p>
  </w:comment>
  <w:comment w:id="169" w:author="Kauê Souza" w:date="2020-07-04T02:29:00Z" w:initials="KS">
    <w:p w14:paraId="3A0E0A43" w14:textId="1086D7F9" w:rsidR="00E73C89" w:rsidRDefault="00E73C89">
      <w:pPr>
        <w:pStyle w:val="Textodecomentrio"/>
      </w:pPr>
      <w:r>
        <w:rPr>
          <w:rStyle w:val="Refdecomentrio"/>
        </w:rPr>
        <w:annotationRef/>
      </w:r>
      <w:r>
        <w:t>Verificar a sequência numérica das referências</w:t>
      </w:r>
    </w:p>
  </w:comment>
  <w:comment w:id="170" w:author="Kauê Souza" w:date="2020-07-04T02:32:00Z" w:initials="KS">
    <w:p w14:paraId="6528A3E7" w14:textId="5EDC9406" w:rsidR="00E73C89" w:rsidRDefault="00E73C89">
      <w:pPr>
        <w:pStyle w:val="Textodecomentrio"/>
      </w:pPr>
      <w:r>
        <w:rPr>
          <w:rStyle w:val="Refdecomentrio"/>
        </w:rPr>
        <w:annotationRef/>
      </w:r>
      <w:r>
        <w:t>Verificar a sequência numérica das referências.</w:t>
      </w:r>
    </w:p>
  </w:comment>
  <w:comment w:id="173" w:author="Kauê Souza" w:date="2020-07-04T02:38:00Z" w:initials="KS">
    <w:p w14:paraId="62B6E387" w14:textId="36B3A8BF" w:rsidR="00E73C89" w:rsidRDefault="00E73C89">
      <w:pPr>
        <w:pStyle w:val="Textodecomentrio"/>
      </w:pPr>
      <w:r>
        <w:rPr>
          <w:rStyle w:val="Refdecomentrio"/>
        </w:rPr>
        <w:annotationRef/>
      </w:r>
      <w:r>
        <w:t>Verificar a sequência numérica das referências no texto</w:t>
      </w:r>
    </w:p>
  </w:comment>
  <w:comment w:id="178" w:author="Kauê Souza" w:date="2020-07-04T02:35:00Z" w:initials="KS">
    <w:p w14:paraId="34302935" w14:textId="77777777" w:rsidR="00E73C89" w:rsidRDefault="00E73C89">
      <w:pPr>
        <w:pStyle w:val="Textodecomentrio"/>
      </w:pPr>
      <w:r>
        <w:rPr>
          <w:rStyle w:val="Refdecomentrio"/>
        </w:rPr>
        <w:annotationRef/>
      </w:r>
      <w:r>
        <w:t>Correção: Figura suplementar 1.</w:t>
      </w:r>
    </w:p>
    <w:p w14:paraId="348D848B" w14:textId="33CE8236" w:rsidR="00E73C89" w:rsidRDefault="00E73C89">
      <w:pPr>
        <w:pStyle w:val="Textodecomentrio"/>
      </w:pPr>
      <w:r>
        <w:t>Não precisa estar em negrito</w:t>
      </w:r>
    </w:p>
  </w:comment>
  <w:comment w:id="179" w:author="Kauê Souza" w:date="2020-07-04T02:37:00Z" w:initials="KS">
    <w:p w14:paraId="0A94E33F" w14:textId="577F5724" w:rsidR="00E73C89" w:rsidRDefault="00E73C89" w:rsidP="000E4ABB">
      <w:pPr>
        <w:pStyle w:val="Textodecomentrio"/>
      </w:pPr>
      <w:r>
        <w:rPr>
          <w:rStyle w:val="Refdecomentrio"/>
        </w:rPr>
        <w:annotationRef/>
      </w:r>
      <w:r>
        <w:t xml:space="preserve">Correção: Figura suplementar 3 </w:t>
      </w:r>
    </w:p>
    <w:p w14:paraId="16E87FED" w14:textId="0CDE97C5" w:rsidR="00E73C89" w:rsidRDefault="00E73C89">
      <w:pPr>
        <w:pStyle w:val="Textodecoment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7F3CE" w15:done="0"/>
  <w15:commentEx w15:paraId="101C7E73" w15:done="0"/>
  <w15:commentEx w15:paraId="3A4773FA" w15:done="0"/>
  <w15:commentEx w15:paraId="21CA6E1C" w15:done="0"/>
  <w15:commentEx w15:paraId="4961C95D" w15:done="1"/>
  <w15:commentEx w15:paraId="73AE32F2" w15:done="0"/>
  <w15:commentEx w15:paraId="17B978A1" w15:done="0"/>
  <w15:commentEx w15:paraId="3E640F50" w15:done="1"/>
  <w15:commentEx w15:paraId="682F6E48" w15:done="1"/>
  <w15:commentEx w15:paraId="3C361DA0" w15:done="0"/>
  <w15:commentEx w15:paraId="31D64DA4" w15:done="0"/>
  <w15:commentEx w15:paraId="1CC8E4AB" w15:done="1"/>
  <w15:commentEx w15:paraId="34C6A86C" w15:done="1"/>
  <w15:commentEx w15:paraId="60D04C20" w15:done="1"/>
  <w15:commentEx w15:paraId="00D1FECF" w15:done="0"/>
  <w15:commentEx w15:paraId="64549071" w15:done="1"/>
  <w15:commentEx w15:paraId="619B91AB" w15:done="1"/>
  <w15:commentEx w15:paraId="37D9CFA1" w15:done="0"/>
  <w15:commentEx w15:paraId="19A4B434" w15:done="0"/>
  <w15:commentEx w15:paraId="0E83D74E" w15:done="1"/>
  <w15:commentEx w15:paraId="50A746CA" w15:done="1"/>
  <w15:commentEx w15:paraId="43871B5D" w15:done="0"/>
  <w15:commentEx w15:paraId="677BA4BB" w15:done="0"/>
  <w15:commentEx w15:paraId="503A69D6" w15:done="1"/>
  <w15:commentEx w15:paraId="15EBE157" w15:done="1"/>
  <w15:commentEx w15:paraId="2147AD28" w15:done="0"/>
  <w15:commentEx w15:paraId="30F92427" w15:done="0"/>
  <w15:commentEx w15:paraId="6B2E5CC4" w15:done="0"/>
  <w15:commentEx w15:paraId="02E60951" w15:done="1"/>
  <w15:commentEx w15:paraId="3F408094" w15:done="0"/>
  <w15:commentEx w15:paraId="4A461E77" w15:done="0"/>
  <w15:commentEx w15:paraId="3674F031" w15:done="0"/>
  <w15:commentEx w15:paraId="67518F21" w15:done="0"/>
  <w15:commentEx w15:paraId="27AAE274" w15:done="0"/>
  <w15:commentEx w15:paraId="4F44F102" w15:done="0"/>
  <w15:commentEx w15:paraId="67ABE3D8" w15:done="0"/>
  <w15:commentEx w15:paraId="1C6DAD83" w15:done="0"/>
  <w15:commentEx w15:paraId="6DD59167" w15:done="0"/>
  <w15:commentEx w15:paraId="62411EB5" w15:done="0"/>
  <w15:commentEx w15:paraId="5056FC55" w15:done="0"/>
  <w15:commentEx w15:paraId="19C39D02" w15:done="0"/>
  <w15:commentEx w15:paraId="286BFD9D" w15:paraIdParent="19C39D02" w15:done="0"/>
  <w15:commentEx w15:paraId="01F63044" w15:done="0"/>
  <w15:commentEx w15:paraId="7EF5E967" w15:done="0"/>
  <w15:commentEx w15:paraId="49ECFC8F" w15:done="0"/>
  <w15:commentEx w15:paraId="5E7C3F75" w15:done="0"/>
  <w15:commentEx w15:paraId="489078DF" w15:done="0"/>
  <w15:commentEx w15:paraId="632EBF77" w15:done="0"/>
  <w15:commentEx w15:paraId="273A6EAA" w15:done="0"/>
  <w15:commentEx w15:paraId="451ED442" w15:done="0"/>
  <w15:commentEx w15:paraId="291F51D5" w15:done="0"/>
  <w15:commentEx w15:paraId="77E94938" w15:done="0"/>
  <w15:commentEx w15:paraId="4FD51B63" w15:done="0"/>
  <w15:commentEx w15:paraId="658D7EF9" w15:done="0"/>
  <w15:commentEx w15:paraId="25A4A714" w15:done="0"/>
  <w15:commentEx w15:paraId="5E708F44" w15:done="0"/>
  <w15:commentEx w15:paraId="7C701413" w15:done="0"/>
  <w15:commentEx w15:paraId="2C999F6C" w15:done="0"/>
  <w15:commentEx w15:paraId="0E89B8C2" w15:done="0"/>
  <w15:commentEx w15:paraId="4DF34C2D" w15:done="0"/>
  <w15:commentEx w15:paraId="3A77D0EE" w15:done="0"/>
  <w15:commentEx w15:paraId="71415B38" w15:done="0"/>
  <w15:commentEx w15:paraId="4498FCE7" w15:done="0"/>
  <w15:commentEx w15:paraId="394125C4" w15:done="0"/>
  <w15:commentEx w15:paraId="63BEE123" w15:done="0"/>
  <w15:commentEx w15:paraId="40A0D5D5" w15:done="0"/>
  <w15:commentEx w15:paraId="5C44402F" w15:done="0"/>
  <w15:commentEx w15:paraId="572C3065" w15:done="0"/>
  <w15:commentEx w15:paraId="15F1FF65" w15:done="0"/>
  <w15:commentEx w15:paraId="4865D2BD" w15:done="0"/>
  <w15:commentEx w15:paraId="36401067" w15:done="0"/>
  <w15:commentEx w15:paraId="762F437E" w15:done="0"/>
  <w15:commentEx w15:paraId="3A0E0A43" w15:done="0"/>
  <w15:commentEx w15:paraId="6528A3E7" w15:done="0"/>
  <w15:commentEx w15:paraId="62B6E387" w15:done="0"/>
  <w15:commentEx w15:paraId="348D848B" w15:done="0"/>
  <w15:commentEx w15:paraId="16E87F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E6E0" w16cex:dateUtc="2020-07-03T20:18:00Z"/>
  <w16cex:commentExtensible w16cex:durableId="22A9E635" w16cex:dateUtc="2020-07-03T20:15:00Z"/>
  <w16cex:commentExtensible w16cex:durableId="22AA6D6D" w16cex:dateUtc="2020-07-04T05:52:00Z"/>
  <w16cex:commentExtensible w16cex:durableId="22AA6D84" w16cex:dateUtc="2020-07-04T05:52:00Z"/>
  <w16cex:commentExtensible w16cex:durableId="22AA6D92" w16cex:dateUtc="2020-07-04T05:53:00Z"/>
  <w16cex:commentExtensible w16cex:durableId="22A9E6B5" w16cex:dateUtc="2020-07-03T20:17:00Z"/>
  <w16cex:commentExtensible w16cex:durableId="22AA6EDE" w16cex:dateUtc="2020-07-04T05:58:00Z"/>
  <w16cex:commentExtensible w16cex:durableId="22AA6F48" w16cex:dateUtc="2020-07-04T06:00:00Z"/>
  <w16cex:commentExtensible w16cex:durableId="22AA7260" w16cex:dateUtc="2020-07-04T06:13:00Z"/>
  <w16cex:commentExtensible w16cex:durableId="22AA6FD6" w16cex:dateUtc="2020-07-04T06:02:00Z"/>
  <w16cex:commentExtensible w16cex:durableId="22AA704D" w16cex:dateUtc="2020-07-04T06:04:00Z"/>
  <w16cex:commentExtensible w16cex:durableId="22AA7121" w16cex:dateUtc="2020-07-04T06:08:00Z"/>
  <w16cex:commentExtensible w16cex:durableId="22AA7144" w16cex:dateUtc="2020-07-04T06:08:00Z"/>
  <w16cex:commentExtensible w16cex:durableId="22A9E696" w16cex:dateUtc="2020-07-03T20:17:00Z"/>
  <w16cex:commentExtensible w16cex:durableId="22AA6B06" w16cex:dateUtc="2020-07-04T05:42:00Z"/>
  <w16cex:commentExtensible w16cex:durableId="22AA6B62" w16cex:dateUtc="2020-07-04T05:43:00Z"/>
  <w16cex:commentExtensible w16cex:durableId="22AA6A99" w16cex:dateUtc="2020-07-04T05:40: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B97" w16cex:dateUtc="2020-07-03T20:38:00Z"/>
  <w16cex:commentExtensible w16cex:durableId="22A9EC42" w16cex:dateUtc="2020-07-03T20:41:00Z"/>
  <w16cex:commentExtensible w16cex:durableId="22A9EC89" w16cex:dateUtc="2020-07-03T20:42:00Z"/>
  <w16cex:commentExtensible w16cex:durableId="22A9F839" w16cex:dateUtc="2020-07-03T21:32:00Z"/>
  <w16cex:commentExtensible w16cex:durableId="22A9F8AF" w16cex:dateUtc="2020-07-03T21:34:00Z"/>
  <w16cex:commentExtensible w16cex:durableId="22A9F8F9" w16cex:dateUtc="2020-07-03T21:35:00Z"/>
  <w16cex:commentExtensible w16cex:durableId="22A9F9D1" w16cex:dateUtc="2020-07-03T21:39:00Z"/>
  <w16cex:commentExtensible w16cex:durableId="22A9FCA3" w16cex:dateUtc="2020-07-03T21:51:00Z"/>
  <w16cex:commentExtensible w16cex:durableId="22A9FA7A" w16cex:dateUtc="2020-07-03T21:42:00Z"/>
  <w16cex:commentExtensible w16cex:durableId="22A9FC3F" w16cex:dateUtc="2020-07-03T21:49:00Z"/>
  <w16cex:commentExtensible w16cex:durableId="22A9FC91" w16cex:dateUtc="2020-07-03T21:50:00Z"/>
  <w16cex:commentExtensible w16cex:durableId="22A9FCCF" w16cex:dateUtc="2020-07-03T21:51:00Z"/>
  <w16cex:commentExtensible w16cex:durableId="22AA0417" w16cex:dateUtc="2020-07-03T22:23:00Z"/>
  <w16cex:commentExtensible w16cex:durableId="22AA04A1" w16cex:dateUtc="2020-07-03T22:25:00Z"/>
  <w16cex:commentExtensible w16cex:durableId="22AA0501" w16cex:dateUtc="2020-07-03T22:26:00Z"/>
  <w16cex:commentExtensible w16cex:durableId="22AA0872" w16cex:dateUtc="2020-07-03T22:41:00Z"/>
  <w16cex:commentExtensible w16cex:durableId="22AA08A2" w16cex:dateUtc="2020-07-03T22:42:00Z"/>
  <w16cex:commentExtensible w16cex:durableId="22AA0911" w16cex:dateUtc="2020-07-03T22:44:00Z"/>
  <w16cex:commentExtensible w16cex:durableId="22AA092D" w16cex:dateUtc="2020-07-03T22:44:00Z"/>
  <w16cex:commentExtensible w16cex:durableId="22AA09CC" w16cex:dateUtc="2020-07-03T22:47:00Z"/>
  <w16cex:commentExtensible w16cex:durableId="22AA094B" w16cex:dateUtc="2020-07-03T22:45:00Z"/>
  <w16cex:commentExtensible w16cex:durableId="22AA08F7" w16cex:dateUtc="2020-07-03T22:43:00Z"/>
  <w16cex:commentExtensible w16cex:durableId="22AA0A1F" w16cex:dateUtc="2020-07-03T22:48:00Z"/>
  <w16cex:commentExtensible w16cex:durableId="22AA0AD6" w16cex:dateUtc="2020-07-03T22:51:00Z"/>
  <w16cex:commentExtensible w16cex:durableId="22AA0B66" w16cex:dateUtc="2020-07-03T22:54:00Z"/>
  <w16cex:commentExtensible w16cex:durableId="22AA0C23" w16cex:dateUtc="2020-07-03T22:57:00Z"/>
  <w16cex:commentExtensible w16cex:durableId="22AA0C52" w16cex:dateUtc="2020-07-03T22:58:00Z"/>
  <w16cex:commentExtensible w16cex:durableId="22AA0CAA" w16cex:dateUtc="2020-07-03T22:59:00Z"/>
  <w16cex:commentExtensible w16cex:durableId="22AA0D24" w16cex:dateUtc="2020-07-03T23:01:00Z"/>
  <w16cex:commentExtensible w16cex:durableId="22AA0D72" w16cex:dateUtc="2020-07-03T23:02:00Z"/>
  <w16cex:commentExtensible w16cex:durableId="22AA0DB0" w16cex:dateUtc="2020-07-03T23:04:00Z"/>
  <w16cex:commentExtensible w16cex:durableId="22AA0E0E" w16cex:dateUtc="2020-07-03T23:05:00Z"/>
  <w16cex:commentExtensible w16cex:durableId="22AA0E18" w16cex:dateUtc="2020-07-03T23:05:00Z"/>
  <w16cex:commentExtensible w16cex:durableId="22AA0F02" w16cex:dateUtc="2020-07-03T23:09:00Z"/>
  <w16cex:commentExtensible w16cex:durableId="22AA0F25" w16cex:dateUtc="2020-07-03T23:10:00Z"/>
  <w16cex:commentExtensible w16cex:durableId="22AA1010" w16cex:dateUtc="2020-07-03T23:14:00Z"/>
  <w16cex:commentExtensible w16cex:durableId="22AA1881" w16cex:dateUtc="2020-07-03T23:50:00Z"/>
  <w16cex:commentExtensible w16cex:durableId="22AA189A" w16cex:dateUtc="2020-07-03T23:50:00Z"/>
  <w16cex:commentExtensible w16cex:durableId="22AA18DB" w16cex:dateUtc="2020-07-03T23:51:00Z"/>
  <w16cex:commentExtensible w16cex:durableId="22AA1912" w16cex:dateUtc="2020-07-03T23:52:00Z"/>
  <w16cex:commentExtensible w16cex:durableId="22AA18EF" w16cex:dateUtc="2020-07-03T23:51:00Z"/>
  <w16cex:commentExtensible w16cex:durableId="22AA195A" w16cex:dateUtc="2020-07-03T23:53:00Z"/>
  <w16cex:commentExtensible w16cex:durableId="22AA19BE" w16cex:dateUtc="2020-07-03T23:55:00Z"/>
  <w16cex:commentExtensible w16cex:durableId="22AA19EA" w16cex:dateUtc="2020-07-03T23:56:00Z"/>
  <w16cex:commentExtensible w16cex:durableId="22AA1A38" w16cex:dateUtc="2020-07-03T23:57:00Z"/>
  <w16cex:commentExtensible w16cex:durableId="22AA1A5A" w16cex:dateUtc="2020-07-03T23:58:00Z"/>
  <w16cex:commentExtensible w16cex:durableId="22AA1A9A" w16cex:dateUtc="2020-07-03T23:59:00Z"/>
  <w16cex:commentExtensible w16cex:durableId="22AA1CEE" w16cex:dateUtc="2020-07-04T00:09:00Z"/>
  <w16cex:commentExtensible w16cex:durableId="22AA1ACF" w16cex:dateUtc="2020-07-03T23:59:00Z"/>
  <w16cex:commentExtensible w16cex:durableId="22AA1F02" w16cex:dateUtc="2020-07-04T00:17:00Z"/>
  <w16cex:commentExtensible w16cex:durableId="22AA2067" w16cex:dateUtc="2020-07-04T00:23:00Z"/>
  <w16cex:commentExtensible w16cex:durableId="22AA20B8" w16cex:dateUtc="2020-07-04T00:25:00Z"/>
  <w16cex:commentExtensible w16cex:durableId="22AA2126" w16cex:dateUtc="2020-07-04T00:27:00Z"/>
  <w16cex:commentExtensible w16cex:durableId="22AA2166" w16cex:dateUtc="2020-07-04T00:28:00Z"/>
  <w16cex:commentExtensible w16cex:durableId="22AA2194" w16cex:dateUtc="2020-07-04T00:28: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22F" w16cex:dateUtc="2020-07-04T02:47:00Z"/>
  <w16cex:commentExtensible w16cex:durableId="22AA4238" w16cex:dateUtc="2020-07-04T02:48:00Z"/>
  <w16cex:commentExtensible w16cex:durableId="22AA4240" w16cex:dateUtc="2020-07-04T02:48:00Z"/>
  <w16cex:commentExtensible w16cex:durableId="22AA42AE" w16cex:dateUtc="2020-07-04T02:50:00Z"/>
  <w16cex:commentExtensible w16cex:durableId="22AA42E0" w16cex:dateUtc="2020-07-04T02:50:00Z"/>
  <w16cex:commentExtensible w16cex:durableId="22AA4345" w16cex:dateUtc="2020-07-04T02:52:00Z"/>
  <w16cex:commentExtensible w16cex:durableId="22AA477A" w16cex:dateUtc="2020-07-04T03:10:00Z"/>
  <w16cex:commentExtensible w16cex:durableId="22AA46F0" w16cex:dateUtc="2020-07-04T03:08: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32" w16cex:dateUtc="2020-07-04T03:56:00Z"/>
  <w16cex:commentExtensible w16cex:durableId="22AA528E" w16cex:dateUtc="2020-07-04T03:57:00Z"/>
  <w16cex:commentExtensible w16cex:durableId="22AA529F" w16cex:dateUtc="2020-07-04T03:58:00Z"/>
  <w16cex:commentExtensible w16cex:durableId="22AA52EF" w16cex:dateUtc="2020-07-04T03:59:00Z"/>
  <w16cex:commentExtensible w16cex:durableId="22AA5310" w16cex:dateUtc="2020-07-04T04:00:00Z"/>
  <w16cex:commentExtensible w16cex:durableId="22AA5339" w16cex:dateUtc="2020-07-04T04:00:00Z"/>
  <w16cex:commentExtensible w16cex:durableId="22AA5412" w16cex:dateUtc="2020-07-04T04:04:00Z"/>
  <w16cex:commentExtensible w16cex:durableId="22AA5438" w16cex:dateUtc="2020-07-04T04:04:00Z"/>
  <w16cex:commentExtensible w16cex:durableId="22AA5474" w16cex:dateUtc="2020-07-04T04:05:00Z"/>
  <w16cex:commentExtensible w16cex:durableId="22AA54CC" w16cex:dateUtc="2020-07-04T04:07:00Z"/>
  <w16cex:commentExtensible w16cex:durableId="22AA54E0" w16cex:dateUtc="2020-07-04T04:07:00Z"/>
  <w16cex:commentExtensible w16cex:durableId="22AA573E" w16cex:dateUtc="2020-07-04T04:17:00Z"/>
  <w16cex:commentExtensible w16cex:durableId="22AA555C" w16cex:dateUtc="2020-07-04T04:09:00Z"/>
  <w16cex:commentExtensible w16cex:durableId="22AA5599" w16cex:dateUtc="2020-07-04T04:10:00Z"/>
  <w16cex:commentExtensible w16cex:durableId="22AA560B" w16cex:dateUtc="2020-07-04T04:12:00Z"/>
  <w16cex:commentExtensible w16cex:durableId="22AA5684" w16cex:dateUtc="2020-07-04T04:14:00Z"/>
  <w16cex:commentExtensible w16cex:durableId="22AA56BB" w16cex:dateUtc="2020-07-04T04:15:00Z"/>
  <w16cex:commentExtensible w16cex:durableId="22AA5729" w16cex:dateUtc="2020-07-04T04:17:00Z"/>
  <w16cex:commentExtensible w16cex:durableId="22AA579B" w16cex:dateUtc="2020-07-04T04:19:00Z"/>
  <w16cex:commentExtensible w16cex:durableId="22AA5757" w16cex:dateUtc="2020-07-04T04:18:00Z"/>
  <w16cex:commentExtensible w16cex:durableId="22AA57D9" w16cex:dateUtc="2020-07-04T04:20:00Z"/>
  <w16cex:commentExtensible w16cex:durableId="22AA5806" w16cex:dateUtc="2020-07-04T04:21:00Z"/>
  <w16cex:commentExtensible w16cex:durableId="22AA5835" w16cex:dateUtc="2020-07-04T04:21:00Z"/>
  <w16cex:commentExtensible w16cex:durableId="22AA5849" w16cex:dateUtc="2020-07-04T04:22:00Z"/>
  <w16cex:commentExtensible w16cex:durableId="22AA5904" w16cex:dateUtc="2020-07-04T04:25:00Z"/>
  <w16cex:commentExtensible w16cex:durableId="22AA5932" w16cex:dateUtc="2020-07-04T04:26:00Z"/>
  <w16cex:commentExtensible w16cex:durableId="22AA596B" w16cex:dateUtc="2020-07-04T04:27:00Z"/>
  <w16cex:commentExtensible w16cex:durableId="22AA5958" w16cex:dateUtc="2020-07-04T04:26:00Z"/>
  <w16cex:commentExtensible w16cex:durableId="22AA59BF" w16cex:dateUtc="2020-07-04T04:28:00Z"/>
  <w16cex:commentExtensible w16cex:durableId="22AA59CA" w16cex:dateUtc="2020-07-04T04:28:00Z"/>
  <w16cex:commentExtensible w16cex:durableId="22AA59F4" w16cex:dateUtc="2020-07-04T04:29:00Z"/>
  <w16cex:commentExtensible w16cex:durableId="22AA59E7" w16cex:dateUtc="2020-07-04T04:29:00Z"/>
  <w16cex:commentExtensible w16cex:durableId="22AA5A3D" w16cex:dateUtc="2020-07-04T04:30:00Z"/>
  <w16cex:commentExtensible w16cex:durableId="22AA5A2D" w16cex:dateUtc="2020-07-04T04:30:00Z"/>
  <w16cex:commentExtensible w16cex:durableId="22AA5C9B" w16cex:dateUtc="2020-07-04T04:40:00Z"/>
  <w16cex:commentExtensible w16cex:durableId="22AA5C8D" w16cex:dateUtc="2020-07-04T04:40:00Z"/>
  <w16cex:commentExtensible w16cex:durableId="22AA5CFB" w16cex:dateUtc="2020-07-04T04:42:00Z"/>
  <w16cex:commentExtensible w16cex:durableId="22AA5CEB" w16cex:dateUtc="2020-07-04T04:42:00Z"/>
  <w16cex:commentExtensible w16cex:durableId="22AA5D47" w16cex:dateUtc="2020-07-04T04:43:00Z"/>
  <w16cex:commentExtensible w16cex:durableId="22AA5D35" w16cex:dateUtc="2020-07-04T04:43:00Z"/>
  <w16cex:commentExtensible w16cex:durableId="22AA5D77" w16cex:dateUtc="2020-07-04T04:44:00Z"/>
  <w16cex:commentExtensible w16cex:durableId="22AA5D98" w16cex:dateUtc="2020-07-04T04:44:00Z"/>
  <w16cex:commentExtensible w16cex:durableId="22AA5DFB" w16cex:dateUtc="2020-07-04T04:46:00Z"/>
  <w16cex:commentExtensible w16cex:durableId="22AA5E31" w16cex:dateUtc="2020-07-04T04:47:00Z"/>
  <w16cex:commentExtensible w16cex:durableId="22AA5E52" w16cex:dateUtc="2020-07-04T04:48:00Z"/>
  <w16cex:commentExtensible w16cex:durableId="22AA5E8C" w16cex:dateUtc="2020-07-04T04:49:00Z"/>
  <w16cex:commentExtensible w16cex:durableId="22AA5F89" w16cex:dateUtc="2020-07-04T04:53:00Z"/>
  <w16cex:commentExtensible w16cex:durableId="22AA5F9E" w16cex:dateUtc="2020-07-04T04:53:00Z"/>
  <w16cex:commentExtensible w16cex:durableId="22AA6124" w16cex:dateUtc="2020-07-04T05:00:00Z"/>
  <w16cex:commentExtensible w16cex:durableId="22AA61CB" w16cex:dateUtc="2020-07-04T05:02:00Z"/>
  <w16cex:commentExtensible w16cex:durableId="22AA6205" w16cex:dateUtc="2020-07-04T05:03:00Z"/>
  <w16cex:commentExtensible w16cex:durableId="22AA6235" w16cex:dateUtc="2020-07-04T05:04:00Z"/>
  <w16cex:commentExtensible w16cex:durableId="22AA62C2" w16cex:dateUtc="2020-07-04T05:06:00Z"/>
  <w16cex:commentExtensible w16cex:durableId="22AA630F" w16cex:dateUtc="2020-07-04T05:08:00Z"/>
  <w16cex:commentExtensible w16cex:durableId="22AA637D" w16cex:dateUtc="2020-07-04T05:10:00Z"/>
  <w16cex:commentExtensible w16cex:durableId="22AA6405" w16cex:dateUtc="2020-07-04T05:12:00Z"/>
  <w16cex:commentExtensible w16cex:durableId="22AA6453" w16cex:dateUtc="2020-07-04T05:13:00Z"/>
  <w16cex:commentExtensible w16cex:durableId="22AA64C9" w16cex:dateUtc="2020-07-04T05:15:00Z"/>
  <w16cex:commentExtensible w16cex:durableId="22AA64FA" w16cex:dateUtc="2020-07-04T05:16:00Z"/>
  <w16cex:commentExtensible w16cex:durableId="22AA64D8" w16cex:dateUtc="2020-07-04T05:15:00Z"/>
  <w16cex:commentExtensible w16cex:durableId="22AA651E" w16cex:dateUtc="2020-07-04T05:17:00Z"/>
  <w16cex:commentExtensible w16cex:durableId="22AA6530" w16cex:dateUtc="2020-07-04T05:17:00Z"/>
  <w16cex:commentExtensible w16cex:durableId="22AA65A5" w16cex:dateUtc="2020-07-04T05:19:00Z"/>
  <w16cex:commentExtensible w16cex:durableId="22AA65AD" w16cex:dateUtc="2020-07-04T05:19:00Z"/>
  <w16cex:commentExtensible w16cex:durableId="22AA65CB" w16cex:dateUtc="2020-07-04T05:19:00Z"/>
  <w16cex:commentExtensible w16cex:durableId="22AA65ED" w16cex:dateUtc="2020-07-04T05:20:00Z"/>
  <w16cex:commentExtensible w16cex:durableId="22AA65FD" w16cex:dateUtc="2020-07-04T05:20:00Z"/>
  <w16cex:commentExtensible w16cex:durableId="22AA660C" w16cex:dateUtc="2020-07-04T05:21:00Z"/>
  <w16cex:commentExtensible w16cex:durableId="22AA666C" w16cex:dateUtc="2020-07-04T05:22:00Z"/>
  <w16cex:commentExtensible w16cex:durableId="22AA667A" w16cex:dateUtc="2020-07-04T05:22:00Z"/>
  <w16cex:commentExtensible w16cex:durableId="22AA668B" w16cex:dateUtc="2020-07-04T05:23:00Z"/>
  <w16cex:commentExtensible w16cex:durableId="22AA66D3" w16cex:dateUtc="2020-07-04T05:24:00Z"/>
  <w16cex:commentExtensible w16cex:durableId="22AA66E4" w16cex:dateUtc="2020-07-04T05:24:00Z"/>
  <w16cex:commentExtensible w16cex:durableId="22AA66FA" w16cex:dateUtc="2020-07-04T05:24:00Z"/>
  <w16cex:commentExtensible w16cex:durableId="22AA6705" w16cex:dateUtc="2020-07-04T05:25:00Z"/>
  <w16cex:commentExtensible w16cex:durableId="22AA673F" w16cex:dateUtc="2020-07-04T05:26:00Z"/>
  <w16cex:commentExtensible w16cex:durableId="22AA67A4" w16cex:dateUtc="2020-07-04T05:27:00Z"/>
  <w16cex:commentExtensible w16cex:durableId="22AA67D7" w16cex:dateUtc="2020-07-04T05:28:00Z"/>
  <w16cex:commentExtensible w16cex:durableId="22AA6805" w16cex:dateUtc="2020-07-04T05:29:00Z"/>
  <w16cex:commentExtensible w16cex:durableId="22AA6824" w16cex:dateUtc="2020-07-04T05:29:00Z"/>
  <w16cex:commentExtensible w16cex:durableId="22AA6845" w16cex:dateUtc="2020-07-04T05:30:00Z"/>
  <w16cex:commentExtensible w16cex:durableId="22AA68E5" w16cex:dateUtc="2020-07-04T05:33:00Z"/>
  <w16cex:commentExtensible w16cex:durableId="22AA68C9" w16cex:dateUtc="2020-07-04T05:32:00Z"/>
  <w16cex:commentExtensible w16cex:durableId="22AA6A22" w16cex:dateUtc="2020-07-04T05:38:00Z"/>
  <w16cex:commentExtensible w16cex:durableId="22AA6984" w16cex:dateUtc="2020-07-04T05:35:00Z"/>
  <w16cex:commentExtensible w16cex:durableId="22AA6998" w16cex:dateUtc="2020-07-04T05:36:00Z"/>
  <w16cex:commentExtensible w16cex:durableId="22AA69C9" w16cex:dateUtc="2020-07-04T05:36:00Z"/>
  <w16cex:commentExtensible w16cex:durableId="22AA69DE" w16cex:dateUtc="2020-07-04T05:37:00Z"/>
  <w16cex:commentExtensible w16cex:durableId="22AA69EA" w16cex:dateUtc="2020-07-04T05:37:00Z"/>
  <w16cex:commentExtensible w16cex:durableId="22AA69F7" w16cex:dateUtc="2020-07-04T05:37:00Z"/>
  <w16cex:commentExtensible w16cex:durableId="22AA6A08"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9C19DF" w16cid:durableId="22A9E6E0"/>
  <w16cid:commentId w16cid:paraId="0D2AD40F" w16cid:durableId="22A9E635"/>
  <w16cid:commentId w16cid:paraId="3DFF526F" w16cid:durableId="22AA6D6D"/>
  <w16cid:commentId w16cid:paraId="4950E90F" w16cid:durableId="22AA6D84"/>
  <w16cid:commentId w16cid:paraId="5DD9D6AB" w16cid:durableId="22AA6D92"/>
  <w16cid:commentId w16cid:paraId="788BB631" w16cid:durableId="22A9E6B5"/>
  <w16cid:commentId w16cid:paraId="7A368D81" w16cid:durableId="22AA6EDE"/>
  <w16cid:commentId w16cid:paraId="0F436AD5" w16cid:durableId="22AA6F48"/>
  <w16cid:commentId w16cid:paraId="61D61648" w16cid:durableId="22AA7260"/>
  <w16cid:commentId w16cid:paraId="5B2CB8AF" w16cid:durableId="22AA6FD6"/>
  <w16cid:commentId w16cid:paraId="2A6042DC" w16cid:durableId="22AA704D"/>
  <w16cid:commentId w16cid:paraId="4C1A650F" w16cid:durableId="22AA7121"/>
  <w16cid:commentId w16cid:paraId="4A797432" w16cid:durableId="22AA7144"/>
  <w16cid:commentId w16cid:paraId="467CD040" w16cid:durableId="22A9E696"/>
  <w16cid:commentId w16cid:paraId="72F7F3CE" w16cid:durableId="22AA6B06"/>
  <w16cid:commentId w16cid:paraId="101C7E73" w16cid:durableId="22AA6B62"/>
  <w16cid:commentId w16cid:paraId="3A4773FA" w16cid:durableId="22AA6A99"/>
  <w16cid:commentId w16cid:paraId="21CA6E1C" w16cid:durableId="22A9E701"/>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78431DAD" w16cid:durableId="22A9EB97"/>
  <w16cid:commentId w16cid:paraId="3C361DA0" w16cid:durableId="22A9EC42"/>
  <w16cid:commentId w16cid:paraId="31D64DA4" w16cid:durableId="22A9EC89"/>
  <w16cid:commentId w16cid:paraId="1CC8E4AB" w16cid:durableId="22A9F839"/>
  <w16cid:commentId w16cid:paraId="66EE04B8" w16cid:durableId="22A9F8AF"/>
  <w16cid:commentId w16cid:paraId="34C6A86C" w16cid:durableId="22A9F8F9"/>
  <w16cid:commentId w16cid:paraId="60D04C20" w16cid:durableId="22A9F9D1"/>
  <w16cid:commentId w16cid:paraId="00D1FECF" w16cid:durableId="22A9FCA3"/>
  <w16cid:commentId w16cid:paraId="64549071" w16cid:durableId="22A9FA7A"/>
  <w16cid:commentId w16cid:paraId="619B91AB" w16cid:durableId="22A9FC3F"/>
  <w16cid:commentId w16cid:paraId="37D9CFA1" w16cid:durableId="22A9FC91"/>
  <w16cid:commentId w16cid:paraId="19A4B434" w16cid:durableId="22A9FCCF"/>
  <w16cid:commentId w16cid:paraId="7389516C" w16cid:durableId="22AA0417"/>
  <w16cid:commentId w16cid:paraId="0E83D74E" w16cid:durableId="22AA04A1"/>
  <w16cid:commentId w16cid:paraId="759212F5" w16cid:durableId="22AA0501"/>
  <w16cid:commentId w16cid:paraId="50A746CA" w16cid:durableId="22AA0872"/>
  <w16cid:commentId w16cid:paraId="66F23E8D" w16cid:durableId="22AA08A2"/>
  <w16cid:commentId w16cid:paraId="714473C7" w16cid:durableId="22AA0911"/>
  <w16cid:commentId w16cid:paraId="6C140A9E" w16cid:durableId="22AA092D"/>
  <w16cid:commentId w16cid:paraId="26DA186F" w16cid:durableId="22AA09CC"/>
  <w16cid:commentId w16cid:paraId="58865F60" w16cid:durableId="22AA094B"/>
  <w16cid:commentId w16cid:paraId="43871B5D" w16cid:durableId="22AA08F7"/>
  <w16cid:commentId w16cid:paraId="2FCD86A8" w16cid:durableId="22AA0A1F"/>
  <w16cid:commentId w16cid:paraId="677BA4BB" w16cid:durableId="22AA0AD6"/>
  <w16cid:commentId w16cid:paraId="2573BAA0" w16cid:durableId="22AA0B66"/>
  <w16cid:commentId w16cid:paraId="39F4C5C4" w16cid:durableId="22AA0C23"/>
  <w16cid:commentId w16cid:paraId="503A69D6" w16cid:durableId="22AA0C52"/>
  <w16cid:commentId w16cid:paraId="15EBE157" w16cid:durableId="22AA0CAA"/>
  <w16cid:commentId w16cid:paraId="2147AD28" w16cid:durableId="22AA0D24"/>
  <w16cid:commentId w16cid:paraId="30F92427" w16cid:durableId="22AA0D72"/>
  <w16cid:commentId w16cid:paraId="340DA84D" w16cid:durableId="22AA0DB0"/>
  <w16cid:commentId w16cid:paraId="73C3C270" w16cid:durableId="22AA0E0E"/>
  <w16cid:commentId w16cid:paraId="6B2E5CC4" w16cid:durableId="22AA0E18"/>
  <w16cid:commentId w16cid:paraId="1BDC72C5" w16cid:durableId="22AA0F02"/>
  <w16cid:commentId w16cid:paraId="02E60951" w16cid:durableId="22AA0F25"/>
  <w16cid:commentId w16cid:paraId="3F408094" w16cid:durableId="22AA1010"/>
  <w16cid:commentId w16cid:paraId="4A461E77" w16cid:durableId="22AA1881"/>
  <w16cid:commentId w16cid:paraId="3674F031" w16cid:durableId="22AA189A"/>
  <w16cid:commentId w16cid:paraId="67518F21" w16cid:durableId="22AA18DB"/>
  <w16cid:commentId w16cid:paraId="77D375D9" w16cid:durableId="22AA1912"/>
  <w16cid:commentId w16cid:paraId="27AAE274" w16cid:durableId="22AA18EF"/>
  <w16cid:commentId w16cid:paraId="4F44F102" w16cid:durableId="22AA195A"/>
  <w16cid:commentId w16cid:paraId="499A1203" w16cid:durableId="22AA19BE"/>
  <w16cid:commentId w16cid:paraId="546CB81D" w16cid:durableId="22AA19EA"/>
  <w16cid:commentId w16cid:paraId="272A517C" w16cid:durableId="22AA1A38"/>
  <w16cid:commentId w16cid:paraId="68D74859" w16cid:durableId="22AA1A5A"/>
  <w16cid:commentId w16cid:paraId="7A98EEB4" w16cid:durableId="22AA1A9A"/>
  <w16cid:commentId w16cid:paraId="67ABE3D8" w16cid:durableId="22AA1CEE"/>
  <w16cid:commentId w16cid:paraId="1C6DAD83" w16cid:durableId="22AA1ACF"/>
  <w16cid:commentId w16cid:paraId="38B54455" w16cid:durableId="22AA1F02"/>
  <w16cid:commentId w16cid:paraId="4A3BE213" w16cid:durableId="22AA2067"/>
  <w16cid:commentId w16cid:paraId="6DD59167" w16cid:durableId="22AA20B8"/>
  <w16cid:commentId w16cid:paraId="62411EB5" w16cid:durableId="22AA2126"/>
  <w16cid:commentId w16cid:paraId="5AA76CD0" w16cid:durableId="22AA2166"/>
  <w16cid:commentId w16cid:paraId="5A19FC99" w16cid:durableId="22AA2194"/>
  <w16cid:commentId w16cid:paraId="19C39D02" w16cid:durableId="22AA2D33"/>
  <w16cid:commentId w16cid:paraId="286BFD9D" w16cid:durableId="22AA2D34"/>
  <w16cid:commentId w16cid:paraId="01F63044" w16cid:durableId="22AA2D73"/>
  <w16cid:commentId w16cid:paraId="7EF5E967" w16cid:durableId="22AA422F"/>
  <w16cid:commentId w16cid:paraId="49ECFC8F" w16cid:durableId="22AA4238"/>
  <w16cid:commentId w16cid:paraId="5E7C3F75" w16cid:durableId="22AA4240"/>
  <w16cid:commentId w16cid:paraId="489078DF" w16cid:durableId="22AA42AE"/>
  <w16cid:commentId w16cid:paraId="632EBF77" w16cid:durableId="22AA42E0"/>
  <w16cid:commentId w16cid:paraId="273A6EAA" w16cid:durableId="22AA4345"/>
  <w16cid:commentId w16cid:paraId="451ED442" w16cid:durableId="22AA477A"/>
  <w16cid:commentId w16cid:paraId="291F51D5" w16cid:durableId="22AA46F0"/>
  <w16cid:commentId w16cid:paraId="77E94938" w16cid:durableId="22AA47AF"/>
  <w16cid:commentId w16cid:paraId="4FD51B63" w16cid:durableId="22AA47B5"/>
  <w16cid:commentId w16cid:paraId="658D7EF9" w16cid:durableId="22AA5202"/>
  <w16cid:commentId w16cid:paraId="25A4A714" w16cid:durableId="22AA5232"/>
  <w16cid:commentId w16cid:paraId="5E708F44" w16cid:durableId="22AA528E"/>
  <w16cid:commentId w16cid:paraId="7C701413" w16cid:durableId="22AA529F"/>
  <w16cid:commentId w16cid:paraId="2C999F6C" w16cid:durableId="22AA52EF"/>
  <w16cid:commentId w16cid:paraId="0E89B8C2" w16cid:durableId="22AA5310"/>
  <w16cid:commentId w16cid:paraId="38C6CCA7" w16cid:durableId="22AA5339"/>
  <w16cid:commentId w16cid:paraId="528EE030" w16cid:durableId="22AA5412"/>
  <w16cid:commentId w16cid:paraId="39E3E7EE" w16cid:durableId="22AA5438"/>
  <w16cid:commentId w16cid:paraId="6023AEC9" w16cid:durableId="22AA5474"/>
  <w16cid:commentId w16cid:paraId="01C7044E" w16cid:durableId="22AA54CC"/>
  <w16cid:commentId w16cid:paraId="37A426E8" w16cid:durableId="22AA54E0"/>
  <w16cid:commentId w16cid:paraId="43104300" w16cid:durableId="22AA573E"/>
  <w16cid:commentId w16cid:paraId="66735D81" w16cid:durableId="22AA555C"/>
  <w16cid:commentId w16cid:paraId="26B5D377" w16cid:durableId="22AA5599"/>
  <w16cid:commentId w16cid:paraId="4F66445F" w16cid:durableId="22AA560B"/>
  <w16cid:commentId w16cid:paraId="5EA06F3E" w16cid:durableId="22AA5684"/>
  <w16cid:commentId w16cid:paraId="101AB53C" w16cid:durableId="22AA56BB"/>
  <w16cid:commentId w16cid:paraId="5693477E" w16cid:durableId="22AA5729"/>
  <w16cid:commentId w16cid:paraId="34F8BCBE" w16cid:durableId="22AA579B"/>
  <w16cid:commentId w16cid:paraId="4DF34C2D" w16cid:durableId="22AA5757"/>
  <w16cid:commentId w16cid:paraId="1DA53F8E" w16cid:durableId="22AA57D9"/>
  <w16cid:commentId w16cid:paraId="42DFBD5A" w16cid:durableId="22AA5806"/>
  <w16cid:commentId w16cid:paraId="47218DE5" w16cid:durableId="22AA5835"/>
  <w16cid:commentId w16cid:paraId="5B618137" w16cid:durableId="22AA5849"/>
  <w16cid:commentId w16cid:paraId="319D82A6" w16cid:durableId="22AA5904"/>
  <w16cid:commentId w16cid:paraId="28CB9998" w16cid:durableId="22AA5932"/>
  <w16cid:commentId w16cid:paraId="5A4EFA70" w16cid:durableId="22AA596B"/>
  <w16cid:commentId w16cid:paraId="4B1B388D" w16cid:durableId="22AA5958"/>
  <w16cid:commentId w16cid:paraId="79A0D4A8" w16cid:durableId="22AA59BF"/>
  <w16cid:commentId w16cid:paraId="29C10886" w16cid:durableId="22AA59CA"/>
  <w16cid:commentId w16cid:paraId="11AC3879" w16cid:durableId="22AA59F4"/>
  <w16cid:commentId w16cid:paraId="69B870B5" w16cid:durableId="22AA59E7"/>
  <w16cid:commentId w16cid:paraId="15CCE2F0" w16cid:durableId="22AA5A3D"/>
  <w16cid:commentId w16cid:paraId="7066224B" w16cid:durableId="22AA5A2D"/>
  <w16cid:commentId w16cid:paraId="68155FFA" w16cid:durableId="22AA5C9B"/>
  <w16cid:commentId w16cid:paraId="50B88062" w16cid:durableId="22AA5C8D"/>
  <w16cid:commentId w16cid:paraId="39BB0BC8" w16cid:durableId="22AA5CFB"/>
  <w16cid:commentId w16cid:paraId="1B1FAD55" w16cid:durableId="22AA5CEB"/>
  <w16cid:commentId w16cid:paraId="74E2DA8F" w16cid:durableId="22AA5D47"/>
  <w16cid:commentId w16cid:paraId="2D8E0D9C" w16cid:durableId="22AA5D35"/>
  <w16cid:commentId w16cid:paraId="12D062A3" w16cid:durableId="22AA5D77"/>
  <w16cid:commentId w16cid:paraId="5BB762F5" w16cid:durableId="22AA5D98"/>
  <w16cid:commentId w16cid:paraId="3AA370FC" w16cid:durableId="22AA5DFB"/>
  <w16cid:commentId w16cid:paraId="0AA3C381" w16cid:durableId="22AA5E31"/>
  <w16cid:commentId w16cid:paraId="1640A103" w16cid:durableId="22AA5E52"/>
  <w16cid:commentId w16cid:paraId="2E9416A6" w16cid:durableId="22AA5E8C"/>
  <w16cid:commentId w16cid:paraId="25EAFA56" w16cid:durableId="22AA5F89"/>
  <w16cid:commentId w16cid:paraId="3A77D0EE" w16cid:durableId="22AA5F9E"/>
  <w16cid:commentId w16cid:paraId="4CD8E00D" w16cid:durableId="22AA6124"/>
  <w16cid:commentId w16cid:paraId="71415B38" w16cid:durableId="22AA61CB"/>
  <w16cid:commentId w16cid:paraId="4498FCE7" w16cid:durableId="22AA6205"/>
  <w16cid:commentId w16cid:paraId="394125C4" w16cid:durableId="22AA6235"/>
  <w16cid:commentId w16cid:paraId="63BEE123" w16cid:durableId="22AA62C2"/>
  <w16cid:commentId w16cid:paraId="40A0D5D5" w16cid:durableId="22AA630F"/>
  <w16cid:commentId w16cid:paraId="5C44402F" w16cid:durableId="22AA637D"/>
  <w16cid:commentId w16cid:paraId="572C3065" w16cid:durableId="22AA6405"/>
  <w16cid:commentId w16cid:paraId="15F1FF65" w16cid:durableId="22AA6453"/>
  <w16cid:commentId w16cid:paraId="4BE8BDE4" w16cid:durableId="22AA64C9"/>
  <w16cid:commentId w16cid:paraId="64994B93" w16cid:durableId="22AA64FA"/>
  <w16cid:commentId w16cid:paraId="4DFC1345" w16cid:durableId="22AA64D8"/>
  <w16cid:commentId w16cid:paraId="044FFE65" w16cid:durableId="22AA651E"/>
  <w16cid:commentId w16cid:paraId="4865D2BD" w16cid:durableId="22AA6530"/>
  <w16cid:commentId w16cid:paraId="7AC6419D" w16cid:durableId="22AA65A5"/>
  <w16cid:commentId w16cid:paraId="42A61533" w16cid:durableId="22AA65AD"/>
  <w16cid:commentId w16cid:paraId="3ED9F26D" w16cid:durableId="22AA65CB"/>
  <w16cid:commentId w16cid:paraId="27F0F81F" w16cid:durableId="22AA65ED"/>
  <w16cid:commentId w16cid:paraId="62988ECD" w16cid:durableId="22AA65FD"/>
  <w16cid:commentId w16cid:paraId="1EBA83F9" w16cid:durableId="22AA660C"/>
  <w16cid:commentId w16cid:paraId="01DA74B0" w16cid:durableId="22AA666C"/>
  <w16cid:commentId w16cid:paraId="2BDEBB27" w16cid:durableId="22AA667A"/>
  <w16cid:commentId w16cid:paraId="36401067" w16cid:durableId="22AA668B"/>
  <w16cid:commentId w16cid:paraId="3902937F" w16cid:durableId="22AA66D3"/>
  <w16cid:commentId w16cid:paraId="762F437E" w16cid:durableId="22AA66E4"/>
  <w16cid:commentId w16cid:paraId="0E09739C" w16cid:durableId="22AA66FA"/>
  <w16cid:commentId w16cid:paraId="37AD18D8" w16cid:durableId="22AA6705"/>
  <w16cid:commentId w16cid:paraId="5C3ECF68" w16cid:durableId="22AA673F"/>
  <w16cid:commentId w16cid:paraId="4D422281" w16cid:durableId="22AA67A4"/>
  <w16cid:commentId w16cid:paraId="659BE0BA" w16cid:durableId="22AA67D7"/>
  <w16cid:commentId w16cid:paraId="3A0E0A43" w16cid:durableId="22AA6805"/>
  <w16cid:commentId w16cid:paraId="672AF975" w16cid:durableId="22AA6824"/>
  <w16cid:commentId w16cid:paraId="74EEB451" w16cid:durableId="22AA6845"/>
  <w16cid:commentId w16cid:paraId="4F27878A" w16cid:durableId="22AA68E5"/>
  <w16cid:commentId w16cid:paraId="6528A3E7" w16cid:durableId="22AA68C9"/>
  <w16cid:commentId w16cid:paraId="62B6E387" w16cid:durableId="22AA6A22"/>
  <w16cid:commentId w16cid:paraId="348D848B" w16cid:durableId="22AA6984"/>
  <w16cid:commentId w16cid:paraId="3B771FE9" w16cid:durableId="22AA6998"/>
  <w16cid:commentId w16cid:paraId="14662E28" w16cid:durableId="22AA69C9"/>
  <w16cid:commentId w16cid:paraId="2446A583" w16cid:durableId="22AA69DE"/>
  <w16cid:commentId w16cid:paraId="16E87FED" w16cid:durableId="22AA69EA"/>
  <w16cid:commentId w16cid:paraId="4B3EE2AF" w16cid:durableId="22AA69F7"/>
  <w16cid:commentId w16cid:paraId="51981244" w16cid:durableId="22AA6A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710D2" w14:textId="77777777" w:rsidR="008C17C9" w:rsidRDefault="008C17C9">
      <w:r>
        <w:separator/>
      </w:r>
    </w:p>
  </w:endnote>
  <w:endnote w:type="continuationSeparator" w:id="0">
    <w:p w14:paraId="4662EDE6" w14:textId="77777777" w:rsidR="008C17C9" w:rsidRDefault="008C1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0BF1F" w14:textId="77777777" w:rsidR="008C17C9" w:rsidRDefault="008C17C9">
      <w:r>
        <w:separator/>
      </w:r>
    </w:p>
  </w:footnote>
  <w:footnote w:type="continuationSeparator" w:id="0">
    <w:p w14:paraId="2D30FEB3" w14:textId="77777777" w:rsidR="008C17C9" w:rsidRDefault="008C17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73C89" w:rsidRDefault="00E73C89">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1D8E97CC" w:rsidR="00E73C89" w:rsidRDefault="00E73C8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B66C8">
      <w:rPr>
        <w:rStyle w:val="Nmerodepgina"/>
        <w:noProof/>
      </w:rPr>
      <w:t>21</w:t>
    </w:r>
    <w:r>
      <w:rPr>
        <w:rStyle w:val="Nmerodepgina"/>
      </w:rPr>
      <w:fldChar w:fldCharType="end"/>
    </w:r>
  </w:p>
  <w:p w14:paraId="27FBDEB9" w14:textId="77777777" w:rsidR="00E73C89" w:rsidRDefault="00E73C89">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uê Souza">
    <w15:presenceInfo w15:providerId="Windows Live" w15:userId="34b9612ecd8ad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060D"/>
    <w:rsid w:val="00011FC3"/>
    <w:rsid w:val="00016282"/>
    <w:rsid w:val="00017EC6"/>
    <w:rsid w:val="0002740A"/>
    <w:rsid w:val="00027AF4"/>
    <w:rsid w:val="0003195E"/>
    <w:rsid w:val="00032002"/>
    <w:rsid w:val="000333CD"/>
    <w:rsid w:val="00033662"/>
    <w:rsid w:val="0003401E"/>
    <w:rsid w:val="00035321"/>
    <w:rsid w:val="0004367F"/>
    <w:rsid w:val="000545EE"/>
    <w:rsid w:val="00055B53"/>
    <w:rsid w:val="000611BC"/>
    <w:rsid w:val="00062C2F"/>
    <w:rsid w:val="0006699B"/>
    <w:rsid w:val="00073038"/>
    <w:rsid w:val="00074F01"/>
    <w:rsid w:val="00077E56"/>
    <w:rsid w:val="0008034C"/>
    <w:rsid w:val="000810F2"/>
    <w:rsid w:val="000862B4"/>
    <w:rsid w:val="000954FF"/>
    <w:rsid w:val="000978FB"/>
    <w:rsid w:val="00097A6C"/>
    <w:rsid w:val="00097BD7"/>
    <w:rsid w:val="000B0375"/>
    <w:rsid w:val="000B0488"/>
    <w:rsid w:val="000B5644"/>
    <w:rsid w:val="000C3BAC"/>
    <w:rsid w:val="000D272D"/>
    <w:rsid w:val="000D4374"/>
    <w:rsid w:val="000D7509"/>
    <w:rsid w:val="000E05F0"/>
    <w:rsid w:val="000E0831"/>
    <w:rsid w:val="000E2067"/>
    <w:rsid w:val="000E4ABB"/>
    <w:rsid w:val="000E4FD5"/>
    <w:rsid w:val="000F5A75"/>
    <w:rsid w:val="000F5D55"/>
    <w:rsid w:val="00102A50"/>
    <w:rsid w:val="00103185"/>
    <w:rsid w:val="001044F7"/>
    <w:rsid w:val="00107D91"/>
    <w:rsid w:val="001107CD"/>
    <w:rsid w:val="001109F0"/>
    <w:rsid w:val="00111945"/>
    <w:rsid w:val="00111C26"/>
    <w:rsid w:val="00112C37"/>
    <w:rsid w:val="001148BA"/>
    <w:rsid w:val="001243BE"/>
    <w:rsid w:val="00126B43"/>
    <w:rsid w:val="0013624F"/>
    <w:rsid w:val="00152AC8"/>
    <w:rsid w:val="00156EAA"/>
    <w:rsid w:val="001669AD"/>
    <w:rsid w:val="0017154E"/>
    <w:rsid w:val="00171952"/>
    <w:rsid w:val="00173478"/>
    <w:rsid w:val="001739E3"/>
    <w:rsid w:val="001762C3"/>
    <w:rsid w:val="00176534"/>
    <w:rsid w:val="0018200D"/>
    <w:rsid w:val="001825E7"/>
    <w:rsid w:val="001846E4"/>
    <w:rsid w:val="00192811"/>
    <w:rsid w:val="00197845"/>
    <w:rsid w:val="001A0486"/>
    <w:rsid w:val="001A2C11"/>
    <w:rsid w:val="001A7209"/>
    <w:rsid w:val="001B46F4"/>
    <w:rsid w:val="001C26D9"/>
    <w:rsid w:val="001C2BBD"/>
    <w:rsid w:val="001C2D55"/>
    <w:rsid w:val="001C4BB0"/>
    <w:rsid w:val="001D3237"/>
    <w:rsid w:val="001D4492"/>
    <w:rsid w:val="001E24AC"/>
    <w:rsid w:val="001E45BD"/>
    <w:rsid w:val="001E7834"/>
    <w:rsid w:val="001F124D"/>
    <w:rsid w:val="001F44B4"/>
    <w:rsid w:val="001F7168"/>
    <w:rsid w:val="00201819"/>
    <w:rsid w:val="0021079A"/>
    <w:rsid w:val="002115D8"/>
    <w:rsid w:val="00213946"/>
    <w:rsid w:val="00214906"/>
    <w:rsid w:val="00227150"/>
    <w:rsid w:val="002355C7"/>
    <w:rsid w:val="00237871"/>
    <w:rsid w:val="00242655"/>
    <w:rsid w:val="00245E8A"/>
    <w:rsid w:val="00250278"/>
    <w:rsid w:val="0025313C"/>
    <w:rsid w:val="00254178"/>
    <w:rsid w:val="00254D32"/>
    <w:rsid w:val="002632E7"/>
    <w:rsid w:val="00263826"/>
    <w:rsid w:val="00263B7D"/>
    <w:rsid w:val="00264A1A"/>
    <w:rsid w:val="002739BA"/>
    <w:rsid w:val="002747AD"/>
    <w:rsid w:val="00276078"/>
    <w:rsid w:val="00276757"/>
    <w:rsid w:val="00277DC1"/>
    <w:rsid w:val="00286436"/>
    <w:rsid w:val="0029146A"/>
    <w:rsid w:val="002962C6"/>
    <w:rsid w:val="002A1881"/>
    <w:rsid w:val="002B10E0"/>
    <w:rsid w:val="002B44CE"/>
    <w:rsid w:val="002B5C46"/>
    <w:rsid w:val="002C35CF"/>
    <w:rsid w:val="002C7101"/>
    <w:rsid w:val="002D21AC"/>
    <w:rsid w:val="002D21D9"/>
    <w:rsid w:val="002D7C49"/>
    <w:rsid w:val="002E30F9"/>
    <w:rsid w:val="002E5700"/>
    <w:rsid w:val="002F0523"/>
    <w:rsid w:val="002F0D82"/>
    <w:rsid w:val="002F2D0D"/>
    <w:rsid w:val="002F3D66"/>
    <w:rsid w:val="002F5A7B"/>
    <w:rsid w:val="002F6ED4"/>
    <w:rsid w:val="002F70B2"/>
    <w:rsid w:val="003005F2"/>
    <w:rsid w:val="003021C6"/>
    <w:rsid w:val="003034B3"/>
    <w:rsid w:val="00303BBF"/>
    <w:rsid w:val="00305BBD"/>
    <w:rsid w:val="00307076"/>
    <w:rsid w:val="0031551D"/>
    <w:rsid w:val="00321188"/>
    <w:rsid w:val="00325E67"/>
    <w:rsid w:val="00331BB1"/>
    <w:rsid w:val="0033205D"/>
    <w:rsid w:val="00334143"/>
    <w:rsid w:val="0033429A"/>
    <w:rsid w:val="00336327"/>
    <w:rsid w:val="003367E4"/>
    <w:rsid w:val="00346329"/>
    <w:rsid w:val="00347176"/>
    <w:rsid w:val="00351791"/>
    <w:rsid w:val="00354569"/>
    <w:rsid w:val="00356CA8"/>
    <w:rsid w:val="0037577A"/>
    <w:rsid w:val="00376F79"/>
    <w:rsid w:val="003800E3"/>
    <w:rsid w:val="00381EF4"/>
    <w:rsid w:val="003840FC"/>
    <w:rsid w:val="00384268"/>
    <w:rsid w:val="00385142"/>
    <w:rsid w:val="00386AB2"/>
    <w:rsid w:val="003873EF"/>
    <w:rsid w:val="00387A01"/>
    <w:rsid w:val="00391111"/>
    <w:rsid w:val="00393BA0"/>
    <w:rsid w:val="0039724B"/>
    <w:rsid w:val="003A02E1"/>
    <w:rsid w:val="003B7283"/>
    <w:rsid w:val="003C02F2"/>
    <w:rsid w:val="003C30AB"/>
    <w:rsid w:val="003C6561"/>
    <w:rsid w:val="003C74AD"/>
    <w:rsid w:val="003C76E1"/>
    <w:rsid w:val="003D0C2F"/>
    <w:rsid w:val="003D28E4"/>
    <w:rsid w:val="003E019C"/>
    <w:rsid w:val="003E637B"/>
    <w:rsid w:val="003F283B"/>
    <w:rsid w:val="0040453F"/>
    <w:rsid w:val="0040489B"/>
    <w:rsid w:val="00406495"/>
    <w:rsid w:val="00406B8C"/>
    <w:rsid w:val="0041049A"/>
    <w:rsid w:val="00411C9E"/>
    <w:rsid w:val="00413E4B"/>
    <w:rsid w:val="00415E76"/>
    <w:rsid w:val="004161FE"/>
    <w:rsid w:val="00420273"/>
    <w:rsid w:val="00420B72"/>
    <w:rsid w:val="00423B82"/>
    <w:rsid w:val="00425DBE"/>
    <w:rsid w:val="004332EC"/>
    <w:rsid w:val="004373B2"/>
    <w:rsid w:val="00441DF8"/>
    <w:rsid w:val="004550BD"/>
    <w:rsid w:val="00456A24"/>
    <w:rsid w:val="004573F0"/>
    <w:rsid w:val="004668D9"/>
    <w:rsid w:val="00472E0C"/>
    <w:rsid w:val="0047482E"/>
    <w:rsid w:val="0047504F"/>
    <w:rsid w:val="0047754B"/>
    <w:rsid w:val="00477E59"/>
    <w:rsid w:val="00477FB9"/>
    <w:rsid w:val="004816C7"/>
    <w:rsid w:val="0048182B"/>
    <w:rsid w:val="0048502A"/>
    <w:rsid w:val="004860E4"/>
    <w:rsid w:val="00486B14"/>
    <w:rsid w:val="004903C4"/>
    <w:rsid w:val="0049628C"/>
    <w:rsid w:val="004964C2"/>
    <w:rsid w:val="004A0D18"/>
    <w:rsid w:val="004A28C6"/>
    <w:rsid w:val="004A6FD6"/>
    <w:rsid w:val="004B5159"/>
    <w:rsid w:val="004C3A65"/>
    <w:rsid w:val="004C6024"/>
    <w:rsid w:val="004C7302"/>
    <w:rsid w:val="004D33C7"/>
    <w:rsid w:val="004E1326"/>
    <w:rsid w:val="004E23BF"/>
    <w:rsid w:val="004E2A71"/>
    <w:rsid w:val="004E3B5C"/>
    <w:rsid w:val="004E4D58"/>
    <w:rsid w:val="004F458A"/>
    <w:rsid w:val="004F479D"/>
    <w:rsid w:val="004F653E"/>
    <w:rsid w:val="00500A1E"/>
    <w:rsid w:val="005072A4"/>
    <w:rsid w:val="005132FD"/>
    <w:rsid w:val="00514EBD"/>
    <w:rsid w:val="00515750"/>
    <w:rsid w:val="00521B16"/>
    <w:rsid w:val="00522219"/>
    <w:rsid w:val="00523047"/>
    <w:rsid w:val="0052369F"/>
    <w:rsid w:val="0052544C"/>
    <w:rsid w:val="00531683"/>
    <w:rsid w:val="00533719"/>
    <w:rsid w:val="0053433C"/>
    <w:rsid w:val="00535BBF"/>
    <w:rsid w:val="0053718B"/>
    <w:rsid w:val="0054089A"/>
    <w:rsid w:val="00540FBA"/>
    <w:rsid w:val="0054463E"/>
    <w:rsid w:val="00546116"/>
    <w:rsid w:val="00546899"/>
    <w:rsid w:val="00552F7B"/>
    <w:rsid w:val="005532BD"/>
    <w:rsid w:val="005533B4"/>
    <w:rsid w:val="00553C71"/>
    <w:rsid w:val="00561491"/>
    <w:rsid w:val="00562100"/>
    <w:rsid w:val="00574060"/>
    <w:rsid w:val="00581786"/>
    <w:rsid w:val="005824A7"/>
    <w:rsid w:val="00587CA8"/>
    <w:rsid w:val="00594837"/>
    <w:rsid w:val="00594885"/>
    <w:rsid w:val="005968D0"/>
    <w:rsid w:val="005A047F"/>
    <w:rsid w:val="005A2C9B"/>
    <w:rsid w:val="005B0ADC"/>
    <w:rsid w:val="005B0D8B"/>
    <w:rsid w:val="005B2C4D"/>
    <w:rsid w:val="005B4157"/>
    <w:rsid w:val="005B77CA"/>
    <w:rsid w:val="005C1B9A"/>
    <w:rsid w:val="005C4A8B"/>
    <w:rsid w:val="005D0678"/>
    <w:rsid w:val="005D10E4"/>
    <w:rsid w:val="005D1E86"/>
    <w:rsid w:val="005D49E2"/>
    <w:rsid w:val="005D62B9"/>
    <w:rsid w:val="005E2107"/>
    <w:rsid w:val="005F0D12"/>
    <w:rsid w:val="005F12FA"/>
    <w:rsid w:val="005F1AC6"/>
    <w:rsid w:val="005F2DE4"/>
    <w:rsid w:val="006010B9"/>
    <w:rsid w:val="006040AB"/>
    <w:rsid w:val="006054D6"/>
    <w:rsid w:val="00605535"/>
    <w:rsid w:val="0060637B"/>
    <w:rsid w:val="00606A53"/>
    <w:rsid w:val="0061213A"/>
    <w:rsid w:val="006207CF"/>
    <w:rsid w:val="00623763"/>
    <w:rsid w:val="00623F11"/>
    <w:rsid w:val="0062490B"/>
    <w:rsid w:val="006269B3"/>
    <w:rsid w:val="00637185"/>
    <w:rsid w:val="00641469"/>
    <w:rsid w:val="00641AF1"/>
    <w:rsid w:val="00644C8B"/>
    <w:rsid w:val="006479A4"/>
    <w:rsid w:val="0065586C"/>
    <w:rsid w:val="006579F9"/>
    <w:rsid w:val="00662C92"/>
    <w:rsid w:val="006705D5"/>
    <w:rsid w:val="006721EB"/>
    <w:rsid w:val="00673633"/>
    <w:rsid w:val="00673EDE"/>
    <w:rsid w:val="00675426"/>
    <w:rsid w:val="00680E33"/>
    <w:rsid w:val="00682A3B"/>
    <w:rsid w:val="0068344B"/>
    <w:rsid w:val="006836AC"/>
    <w:rsid w:val="00687CCB"/>
    <w:rsid w:val="006959F7"/>
    <w:rsid w:val="006A03F1"/>
    <w:rsid w:val="006A0599"/>
    <w:rsid w:val="006A70F1"/>
    <w:rsid w:val="006B3AC5"/>
    <w:rsid w:val="006B576A"/>
    <w:rsid w:val="006B742F"/>
    <w:rsid w:val="006C0598"/>
    <w:rsid w:val="006C5630"/>
    <w:rsid w:val="006D0C6A"/>
    <w:rsid w:val="006D3FD2"/>
    <w:rsid w:val="006D7FDC"/>
    <w:rsid w:val="006E6FF0"/>
    <w:rsid w:val="006F100C"/>
    <w:rsid w:val="006F354B"/>
    <w:rsid w:val="006F3E1F"/>
    <w:rsid w:val="006F5CDF"/>
    <w:rsid w:val="00700708"/>
    <w:rsid w:val="00706A2A"/>
    <w:rsid w:val="00712AB6"/>
    <w:rsid w:val="00714525"/>
    <w:rsid w:val="0071556B"/>
    <w:rsid w:val="007201BC"/>
    <w:rsid w:val="00725D10"/>
    <w:rsid w:val="00730A18"/>
    <w:rsid w:val="007341F3"/>
    <w:rsid w:val="007354B5"/>
    <w:rsid w:val="007375D3"/>
    <w:rsid w:val="007446E1"/>
    <w:rsid w:val="00744CE7"/>
    <w:rsid w:val="00746655"/>
    <w:rsid w:val="00750D64"/>
    <w:rsid w:val="007511A0"/>
    <w:rsid w:val="0075159F"/>
    <w:rsid w:val="0075283A"/>
    <w:rsid w:val="00765682"/>
    <w:rsid w:val="00767C56"/>
    <w:rsid w:val="00774FD0"/>
    <w:rsid w:val="00775BCB"/>
    <w:rsid w:val="007773F5"/>
    <w:rsid w:val="00782435"/>
    <w:rsid w:val="00785734"/>
    <w:rsid w:val="00785F70"/>
    <w:rsid w:val="00790C2C"/>
    <w:rsid w:val="007926E2"/>
    <w:rsid w:val="00797029"/>
    <w:rsid w:val="007A4303"/>
    <w:rsid w:val="007A641D"/>
    <w:rsid w:val="007B5B3D"/>
    <w:rsid w:val="007B5E8B"/>
    <w:rsid w:val="007B6CDB"/>
    <w:rsid w:val="007C6B0F"/>
    <w:rsid w:val="007D087E"/>
    <w:rsid w:val="007D4C06"/>
    <w:rsid w:val="007D4C2C"/>
    <w:rsid w:val="007D5883"/>
    <w:rsid w:val="007D7C8F"/>
    <w:rsid w:val="007E399E"/>
    <w:rsid w:val="007F13DB"/>
    <w:rsid w:val="008008C0"/>
    <w:rsid w:val="0080371A"/>
    <w:rsid w:val="00803D0A"/>
    <w:rsid w:val="00810AAA"/>
    <w:rsid w:val="008177D2"/>
    <w:rsid w:val="00823889"/>
    <w:rsid w:val="0083580F"/>
    <w:rsid w:val="00836A17"/>
    <w:rsid w:val="00842090"/>
    <w:rsid w:val="00844490"/>
    <w:rsid w:val="00845430"/>
    <w:rsid w:val="00852618"/>
    <w:rsid w:val="008554ED"/>
    <w:rsid w:val="00855F50"/>
    <w:rsid w:val="00864529"/>
    <w:rsid w:val="00871250"/>
    <w:rsid w:val="00877143"/>
    <w:rsid w:val="008805E4"/>
    <w:rsid w:val="00881DE5"/>
    <w:rsid w:val="008833BE"/>
    <w:rsid w:val="008839B8"/>
    <w:rsid w:val="008842DE"/>
    <w:rsid w:val="00886A94"/>
    <w:rsid w:val="008945E3"/>
    <w:rsid w:val="008A5930"/>
    <w:rsid w:val="008A5EAA"/>
    <w:rsid w:val="008B6128"/>
    <w:rsid w:val="008B72F2"/>
    <w:rsid w:val="008B76B7"/>
    <w:rsid w:val="008C0CCA"/>
    <w:rsid w:val="008C17C9"/>
    <w:rsid w:val="008C5ED5"/>
    <w:rsid w:val="008D4C65"/>
    <w:rsid w:val="008D5A1C"/>
    <w:rsid w:val="008E1E9E"/>
    <w:rsid w:val="008E3B7D"/>
    <w:rsid w:val="008E3DC6"/>
    <w:rsid w:val="008E3E1B"/>
    <w:rsid w:val="008E4E13"/>
    <w:rsid w:val="008E50C4"/>
    <w:rsid w:val="008E55D6"/>
    <w:rsid w:val="008E68AA"/>
    <w:rsid w:val="008F28E3"/>
    <w:rsid w:val="008F2D6C"/>
    <w:rsid w:val="008F3D8C"/>
    <w:rsid w:val="009006C7"/>
    <w:rsid w:val="00900976"/>
    <w:rsid w:val="00900AC8"/>
    <w:rsid w:val="00900BB5"/>
    <w:rsid w:val="00901192"/>
    <w:rsid w:val="009059A4"/>
    <w:rsid w:val="00911284"/>
    <w:rsid w:val="00912FB6"/>
    <w:rsid w:val="00926349"/>
    <w:rsid w:val="00933BD6"/>
    <w:rsid w:val="00946F77"/>
    <w:rsid w:val="0094799C"/>
    <w:rsid w:val="00947E71"/>
    <w:rsid w:val="00953105"/>
    <w:rsid w:val="009559BF"/>
    <w:rsid w:val="00957E2E"/>
    <w:rsid w:val="0096561A"/>
    <w:rsid w:val="009656CA"/>
    <w:rsid w:val="00966BF9"/>
    <w:rsid w:val="009702E8"/>
    <w:rsid w:val="0097269F"/>
    <w:rsid w:val="00972708"/>
    <w:rsid w:val="0097346A"/>
    <w:rsid w:val="00975621"/>
    <w:rsid w:val="0097632C"/>
    <w:rsid w:val="0098248C"/>
    <w:rsid w:val="009831FE"/>
    <w:rsid w:val="00983EF0"/>
    <w:rsid w:val="00986FDA"/>
    <w:rsid w:val="00987A66"/>
    <w:rsid w:val="009958B1"/>
    <w:rsid w:val="009963CA"/>
    <w:rsid w:val="009965DC"/>
    <w:rsid w:val="009A4AC2"/>
    <w:rsid w:val="009B53C6"/>
    <w:rsid w:val="009B5AA2"/>
    <w:rsid w:val="009B5B29"/>
    <w:rsid w:val="009C1B13"/>
    <w:rsid w:val="009C5929"/>
    <w:rsid w:val="009C6BA2"/>
    <w:rsid w:val="009D20A6"/>
    <w:rsid w:val="009D3D2C"/>
    <w:rsid w:val="009D7BC3"/>
    <w:rsid w:val="009E166F"/>
    <w:rsid w:val="009E2D43"/>
    <w:rsid w:val="009E3CE9"/>
    <w:rsid w:val="009F10CB"/>
    <w:rsid w:val="009F1463"/>
    <w:rsid w:val="009F3B6A"/>
    <w:rsid w:val="00A01502"/>
    <w:rsid w:val="00A02506"/>
    <w:rsid w:val="00A1081D"/>
    <w:rsid w:val="00A14E92"/>
    <w:rsid w:val="00A23D68"/>
    <w:rsid w:val="00A24DB3"/>
    <w:rsid w:val="00A26181"/>
    <w:rsid w:val="00A26E9A"/>
    <w:rsid w:val="00A27849"/>
    <w:rsid w:val="00A30E8E"/>
    <w:rsid w:val="00A3369A"/>
    <w:rsid w:val="00A353A0"/>
    <w:rsid w:val="00A452AF"/>
    <w:rsid w:val="00A4795F"/>
    <w:rsid w:val="00A511BF"/>
    <w:rsid w:val="00A524DB"/>
    <w:rsid w:val="00A54902"/>
    <w:rsid w:val="00A557D3"/>
    <w:rsid w:val="00A57BA0"/>
    <w:rsid w:val="00A62E77"/>
    <w:rsid w:val="00A72620"/>
    <w:rsid w:val="00A74E1A"/>
    <w:rsid w:val="00A75D16"/>
    <w:rsid w:val="00A76023"/>
    <w:rsid w:val="00A8093C"/>
    <w:rsid w:val="00A835B0"/>
    <w:rsid w:val="00A83AB0"/>
    <w:rsid w:val="00A84399"/>
    <w:rsid w:val="00A85B0F"/>
    <w:rsid w:val="00AA03C7"/>
    <w:rsid w:val="00AA068B"/>
    <w:rsid w:val="00AA1D5A"/>
    <w:rsid w:val="00AA6439"/>
    <w:rsid w:val="00AA7340"/>
    <w:rsid w:val="00AA78C8"/>
    <w:rsid w:val="00AB63B1"/>
    <w:rsid w:val="00AB66C8"/>
    <w:rsid w:val="00AB74FB"/>
    <w:rsid w:val="00AC3C9D"/>
    <w:rsid w:val="00AD0FB0"/>
    <w:rsid w:val="00AE40C1"/>
    <w:rsid w:val="00AE4C19"/>
    <w:rsid w:val="00AE5CB5"/>
    <w:rsid w:val="00AF493D"/>
    <w:rsid w:val="00B046FC"/>
    <w:rsid w:val="00B10EF8"/>
    <w:rsid w:val="00B204FD"/>
    <w:rsid w:val="00B24473"/>
    <w:rsid w:val="00B2623E"/>
    <w:rsid w:val="00B418C8"/>
    <w:rsid w:val="00B4205F"/>
    <w:rsid w:val="00B440C6"/>
    <w:rsid w:val="00B503FD"/>
    <w:rsid w:val="00B52E98"/>
    <w:rsid w:val="00B54FB0"/>
    <w:rsid w:val="00B67AEF"/>
    <w:rsid w:val="00B75758"/>
    <w:rsid w:val="00B75929"/>
    <w:rsid w:val="00B75FB5"/>
    <w:rsid w:val="00B77A79"/>
    <w:rsid w:val="00B83483"/>
    <w:rsid w:val="00B84177"/>
    <w:rsid w:val="00B84B21"/>
    <w:rsid w:val="00B85667"/>
    <w:rsid w:val="00B85EF8"/>
    <w:rsid w:val="00B916E6"/>
    <w:rsid w:val="00B960A1"/>
    <w:rsid w:val="00BA793E"/>
    <w:rsid w:val="00BA7D72"/>
    <w:rsid w:val="00BB5ED7"/>
    <w:rsid w:val="00BC1A8F"/>
    <w:rsid w:val="00BC6D6C"/>
    <w:rsid w:val="00BC6F16"/>
    <w:rsid w:val="00BC7A0A"/>
    <w:rsid w:val="00BD61B6"/>
    <w:rsid w:val="00BE0A95"/>
    <w:rsid w:val="00BE1E94"/>
    <w:rsid w:val="00BF0D41"/>
    <w:rsid w:val="00C03345"/>
    <w:rsid w:val="00C03967"/>
    <w:rsid w:val="00C03979"/>
    <w:rsid w:val="00C14831"/>
    <w:rsid w:val="00C15078"/>
    <w:rsid w:val="00C15094"/>
    <w:rsid w:val="00C15A18"/>
    <w:rsid w:val="00C17E2B"/>
    <w:rsid w:val="00C21C51"/>
    <w:rsid w:val="00C228B5"/>
    <w:rsid w:val="00C264B0"/>
    <w:rsid w:val="00C36F1F"/>
    <w:rsid w:val="00C4010B"/>
    <w:rsid w:val="00C42429"/>
    <w:rsid w:val="00C42B5E"/>
    <w:rsid w:val="00C45679"/>
    <w:rsid w:val="00C52B35"/>
    <w:rsid w:val="00C536AA"/>
    <w:rsid w:val="00C6433D"/>
    <w:rsid w:val="00C74177"/>
    <w:rsid w:val="00C76FDC"/>
    <w:rsid w:val="00C84B56"/>
    <w:rsid w:val="00C851AF"/>
    <w:rsid w:val="00C94392"/>
    <w:rsid w:val="00C95DF7"/>
    <w:rsid w:val="00C978F3"/>
    <w:rsid w:val="00CB06DC"/>
    <w:rsid w:val="00CB0B70"/>
    <w:rsid w:val="00CB179D"/>
    <w:rsid w:val="00CB224A"/>
    <w:rsid w:val="00CC138E"/>
    <w:rsid w:val="00CC5766"/>
    <w:rsid w:val="00CC6F04"/>
    <w:rsid w:val="00CD0E73"/>
    <w:rsid w:val="00CD5683"/>
    <w:rsid w:val="00CE28F8"/>
    <w:rsid w:val="00CF7193"/>
    <w:rsid w:val="00D02013"/>
    <w:rsid w:val="00D063F3"/>
    <w:rsid w:val="00D10440"/>
    <w:rsid w:val="00D10DD6"/>
    <w:rsid w:val="00D128F5"/>
    <w:rsid w:val="00D1361F"/>
    <w:rsid w:val="00D17B70"/>
    <w:rsid w:val="00D21B3A"/>
    <w:rsid w:val="00D24652"/>
    <w:rsid w:val="00D2642B"/>
    <w:rsid w:val="00D3000F"/>
    <w:rsid w:val="00D340FC"/>
    <w:rsid w:val="00D3413E"/>
    <w:rsid w:val="00D36598"/>
    <w:rsid w:val="00D41289"/>
    <w:rsid w:val="00D46EE9"/>
    <w:rsid w:val="00D474FF"/>
    <w:rsid w:val="00D56114"/>
    <w:rsid w:val="00D60EF7"/>
    <w:rsid w:val="00D6168E"/>
    <w:rsid w:val="00D61EC9"/>
    <w:rsid w:val="00D62466"/>
    <w:rsid w:val="00D62F38"/>
    <w:rsid w:val="00D667F4"/>
    <w:rsid w:val="00D66CC4"/>
    <w:rsid w:val="00D700EF"/>
    <w:rsid w:val="00D748DA"/>
    <w:rsid w:val="00D77D8A"/>
    <w:rsid w:val="00D77FDD"/>
    <w:rsid w:val="00D82080"/>
    <w:rsid w:val="00D859CE"/>
    <w:rsid w:val="00D87D0B"/>
    <w:rsid w:val="00D93ED3"/>
    <w:rsid w:val="00DA10B7"/>
    <w:rsid w:val="00DA182C"/>
    <w:rsid w:val="00DA387E"/>
    <w:rsid w:val="00DA57FE"/>
    <w:rsid w:val="00DA5F68"/>
    <w:rsid w:val="00DB2D11"/>
    <w:rsid w:val="00DB3AB2"/>
    <w:rsid w:val="00DB3E65"/>
    <w:rsid w:val="00DB7599"/>
    <w:rsid w:val="00DC0563"/>
    <w:rsid w:val="00DC473B"/>
    <w:rsid w:val="00DD6EA3"/>
    <w:rsid w:val="00DE12FB"/>
    <w:rsid w:val="00DE1746"/>
    <w:rsid w:val="00DE522F"/>
    <w:rsid w:val="00DE5658"/>
    <w:rsid w:val="00DE63C4"/>
    <w:rsid w:val="00DE6AE5"/>
    <w:rsid w:val="00DE7446"/>
    <w:rsid w:val="00DF0BEF"/>
    <w:rsid w:val="00DF618D"/>
    <w:rsid w:val="00DF622A"/>
    <w:rsid w:val="00DF6D64"/>
    <w:rsid w:val="00DF7AF0"/>
    <w:rsid w:val="00E00DE7"/>
    <w:rsid w:val="00E120C4"/>
    <w:rsid w:val="00E130A7"/>
    <w:rsid w:val="00E1604E"/>
    <w:rsid w:val="00E22E81"/>
    <w:rsid w:val="00E23761"/>
    <w:rsid w:val="00E305D4"/>
    <w:rsid w:val="00E31CA8"/>
    <w:rsid w:val="00E34ABB"/>
    <w:rsid w:val="00E35FA3"/>
    <w:rsid w:val="00E4496F"/>
    <w:rsid w:val="00E53BC0"/>
    <w:rsid w:val="00E54901"/>
    <w:rsid w:val="00E553FC"/>
    <w:rsid w:val="00E5722E"/>
    <w:rsid w:val="00E71B93"/>
    <w:rsid w:val="00E73131"/>
    <w:rsid w:val="00E73C89"/>
    <w:rsid w:val="00E75368"/>
    <w:rsid w:val="00E75C05"/>
    <w:rsid w:val="00E8014B"/>
    <w:rsid w:val="00E83422"/>
    <w:rsid w:val="00E8433E"/>
    <w:rsid w:val="00E92A29"/>
    <w:rsid w:val="00E9319E"/>
    <w:rsid w:val="00E9364C"/>
    <w:rsid w:val="00E9464B"/>
    <w:rsid w:val="00EA0BD3"/>
    <w:rsid w:val="00EA4D4E"/>
    <w:rsid w:val="00EB15E7"/>
    <w:rsid w:val="00EC3353"/>
    <w:rsid w:val="00EC3656"/>
    <w:rsid w:val="00EC3765"/>
    <w:rsid w:val="00EC7AF4"/>
    <w:rsid w:val="00ED3B32"/>
    <w:rsid w:val="00ED3BAB"/>
    <w:rsid w:val="00ED6E86"/>
    <w:rsid w:val="00EE20E7"/>
    <w:rsid w:val="00EE3A7F"/>
    <w:rsid w:val="00EE57DD"/>
    <w:rsid w:val="00EF05AD"/>
    <w:rsid w:val="00EF3635"/>
    <w:rsid w:val="00EF5E03"/>
    <w:rsid w:val="00EF6753"/>
    <w:rsid w:val="00F03AAC"/>
    <w:rsid w:val="00F14398"/>
    <w:rsid w:val="00F166D3"/>
    <w:rsid w:val="00F20208"/>
    <w:rsid w:val="00F246D3"/>
    <w:rsid w:val="00F24761"/>
    <w:rsid w:val="00F374AB"/>
    <w:rsid w:val="00F46AAF"/>
    <w:rsid w:val="00F513E8"/>
    <w:rsid w:val="00F51B79"/>
    <w:rsid w:val="00F721AF"/>
    <w:rsid w:val="00F779B3"/>
    <w:rsid w:val="00F77ED9"/>
    <w:rsid w:val="00F848CD"/>
    <w:rsid w:val="00F86C9E"/>
    <w:rsid w:val="00F956E5"/>
    <w:rsid w:val="00FA0844"/>
    <w:rsid w:val="00FA3108"/>
    <w:rsid w:val="00FB074B"/>
    <w:rsid w:val="00FB12E9"/>
    <w:rsid w:val="00FC099C"/>
    <w:rsid w:val="00FC35CB"/>
    <w:rsid w:val="00FC4ACF"/>
    <w:rsid w:val="00FC5497"/>
    <w:rsid w:val="00FC73D8"/>
    <w:rsid w:val="00FD0361"/>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tableau.com/pt-br" TargetMode="External"/><Relationship Id="rId68" Type="http://schemas.openxmlformats.org/officeDocument/2006/relationships/hyperlink" Target="http://www.anvisa.gov.br/datavisa/fila_bula/index.asp"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mozilla.org/en-US/docs/Web/JavaScript" TargetMode="External"/><Relationship Id="rId58" Type="http://schemas.openxmlformats.org/officeDocument/2006/relationships/hyperlink" Target="https://pandas.pydata.org/" TargetMode="External"/><Relationship Id="rId66" Type="http://schemas.openxmlformats.org/officeDocument/2006/relationships/hyperlink" Target="https://git-scm.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ython.org/" TargetMode="External"/><Relationship Id="rId19" Type="http://schemas.openxmlformats.org/officeDocument/2006/relationships/hyperlink" Target="http://www.anvisa.gov.br/datavisa/fila_bula/frmVisualizarBula.as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ypi.org/project/pdfminer/" TargetMode="External"/><Relationship Id="rId64" Type="http://schemas.openxmlformats.org/officeDocument/2006/relationships/hyperlink" Target="https://www.fda.gov/" TargetMode="External"/><Relationship Id="rId69" Type="http://schemas.openxmlformats.org/officeDocument/2006/relationships/image" Target="media/image35.png"/><Relationship Id="rId77"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developer.mozilla.org/en-US/docs/Learn/Common_questions/Pages_sites_servers_and_search_engines"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pypi.org/project/googletrans/" TargetMode="External"/><Relationship Id="rId67" Type="http://schemas.openxmlformats.org/officeDocument/2006/relationships/hyperlink" Target="%20http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crummy.com/software/BeautifulSoup/bs4/doc.ptbr/" TargetMode="External"/><Relationship Id="rId62" Type="http://schemas.openxmlformats.org/officeDocument/2006/relationships/hyperlink" Target="https://www.postgresql.org/" TargetMode="External"/><Relationship Id="rId70" Type="http://schemas.openxmlformats.org/officeDocument/2006/relationships/image" Target="media/image3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scrapy.org/en/latest/topics/spiders.html" TargetMode="Externa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mozilla.org/en-US/docs/Web/CSS" TargetMode="External"/><Relationship Id="rId60" Type="http://schemas.openxmlformats.org/officeDocument/2006/relationships/hyperlink" Target="https://pypi.org/project/pdfminer/" TargetMode="External"/><Relationship Id="rId65" Type="http://schemas.openxmlformats.org/officeDocument/2006/relationships/hyperlink" Target="https://docs.microsoft.com/pt-br/windows/wsl/about" TargetMode="External"/><Relationship Id="rId73" Type="http://schemas.openxmlformats.org/officeDocument/2006/relationships/header" Target="header2.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br.financas.yahoo.com/" TargetMode="External"/><Relationship Id="rId55" Type="http://schemas.openxmlformats.org/officeDocument/2006/relationships/hyperlink" Target="https://scrapy.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626CB-AC4E-46CF-8BC0-698ED0B5C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826</TotalTime>
  <Pages>56</Pages>
  <Words>10082</Words>
  <Characters>54448</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64402</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253</cp:revision>
  <cp:lastPrinted>1999-07-09T11:15:00Z</cp:lastPrinted>
  <dcterms:created xsi:type="dcterms:W3CDTF">2020-07-03T05:13:00Z</dcterms:created>
  <dcterms:modified xsi:type="dcterms:W3CDTF">2020-07-04T22:16:00Z</dcterms:modified>
</cp:coreProperties>
</file>