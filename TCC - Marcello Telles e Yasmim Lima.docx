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59C5A7D4" w:rsidR="00334143" w:rsidRPr="00BC7A0A" w:rsidRDefault="000D4374">
      <w:pPr>
        <w:pStyle w:val="NOMEAUTOR"/>
        <w:rPr>
          <w:color w:val="008000"/>
        </w:rPr>
      </w:pPr>
      <w:r>
        <w:rPr>
          <w:noProof/>
        </w:rPr>
        <w:drawing>
          <wp:inline distT="0" distB="0" distL="0" distR="0" wp14:anchorId="0EC45F83" wp14:editId="6E341B45">
            <wp:extent cx="576072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8605"/>
                    </a:xfrm>
                    <a:prstGeom prst="rect">
                      <a:avLst/>
                    </a:prstGeom>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10425D4" w:rsidR="002739BA" w:rsidRDefault="00926349" w:rsidP="001E24AC">
      <w:pPr>
        <w:jc w:val="center"/>
      </w:pPr>
      <w:r>
        <w:t>Prof.</w:t>
      </w:r>
      <w:bookmarkStart w:id="0" w:name="_GoBack"/>
      <w:bookmarkEnd w:id="0"/>
      <w:r w:rsidR="001E24AC" w:rsidRPr="001E24AC">
        <w:t xml:space="preserve"> </w:t>
      </w:r>
      <w:r w:rsidR="001E24AC">
        <w:t>Kauê Francisco Corrêa de Souza e Souza, Dr. Ciências e Biotecnologia</w:t>
      </w:r>
    </w:p>
    <w:p w14:paraId="43E9AD23" w14:textId="1EE167B2" w:rsidR="00B916E6" w:rsidRDefault="007446E1">
      <w:pPr>
        <w:jc w:val="center"/>
        <w:rPr>
          <w:b/>
        </w:rPr>
      </w:pPr>
      <w:r>
        <w:t>FIOCRUZ – Fundação Oswaldo Cruz</w:t>
      </w: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Ao meu orientador Altobelli de Brito Mantuan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13F8983E"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428785D8" w14:textId="77777777" w:rsidR="003840FC" w:rsidRDefault="003840FC" w:rsidP="00C84B56">
      <w:pPr>
        <w:pStyle w:val="TITULOagradecimentossumarioresumosetc"/>
        <w:rPr>
          <w:sz w:val="28"/>
          <w:szCs w:val="28"/>
        </w:rPr>
      </w:pPr>
    </w:p>
    <w:p w14:paraId="369F1FAA" w14:textId="77777777" w:rsidR="003840FC" w:rsidRDefault="003840FC" w:rsidP="00C84B56">
      <w:pPr>
        <w:pStyle w:val="TITULOagradecimentossumarioresumosetc"/>
        <w:rPr>
          <w:sz w:val="28"/>
          <w:szCs w:val="28"/>
        </w:rPr>
      </w:pPr>
    </w:p>
    <w:p w14:paraId="23E9D7A3" w14:textId="77777777" w:rsidR="003840FC" w:rsidRDefault="003840FC" w:rsidP="00C84B56">
      <w:pPr>
        <w:pStyle w:val="TITULOagradecimentossumarioresumosetc"/>
        <w:rPr>
          <w:sz w:val="28"/>
          <w:szCs w:val="28"/>
        </w:rPr>
      </w:pPr>
    </w:p>
    <w:p w14:paraId="6A4691A2" w14:textId="118E8751" w:rsidR="00C84B56" w:rsidRPr="00CC5766" w:rsidRDefault="00C84B56" w:rsidP="00C84B56">
      <w:pPr>
        <w:pStyle w:val="TITULOagradecimentossumarioresumosetc"/>
        <w:rPr>
          <w:sz w:val="28"/>
          <w:szCs w:val="28"/>
        </w:rPr>
      </w:pPr>
      <w:r>
        <w:rPr>
          <w:sz w:val="28"/>
          <w:szCs w:val="28"/>
        </w:rPr>
        <w:lastRenderedPageBreak/>
        <w:t>YASMIM</w:t>
      </w:r>
    </w:p>
    <w:p w14:paraId="4657DE0F" w14:textId="50EDF3B4" w:rsidR="00C84B56" w:rsidRDefault="00C84B56" w:rsidP="00C84B56">
      <w:pPr>
        <w:ind w:left="4140"/>
        <w:rPr>
          <w:rFonts w:cs="Arial"/>
        </w:rPr>
      </w:pPr>
      <w:r>
        <w:rPr>
          <w:rFonts w:cs="Arial"/>
        </w:rPr>
        <w:t>A minha família por todo apoio e incentivo durante toda minha vida e em especial a minha mãe Janaina (</w:t>
      </w:r>
      <w:r w:rsidRPr="00E553FC">
        <w:rPr>
          <w:rFonts w:cs="Arial"/>
          <w:i/>
        </w:rPr>
        <w:t>in memoria</w:t>
      </w:r>
      <w:r w:rsidR="00B960A1">
        <w:rPr>
          <w:rFonts w:cs="Arial"/>
          <w:i/>
        </w:rPr>
        <w:t>m</w:t>
      </w:r>
      <w:r>
        <w:rPr>
          <w:rFonts w:cs="Arial"/>
        </w:rPr>
        <w:t>), que como educadora sempre batalhou pelos meus estudos e 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Ao meu noivo, Willer, que sempre me apoiou e acreditou em mim. Agradeço por todo amor, cuidado e suporte.</w:t>
      </w:r>
    </w:p>
    <w:p w14:paraId="2B82E258" w14:textId="77777777" w:rsidR="00C84B56" w:rsidRDefault="00C84B56" w:rsidP="00C84B56">
      <w:pPr>
        <w:ind w:left="4140"/>
        <w:rPr>
          <w:rFonts w:cs="Arial"/>
        </w:rPr>
      </w:pPr>
    </w:p>
    <w:p w14:paraId="573225FB" w14:textId="7401322C" w:rsidR="00C84B56" w:rsidRDefault="00C84B56" w:rsidP="00C84B56">
      <w:pPr>
        <w:ind w:left="4140"/>
        <w:rPr>
          <w:rFonts w:cs="Arial"/>
        </w:rPr>
      </w:pPr>
      <w:r>
        <w:rPr>
          <w:rFonts w:cs="Arial"/>
        </w:rPr>
        <w:t xml:space="preserve">Ao meu colega Marcello e ao meu orientador </w:t>
      </w:r>
      <w:r w:rsidR="003C30AB">
        <w:t>Altobelli de Brito Mantuan</w:t>
      </w:r>
      <w:r w:rsidR="003C30AB">
        <w:rPr>
          <w:rFonts w:cs="Arial"/>
        </w:rPr>
        <w:t xml:space="preserve"> </w:t>
      </w:r>
      <w:r>
        <w:rPr>
          <w:rFonts w:cs="Arial"/>
        </w:rPr>
        <w:t>pela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22106E51" w14:textId="131710AF" w:rsidR="00B916E6" w:rsidRDefault="00B916E6" w:rsidP="00DA10B7"/>
    <w:p w14:paraId="6B64D464" w14:textId="77777777" w:rsidR="00336327" w:rsidRDefault="00336327" w:rsidP="00336327">
      <w:pPr>
        <w:pStyle w:val="ANEXOS"/>
        <w:rPr>
          <w:b w:val="0"/>
        </w:rPr>
      </w:pPr>
      <w:r>
        <w:br w:type="page"/>
      </w:r>
      <w:bookmarkStart w:id="1" w:name="_Toc44620830"/>
      <w:r>
        <w:lastRenderedPageBreak/>
        <w:t>RESUMO</w:t>
      </w:r>
      <w:bookmarkStart w:id="2" w:name="RESUMO"/>
      <w:bookmarkEnd w:id="1"/>
      <w:bookmarkEnd w:id="2"/>
    </w:p>
    <w:p w14:paraId="1634FEA9" w14:textId="37608936"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 xml:space="preserve">e esforço elevados, </w:t>
      </w:r>
      <w:r w:rsidR="00393BA0">
        <w:t>comparando a</w:t>
      </w:r>
      <w:r w:rsidR="00FE7C78">
        <w:t>o método de extração manual</w:t>
      </w:r>
      <w:r w:rsidRPr="00D2642B">
        <w:t>. A partir d</w:t>
      </w:r>
      <w:r w:rsidR="00393BA0">
        <w:t>o</w:t>
      </w:r>
      <w:r w:rsidRPr="00D2642B">
        <w:t xml:space="preserve"> desenvolvimento d</w:t>
      </w:r>
      <w:r w:rsidR="00393BA0">
        <w:t>os</w:t>
      </w:r>
      <w:r w:rsidRPr="00D2642B">
        <w:t xml:space="preserv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DF6D64">
        <w:rPr>
          <w:b w:val="0"/>
          <w:lang w:val="pt-BR"/>
        </w:rPr>
        <w:t>web scraping</w:t>
      </w:r>
      <w:r w:rsidRPr="00DF6D64">
        <w:rPr>
          <w:b w:val="0"/>
          <w:lang w:val="pt-BR"/>
        </w:rPr>
        <w:t xml:space="preserve">, </w:t>
      </w:r>
      <w:r w:rsidR="00334143" w:rsidRPr="00DF6D64">
        <w:rPr>
          <w:b w:val="0"/>
          <w:lang w:val="pt-BR"/>
        </w:rPr>
        <w:t>text mining, excipiente</w:t>
      </w:r>
      <w:r w:rsidR="00D2642B" w:rsidRPr="00DF6D64">
        <w:rPr>
          <w:b w:val="0"/>
          <w:lang w:val="pt-BR"/>
        </w:rPr>
        <w:t xml:space="preserve">, extração automática de </w:t>
      </w:r>
      <w:r w:rsidR="00425DBE" w:rsidRPr="00DF6D64">
        <w:rPr>
          <w:b w:val="0"/>
          <w:lang w:val="pt-BR"/>
        </w:rPr>
        <w:t>dados e</w:t>
      </w:r>
      <w:r w:rsidRPr="00DF6D64">
        <w:rPr>
          <w:b w:val="0"/>
          <w:lang w:val="pt-BR"/>
        </w:rPr>
        <w:t xml:space="preserve"> </w:t>
      </w:r>
      <w:r w:rsidR="00334143" w:rsidRPr="00DF6D64">
        <w:rPr>
          <w:b w:val="0"/>
          <w:lang w:val="pt-BR"/>
        </w:rPr>
        <w:t>pesquisa farmacêu</w:t>
      </w:r>
      <w:r w:rsidR="00425DBE" w:rsidRPr="00DF6D64">
        <w:rPr>
          <w:b w:val="0"/>
          <w:lang w:val="pt-BR"/>
        </w:rPr>
        <w:t>t</w:t>
      </w:r>
      <w:r w:rsidR="00334143" w:rsidRPr="00DF6D64">
        <w:rPr>
          <w:b w:val="0"/>
          <w:lang w:val="pt-BR"/>
        </w:rPr>
        <w:t>ica</w:t>
      </w:r>
      <w:r w:rsidRPr="00DF6D64">
        <w:rPr>
          <w:b w:val="0"/>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3" w:name="_Toc44620831"/>
      <w:r>
        <w:rPr>
          <w:lang w:val="en-US"/>
        </w:rPr>
        <w:lastRenderedPageBreak/>
        <w:t>ABSTRACT</w:t>
      </w:r>
      <w:bookmarkStart w:id="4" w:name="ABSTRACT"/>
      <w:bookmarkEnd w:id="3"/>
      <w:bookmarkEnd w:id="4"/>
    </w:p>
    <w:p w14:paraId="19DC577B" w14:textId="51DC2959" w:rsidR="00336327" w:rsidRPr="00587CA8" w:rsidRDefault="00EF05AD" w:rsidP="00336327">
      <w:pPr>
        <w:pStyle w:val="Normal-resumoabstract"/>
        <w:rPr>
          <w:lang w:val="en-US"/>
        </w:rPr>
      </w:pPr>
      <w:r w:rsidRPr="00587CA8">
        <w:rPr>
          <w:lang w:val="en-US"/>
        </w:rPr>
        <w:t xml:space="preserve">Obtaining data about excipients utilized in medicines for a pharmaceutical research is a kind of activity that </w:t>
      </w:r>
      <w:r w:rsidR="00477E59">
        <w:rPr>
          <w:lang w:val="en-US"/>
        </w:rPr>
        <w:t>spends</w:t>
      </w:r>
      <w:r w:rsidRPr="00587CA8">
        <w:rPr>
          <w:lang w:val="en-US"/>
        </w:rPr>
        <w:t xml:space="preserve"> elevated time and</w:t>
      </w:r>
      <w:r w:rsidR="00477E59">
        <w:rPr>
          <w:lang w:val="en-US"/>
        </w:rPr>
        <w:t xml:space="preserve"> requires high</w:t>
      </w:r>
      <w:r w:rsidRPr="00587CA8">
        <w:rPr>
          <w:lang w:val="en-US"/>
        </w:rPr>
        <w:t xml:space="preserve"> efforts, considering the manual extraction method. </w:t>
      </w:r>
      <w:r w:rsidR="00785F70">
        <w:rPr>
          <w:lang w:val="en-US"/>
        </w:rPr>
        <w:t>From</w:t>
      </w:r>
      <w:r w:rsidRPr="00587CA8">
        <w:rPr>
          <w:lang w:val="en-US"/>
        </w:rPr>
        <w:t xml:space="preserve"> the development of bots, it is possible to gather these data in an automated way, </w:t>
      </w:r>
      <w:r w:rsidR="00DA5F68">
        <w:rPr>
          <w:lang w:val="en-US"/>
        </w:rPr>
        <w:t>through</w:t>
      </w:r>
      <w:r w:rsidRPr="00587CA8">
        <w:rPr>
          <w:lang w:val="en-US"/>
        </w:rPr>
        <w:t xml:space="preserve"> web scraping </w:t>
      </w:r>
      <w:r w:rsidR="00B503FD">
        <w:rPr>
          <w:lang w:val="en-US"/>
        </w:rPr>
        <w:t xml:space="preserve">techniques </w:t>
      </w:r>
      <w:r w:rsidRPr="00587CA8">
        <w:rPr>
          <w:lang w:val="en-US"/>
        </w:rPr>
        <w:t>and</w:t>
      </w:r>
      <w:r w:rsidR="00B503FD">
        <w:rPr>
          <w:lang w:val="en-US"/>
        </w:rPr>
        <w:t xml:space="preserve"> the data interpretation with</w:t>
      </w:r>
      <w:r w:rsidRPr="00587CA8">
        <w:rPr>
          <w:lang w:val="en-US"/>
        </w:rPr>
        <w:t xml:space="preserve"> text mining.</w:t>
      </w:r>
      <w:r w:rsidR="00587CA8" w:rsidRPr="00587CA8">
        <w:rPr>
          <w:lang w:val="en-US"/>
        </w:rPr>
        <w:t xml:space="preserve"> In this study, we expose the implementation of a robot that simulates</w:t>
      </w:r>
      <w:r w:rsidR="00785F70">
        <w:rPr>
          <w:lang w:val="en-US"/>
        </w:rPr>
        <w:t xml:space="preserve"> the</w:t>
      </w:r>
      <w:r w:rsidR="00587CA8" w:rsidRPr="00587CA8">
        <w:rPr>
          <w:lang w:val="en-US"/>
        </w:rPr>
        <w:t xml:space="preserve"> human actions to obtain relevant data on the research of the medicine of interest. The project requirements were raised </w:t>
      </w:r>
      <w:r w:rsidR="0004367F">
        <w:rPr>
          <w:lang w:val="en-US"/>
        </w:rPr>
        <w:t>together with</w:t>
      </w:r>
      <w:r w:rsidR="00587CA8" w:rsidRPr="00587CA8">
        <w:rPr>
          <w:lang w:val="en-US"/>
        </w:rPr>
        <w:t xml:space="preserve"> a specialist pharmaceutical researcher who pointed the procedure and the data sources used by them to extract the information. The </w:t>
      </w:r>
      <w:r w:rsidR="001F124D">
        <w:rPr>
          <w:lang w:val="en-US"/>
        </w:rPr>
        <w:t>system</w:t>
      </w:r>
      <w:r w:rsidR="00587CA8" w:rsidRPr="00587CA8">
        <w:rPr>
          <w:lang w:val="en-US"/>
        </w:rPr>
        <w:t xml:space="preserve"> </w:t>
      </w:r>
      <w:r w:rsidR="001F124D" w:rsidRPr="00587CA8">
        <w:rPr>
          <w:lang w:val="en-US"/>
        </w:rPr>
        <w:t>developed</w:t>
      </w:r>
      <w:r w:rsidR="001F124D" w:rsidRPr="00587CA8">
        <w:rPr>
          <w:lang w:val="en-US"/>
        </w:rPr>
        <w:t xml:space="preserve"> </w:t>
      </w:r>
      <w:r w:rsidR="00587CA8" w:rsidRPr="00587CA8">
        <w:rPr>
          <w:lang w:val="en-US"/>
        </w:rPr>
        <w:t>was test</w:t>
      </w:r>
      <w:r w:rsidR="001F124D">
        <w:rPr>
          <w:lang w:val="en-US"/>
        </w:rPr>
        <w:t xml:space="preserve">ed and the obtained results were validated </w:t>
      </w:r>
      <w:r w:rsidR="00587CA8" w:rsidRPr="00587CA8">
        <w:rPr>
          <w:lang w:val="en-US"/>
        </w:rPr>
        <w:t xml:space="preserve">by the researcher, considering the objective </w:t>
      </w:r>
      <w:r w:rsidR="0004367F">
        <w:rPr>
          <w:lang w:val="en-US"/>
        </w:rPr>
        <w:t>in define</w:t>
      </w:r>
      <w:r w:rsidR="00587CA8" w:rsidRPr="00587CA8">
        <w:rPr>
          <w:lang w:val="en-US"/>
        </w:rPr>
        <w:t xml:space="preserve"> the points of interest to be captured.</w:t>
      </w:r>
    </w:p>
    <w:p w14:paraId="3514CDCB" w14:textId="459BCB19" w:rsidR="00336327" w:rsidRDefault="00336327" w:rsidP="00336327">
      <w:pPr>
        <w:pStyle w:val="PalavrasChaves"/>
      </w:pPr>
      <w:r>
        <w:t xml:space="preserve">Key words: </w:t>
      </w:r>
      <w:r w:rsidR="00587CA8" w:rsidRPr="0004367F">
        <w:rPr>
          <w:b w:val="0"/>
          <w:lang w:val="pt-BR"/>
        </w:rPr>
        <w:t>web scraping, text mining, excipient, automatic data extraction e pharmaceutical research</w:t>
      </w:r>
      <w:r w:rsidRPr="0004367F">
        <w:rPr>
          <w:b w:val="0"/>
        </w:rPr>
        <w:t>.</w:t>
      </w:r>
    </w:p>
    <w:p w14:paraId="7A27C2DA" w14:textId="77777777" w:rsidR="00FF01F7" w:rsidRDefault="00336327" w:rsidP="00336327">
      <w:pPr>
        <w:pStyle w:val="ANEXOS"/>
        <w:rPr>
          <w:b w:val="0"/>
          <w:szCs w:val="32"/>
        </w:rPr>
      </w:pPr>
      <w:r w:rsidRPr="00C17E2B">
        <w:br w:type="column"/>
      </w:r>
      <w:bookmarkStart w:id="5" w:name="_Toc44620832"/>
      <w:commentRangeStart w:id="6"/>
      <w:r w:rsidR="00FF01F7">
        <w:lastRenderedPageBreak/>
        <w:t>LISTA</w:t>
      </w:r>
      <w:commentRangeEnd w:id="6"/>
      <w:r w:rsidR="00AD0FB0">
        <w:rPr>
          <w:rStyle w:val="Refdecomentrio"/>
          <w:b w:val="0"/>
        </w:rPr>
        <w:commentReference w:id="6"/>
      </w:r>
      <w:r w:rsidR="00FF01F7">
        <w:t xml:space="preserve"> DE ILUSTRAÇÕES</w:t>
      </w:r>
      <w:bookmarkStart w:id="7" w:name="LISTADEILISTRACOES"/>
      <w:bookmarkEnd w:id="5"/>
      <w:bookmarkEnd w:id="7"/>
    </w:p>
    <w:p w14:paraId="3091B753" w14:textId="2252FAB4" w:rsidR="00391111"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8" w:name="_Toc378693901"/>
      <w:r w:rsidR="00391111" w:rsidRPr="001A7071">
        <w:rPr>
          <w:rStyle w:val="Hyperlink"/>
          <w:noProof/>
        </w:rPr>
        <w:fldChar w:fldCharType="begin"/>
      </w:r>
      <w:r w:rsidR="00391111" w:rsidRPr="001A7071">
        <w:rPr>
          <w:rStyle w:val="Hyperlink"/>
          <w:noProof/>
        </w:rPr>
        <w:instrText xml:space="preserve"> </w:instrText>
      </w:r>
      <w:r w:rsidR="00391111">
        <w:rPr>
          <w:noProof/>
        </w:rPr>
        <w:instrText>HYPERLINK \l "_Toc44633521"</w:instrText>
      </w:r>
      <w:r w:rsidR="00391111" w:rsidRPr="001A7071">
        <w:rPr>
          <w:rStyle w:val="Hyperlink"/>
          <w:noProof/>
        </w:rPr>
        <w:instrText xml:space="preserve"> </w:instrText>
      </w:r>
      <w:r w:rsidR="00391111" w:rsidRPr="001A7071">
        <w:rPr>
          <w:rStyle w:val="Hyperlink"/>
          <w:noProof/>
        </w:rPr>
        <w:fldChar w:fldCharType="separate"/>
      </w:r>
      <w:r w:rsidR="00391111" w:rsidRPr="001A7071">
        <w:rPr>
          <w:rStyle w:val="Hyperlink"/>
          <w:noProof/>
        </w:rPr>
        <w:t>Figura 1: Dados não estruturados, semiestruturados e estruturados</w:t>
      </w:r>
      <w:r w:rsidR="00391111">
        <w:rPr>
          <w:noProof/>
          <w:webHidden/>
        </w:rPr>
        <w:tab/>
      </w:r>
      <w:r w:rsidR="00391111">
        <w:rPr>
          <w:noProof/>
          <w:webHidden/>
        </w:rPr>
        <w:fldChar w:fldCharType="begin"/>
      </w:r>
      <w:r w:rsidR="00391111">
        <w:rPr>
          <w:noProof/>
          <w:webHidden/>
        </w:rPr>
        <w:instrText xml:space="preserve"> PAGEREF _Toc44633521 \h </w:instrText>
      </w:r>
      <w:r w:rsidR="00391111">
        <w:rPr>
          <w:noProof/>
          <w:webHidden/>
        </w:rPr>
      </w:r>
      <w:r w:rsidR="00391111">
        <w:rPr>
          <w:noProof/>
          <w:webHidden/>
        </w:rPr>
        <w:fldChar w:fldCharType="separate"/>
      </w:r>
      <w:r w:rsidR="00391111">
        <w:rPr>
          <w:noProof/>
          <w:webHidden/>
        </w:rPr>
        <w:t>20</w:t>
      </w:r>
      <w:r w:rsidR="00391111">
        <w:rPr>
          <w:noProof/>
          <w:webHidden/>
        </w:rPr>
        <w:fldChar w:fldCharType="end"/>
      </w:r>
      <w:r w:rsidR="00391111" w:rsidRPr="001A7071">
        <w:rPr>
          <w:rStyle w:val="Hyperlink"/>
          <w:noProof/>
        </w:rPr>
        <w:fldChar w:fldCharType="end"/>
      </w:r>
    </w:p>
    <w:p w14:paraId="6132BD59" w14:textId="4B359F1C"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2" w:history="1">
        <w:r w:rsidR="00391111" w:rsidRPr="001A7071">
          <w:rPr>
            <w:rStyle w:val="Hyperlink"/>
            <w:noProof/>
          </w:rPr>
          <w:t>Figura 2: Estrutura básica de um documento HTML</w:t>
        </w:r>
        <w:r w:rsidR="00391111">
          <w:rPr>
            <w:noProof/>
            <w:webHidden/>
          </w:rPr>
          <w:tab/>
        </w:r>
        <w:r w:rsidR="00391111">
          <w:rPr>
            <w:noProof/>
            <w:webHidden/>
          </w:rPr>
          <w:fldChar w:fldCharType="begin"/>
        </w:r>
        <w:r w:rsidR="00391111">
          <w:rPr>
            <w:noProof/>
            <w:webHidden/>
          </w:rPr>
          <w:instrText xml:space="preserve"> PAGEREF _Toc44633522 \h </w:instrText>
        </w:r>
        <w:r w:rsidR="00391111">
          <w:rPr>
            <w:noProof/>
            <w:webHidden/>
          </w:rPr>
        </w:r>
        <w:r w:rsidR="00391111">
          <w:rPr>
            <w:noProof/>
            <w:webHidden/>
          </w:rPr>
          <w:fldChar w:fldCharType="separate"/>
        </w:r>
        <w:r w:rsidR="00391111">
          <w:rPr>
            <w:noProof/>
            <w:webHidden/>
          </w:rPr>
          <w:t>23</w:t>
        </w:r>
        <w:r w:rsidR="00391111">
          <w:rPr>
            <w:noProof/>
            <w:webHidden/>
          </w:rPr>
          <w:fldChar w:fldCharType="end"/>
        </w:r>
      </w:hyperlink>
    </w:p>
    <w:p w14:paraId="7296E322" w14:textId="21A3FF89"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3" w:history="1">
        <w:r w:rsidR="00391111" w:rsidRPr="001A7071">
          <w:rPr>
            <w:rStyle w:val="Hyperlink"/>
            <w:noProof/>
          </w:rPr>
          <w:t>Figura 3: Visualização de um documento HTML em um navegador</w:t>
        </w:r>
        <w:r w:rsidR="00391111">
          <w:rPr>
            <w:noProof/>
            <w:webHidden/>
          </w:rPr>
          <w:tab/>
        </w:r>
        <w:r w:rsidR="00391111">
          <w:rPr>
            <w:noProof/>
            <w:webHidden/>
          </w:rPr>
          <w:fldChar w:fldCharType="begin"/>
        </w:r>
        <w:r w:rsidR="00391111">
          <w:rPr>
            <w:noProof/>
            <w:webHidden/>
          </w:rPr>
          <w:instrText xml:space="preserve"> PAGEREF _Toc44633523 \h </w:instrText>
        </w:r>
        <w:r w:rsidR="00391111">
          <w:rPr>
            <w:noProof/>
            <w:webHidden/>
          </w:rPr>
        </w:r>
        <w:r w:rsidR="00391111">
          <w:rPr>
            <w:noProof/>
            <w:webHidden/>
          </w:rPr>
          <w:fldChar w:fldCharType="separate"/>
        </w:r>
        <w:r w:rsidR="00391111">
          <w:rPr>
            <w:noProof/>
            <w:webHidden/>
          </w:rPr>
          <w:t>23</w:t>
        </w:r>
        <w:r w:rsidR="00391111">
          <w:rPr>
            <w:noProof/>
            <w:webHidden/>
          </w:rPr>
          <w:fldChar w:fldCharType="end"/>
        </w:r>
      </w:hyperlink>
    </w:p>
    <w:p w14:paraId="21948D75" w14:textId="177A6F9E"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4" w:history="1">
        <w:r w:rsidR="00391111" w:rsidRPr="001A7071">
          <w:rPr>
            <w:rStyle w:val="Hyperlink"/>
            <w:noProof/>
          </w:rPr>
          <w:t>Figura 4: Estrutura básica de um documento HTML representado como texto</w:t>
        </w:r>
        <w:r w:rsidR="00391111">
          <w:rPr>
            <w:noProof/>
            <w:webHidden/>
          </w:rPr>
          <w:tab/>
        </w:r>
        <w:r w:rsidR="00391111">
          <w:rPr>
            <w:noProof/>
            <w:webHidden/>
          </w:rPr>
          <w:fldChar w:fldCharType="begin"/>
        </w:r>
        <w:r w:rsidR="00391111">
          <w:rPr>
            <w:noProof/>
            <w:webHidden/>
          </w:rPr>
          <w:instrText xml:space="preserve"> PAGEREF _Toc44633524 \h </w:instrText>
        </w:r>
        <w:r w:rsidR="00391111">
          <w:rPr>
            <w:noProof/>
            <w:webHidden/>
          </w:rPr>
        </w:r>
        <w:r w:rsidR="00391111">
          <w:rPr>
            <w:noProof/>
            <w:webHidden/>
          </w:rPr>
          <w:fldChar w:fldCharType="separate"/>
        </w:r>
        <w:r w:rsidR="00391111">
          <w:rPr>
            <w:noProof/>
            <w:webHidden/>
          </w:rPr>
          <w:t>25</w:t>
        </w:r>
        <w:r w:rsidR="00391111">
          <w:rPr>
            <w:noProof/>
            <w:webHidden/>
          </w:rPr>
          <w:fldChar w:fldCharType="end"/>
        </w:r>
      </w:hyperlink>
    </w:p>
    <w:p w14:paraId="5B038FF4" w14:textId="38381549"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5" w:history="1">
        <w:r w:rsidR="00391111" w:rsidRPr="001A7071">
          <w:rPr>
            <w:rStyle w:val="Hyperlink"/>
            <w:noProof/>
          </w:rPr>
          <w:t>Figura 5: Representação da estrutura básica de um documento HTML</w:t>
        </w:r>
        <w:r w:rsidR="00391111">
          <w:rPr>
            <w:noProof/>
            <w:webHidden/>
          </w:rPr>
          <w:tab/>
        </w:r>
        <w:r w:rsidR="00391111">
          <w:rPr>
            <w:noProof/>
            <w:webHidden/>
          </w:rPr>
          <w:fldChar w:fldCharType="begin"/>
        </w:r>
        <w:r w:rsidR="00391111">
          <w:rPr>
            <w:noProof/>
            <w:webHidden/>
          </w:rPr>
          <w:instrText xml:space="preserve"> PAGEREF _Toc44633525 \h </w:instrText>
        </w:r>
        <w:r w:rsidR="00391111">
          <w:rPr>
            <w:noProof/>
            <w:webHidden/>
          </w:rPr>
        </w:r>
        <w:r w:rsidR="00391111">
          <w:rPr>
            <w:noProof/>
            <w:webHidden/>
          </w:rPr>
          <w:fldChar w:fldCharType="separate"/>
        </w:r>
        <w:r w:rsidR="00391111">
          <w:rPr>
            <w:noProof/>
            <w:webHidden/>
          </w:rPr>
          <w:t>25</w:t>
        </w:r>
        <w:r w:rsidR="00391111">
          <w:rPr>
            <w:noProof/>
            <w:webHidden/>
          </w:rPr>
          <w:fldChar w:fldCharType="end"/>
        </w:r>
      </w:hyperlink>
    </w:p>
    <w:p w14:paraId="32B6644D" w14:textId="0242594A"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6" w:history="1">
        <w:r w:rsidR="00391111" w:rsidRPr="001A7071">
          <w:rPr>
            <w:rStyle w:val="Hyperlink"/>
            <w:noProof/>
          </w:rPr>
          <w:t>Figura 6: Diagrama do caso de uso Scrap Anvisa</w:t>
        </w:r>
        <w:r w:rsidR="00391111">
          <w:rPr>
            <w:noProof/>
            <w:webHidden/>
          </w:rPr>
          <w:tab/>
        </w:r>
        <w:r w:rsidR="00391111">
          <w:rPr>
            <w:noProof/>
            <w:webHidden/>
          </w:rPr>
          <w:fldChar w:fldCharType="begin"/>
        </w:r>
        <w:r w:rsidR="00391111">
          <w:rPr>
            <w:noProof/>
            <w:webHidden/>
          </w:rPr>
          <w:instrText xml:space="preserve"> PAGEREF _Toc44633526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A329D97" w14:textId="16F91A19"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7" w:history="1">
        <w:r w:rsidR="00391111" w:rsidRPr="001A7071">
          <w:rPr>
            <w:rStyle w:val="Hyperlink"/>
            <w:noProof/>
          </w:rPr>
          <w:t>Figura 7: Diagrama do caso de uso Text Mining Anvisa</w:t>
        </w:r>
        <w:r w:rsidR="00391111">
          <w:rPr>
            <w:noProof/>
            <w:webHidden/>
          </w:rPr>
          <w:tab/>
        </w:r>
        <w:r w:rsidR="00391111">
          <w:rPr>
            <w:noProof/>
            <w:webHidden/>
          </w:rPr>
          <w:fldChar w:fldCharType="begin"/>
        </w:r>
        <w:r w:rsidR="00391111">
          <w:rPr>
            <w:noProof/>
            <w:webHidden/>
          </w:rPr>
          <w:instrText xml:space="preserve"> PAGEREF _Toc44633527 \h </w:instrText>
        </w:r>
        <w:r w:rsidR="00391111">
          <w:rPr>
            <w:noProof/>
            <w:webHidden/>
          </w:rPr>
        </w:r>
        <w:r w:rsidR="00391111">
          <w:rPr>
            <w:noProof/>
            <w:webHidden/>
          </w:rPr>
          <w:fldChar w:fldCharType="separate"/>
        </w:r>
        <w:r w:rsidR="00391111">
          <w:rPr>
            <w:noProof/>
            <w:webHidden/>
          </w:rPr>
          <w:t>30</w:t>
        </w:r>
        <w:r w:rsidR="00391111">
          <w:rPr>
            <w:noProof/>
            <w:webHidden/>
          </w:rPr>
          <w:fldChar w:fldCharType="end"/>
        </w:r>
      </w:hyperlink>
    </w:p>
    <w:p w14:paraId="22D46580" w14:textId="1BEFCF67"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8" w:history="1">
        <w:r w:rsidR="00391111" w:rsidRPr="001A7071">
          <w:rPr>
            <w:rStyle w:val="Hyperlink"/>
            <w:noProof/>
          </w:rPr>
          <w:t>Figura 8: Diagrama do caso de uso Text Mining Handbook</w:t>
        </w:r>
        <w:r w:rsidR="00391111">
          <w:rPr>
            <w:noProof/>
            <w:webHidden/>
          </w:rPr>
          <w:tab/>
        </w:r>
        <w:r w:rsidR="00391111">
          <w:rPr>
            <w:noProof/>
            <w:webHidden/>
          </w:rPr>
          <w:fldChar w:fldCharType="begin"/>
        </w:r>
        <w:r w:rsidR="00391111">
          <w:rPr>
            <w:noProof/>
            <w:webHidden/>
          </w:rPr>
          <w:instrText xml:space="preserve"> PAGEREF _Toc44633528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4946A974" w14:textId="3005CBA1"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29" w:history="1">
        <w:r w:rsidR="00391111" w:rsidRPr="001A7071">
          <w:rPr>
            <w:rStyle w:val="Hyperlink"/>
            <w:noProof/>
          </w:rPr>
          <w:t>Figura 9: Exemplo de lista de sugestões de nomes completos do fármaco.</w:t>
        </w:r>
        <w:r w:rsidR="00391111">
          <w:rPr>
            <w:noProof/>
            <w:webHidden/>
          </w:rPr>
          <w:tab/>
        </w:r>
        <w:r w:rsidR="00391111">
          <w:rPr>
            <w:noProof/>
            <w:webHidden/>
          </w:rPr>
          <w:fldChar w:fldCharType="begin"/>
        </w:r>
        <w:r w:rsidR="00391111">
          <w:rPr>
            <w:noProof/>
            <w:webHidden/>
          </w:rPr>
          <w:instrText xml:space="preserve"> PAGEREF _Toc44633529 \h </w:instrText>
        </w:r>
        <w:r w:rsidR="00391111">
          <w:rPr>
            <w:noProof/>
            <w:webHidden/>
          </w:rPr>
        </w:r>
        <w:r w:rsidR="00391111">
          <w:rPr>
            <w:noProof/>
            <w:webHidden/>
          </w:rPr>
          <w:fldChar w:fldCharType="separate"/>
        </w:r>
        <w:r w:rsidR="00391111">
          <w:rPr>
            <w:noProof/>
            <w:webHidden/>
          </w:rPr>
          <w:t>38</w:t>
        </w:r>
        <w:r w:rsidR="00391111">
          <w:rPr>
            <w:noProof/>
            <w:webHidden/>
          </w:rPr>
          <w:fldChar w:fldCharType="end"/>
        </w:r>
      </w:hyperlink>
    </w:p>
    <w:p w14:paraId="36DFABB2" w14:textId="2E27DC74"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0" w:history="1">
        <w:r w:rsidR="00391111" w:rsidRPr="001A7071">
          <w:rPr>
            <w:rStyle w:val="Hyperlink"/>
            <w:noProof/>
          </w:rPr>
          <w:t>Figura 10: Fluxograma de atividades para extração dos excipientes.</w:t>
        </w:r>
        <w:r w:rsidR="00391111">
          <w:rPr>
            <w:noProof/>
            <w:webHidden/>
          </w:rPr>
          <w:tab/>
        </w:r>
        <w:r w:rsidR="00391111">
          <w:rPr>
            <w:noProof/>
            <w:webHidden/>
          </w:rPr>
          <w:fldChar w:fldCharType="begin"/>
        </w:r>
        <w:r w:rsidR="00391111">
          <w:rPr>
            <w:noProof/>
            <w:webHidden/>
          </w:rPr>
          <w:instrText xml:space="preserve"> PAGEREF _Toc44633530 \h </w:instrText>
        </w:r>
        <w:r w:rsidR="00391111">
          <w:rPr>
            <w:noProof/>
            <w:webHidden/>
          </w:rPr>
        </w:r>
        <w:r w:rsidR="00391111">
          <w:rPr>
            <w:noProof/>
            <w:webHidden/>
          </w:rPr>
          <w:fldChar w:fldCharType="separate"/>
        </w:r>
        <w:r w:rsidR="00391111">
          <w:rPr>
            <w:noProof/>
            <w:webHidden/>
          </w:rPr>
          <w:t>40</w:t>
        </w:r>
        <w:r w:rsidR="00391111">
          <w:rPr>
            <w:noProof/>
            <w:webHidden/>
          </w:rPr>
          <w:fldChar w:fldCharType="end"/>
        </w:r>
      </w:hyperlink>
    </w:p>
    <w:p w14:paraId="3DCA9C5D" w14:textId="57D6EB61"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1" w:history="1">
        <w:r w:rsidR="00391111" w:rsidRPr="001A7071">
          <w:rPr>
            <w:rStyle w:val="Hyperlink"/>
            <w:noProof/>
          </w:rPr>
          <w:t>Figura 11: Exemplo de bula contemplada no CASO 1.</w:t>
        </w:r>
        <w:r w:rsidR="00391111">
          <w:rPr>
            <w:noProof/>
            <w:webHidden/>
          </w:rPr>
          <w:tab/>
        </w:r>
        <w:r w:rsidR="00391111">
          <w:rPr>
            <w:noProof/>
            <w:webHidden/>
          </w:rPr>
          <w:fldChar w:fldCharType="begin"/>
        </w:r>
        <w:r w:rsidR="00391111">
          <w:rPr>
            <w:noProof/>
            <w:webHidden/>
          </w:rPr>
          <w:instrText xml:space="preserve"> PAGEREF _Toc44633531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20DD6751" w14:textId="7B370713"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2" w:history="1">
        <w:r w:rsidR="00391111" w:rsidRPr="001A7071">
          <w:rPr>
            <w:rStyle w:val="Hyperlink"/>
            <w:noProof/>
          </w:rPr>
          <w:t>Figura 12: Exemplo de bula contemplada no CASO 2.</w:t>
        </w:r>
        <w:r w:rsidR="00391111">
          <w:rPr>
            <w:noProof/>
            <w:webHidden/>
          </w:rPr>
          <w:tab/>
        </w:r>
        <w:r w:rsidR="00391111">
          <w:rPr>
            <w:noProof/>
            <w:webHidden/>
          </w:rPr>
          <w:fldChar w:fldCharType="begin"/>
        </w:r>
        <w:r w:rsidR="00391111">
          <w:rPr>
            <w:noProof/>
            <w:webHidden/>
          </w:rPr>
          <w:instrText xml:space="preserve"> PAGEREF _Toc44633532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68D1457F" w14:textId="042DBBCF"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3" w:history="1">
        <w:r w:rsidR="00391111" w:rsidRPr="001A7071">
          <w:rPr>
            <w:rStyle w:val="Hyperlink"/>
            <w:noProof/>
          </w:rPr>
          <w:t>Figura 13: Exemplo de bula contemplada no CASO 3.</w:t>
        </w:r>
        <w:r w:rsidR="00391111">
          <w:rPr>
            <w:noProof/>
            <w:webHidden/>
          </w:rPr>
          <w:tab/>
        </w:r>
        <w:r w:rsidR="00391111">
          <w:rPr>
            <w:noProof/>
            <w:webHidden/>
          </w:rPr>
          <w:fldChar w:fldCharType="begin"/>
        </w:r>
        <w:r w:rsidR="00391111">
          <w:rPr>
            <w:noProof/>
            <w:webHidden/>
          </w:rPr>
          <w:instrText xml:space="preserve"> PAGEREF _Toc44633533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3F640662" w14:textId="173C3723"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4" w:history="1">
        <w:r w:rsidR="00391111" w:rsidRPr="001A7071">
          <w:rPr>
            <w:rStyle w:val="Hyperlink"/>
            <w:noProof/>
          </w:rPr>
          <w:t>Figura 14: Exemplo de bula contemplada no CASO 4.</w:t>
        </w:r>
        <w:r w:rsidR="00391111">
          <w:rPr>
            <w:noProof/>
            <w:webHidden/>
          </w:rPr>
          <w:tab/>
        </w:r>
        <w:r w:rsidR="00391111">
          <w:rPr>
            <w:noProof/>
            <w:webHidden/>
          </w:rPr>
          <w:fldChar w:fldCharType="begin"/>
        </w:r>
        <w:r w:rsidR="00391111">
          <w:rPr>
            <w:noProof/>
            <w:webHidden/>
          </w:rPr>
          <w:instrText xml:space="preserve"> PAGEREF _Toc44633534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7B55B0FE" w14:textId="343DAEE4"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5" w:history="1">
        <w:r w:rsidR="00391111" w:rsidRPr="001A7071">
          <w:rPr>
            <w:rStyle w:val="Hyperlink"/>
            <w:noProof/>
          </w:rPr>
          <w:t>Figura 15: Exemplo de bula contemplada no CASO 5.</w:t>
        </w:r>
        <w:r w:rsidR="00391111">
          <w:rPr>
            <w:noProof/>
            <w:webHidden/>
          </w:rPr>
          <w:tab/>
        </w:r>
        <w:r w:rsidR="00391111">
          <w:rPr>
            <w:noProof/>
            <w:webHidden/>
          </w:rPr>
          <w:fldChar w:fldCharType="begin"/>
        </w:r>
        <w:r w:rsidR="00391111">
          <w:rPr>
            <w:noProof/>
            <w:webHidden/>
          </w:rPr>
          <w:instrText xml:space="preserve"> PAGEREF _Toc44633535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217406D9" w14:textId="1D3B981C"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6" w:history="1">
        <w:r w:rsidR="00391111" w:rsidRPr="001A7071">
          <w:rPr>
            <w:rStyle w:val="Hyperlink"/>
            <w:noProof/>
          </w:rPr>
          <w:t>Figura 16: Exemplo de bula contemplada no CASO 6.</w:t>
        </w:r>
        <w:r w:rsidR="00391111">
          <w:rPr>
            <w:noProof/>
            <w:webHidden/>
          </w:rPr>
          <w:tab/>
        </w:r>
        <w:r w:rsidR="00391111">
          <w:rPr>
            <w:noProof/>
            <w:webHidden/>
          </w:rPr>
          <w:fldChar w:fldCharType="begin"/>
        </w:r>
        <w:r w:rsidR="00391111">
          <w:rPr>
            <w:noProof/>
            <w:webHidden/>
          </w:rPr>
          <w:instrText xml:space="preserve"> PAGEREF _Toc44633536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7B376EFF" w14:textId="2E812952"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7" w:history="1">
        <w:r w:rsidR="00391111" w:rsidRPr="001A7071">
          <w:rPr>
            <w:rStyle w:val="Hyperlink"/>
            <w:noProof/>
          </w:rPr>
          <w:t>Figura 17: Exemplo de bula contemplada no CASO 7.</w:t>
        </w:r>
        <w:r w:rsidR="00391111">
          <w:rPr>
            <w:noProof/>
            <w:webHidden/>
          </w:rPr>
          <w:tab/>
        </w:r>
        <w:r w:rsidR="00391111">
          <w:rPr>
            <w:noProof/>
            <w:webHidden/>
          </w:rPr>
          <w:fldChar w:fldCharType="begin"/>
        </w:r>
        <w:r w:rsidR="00391111">
          <w:rPr>
            <w:noProof/>
            <w:webHidden/>
          </w:rPr>
          <w:instrText xml:space="preserve"> PAGEREF _Toc44633537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18AA275F" w14:textId="40E5F407"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8" w:history="1">
        <w:r w:rsidR="00391111" w:rsidRPr="001A7071">
          <w:rPr>
            <w:rStyle w:val="Hyperlink"/>
            <w:noProof/>
          </w:rPr>
          <w:t>Figura 18: Exemplo de bula contemplada no CASO 9.</w:t>
        </w:r>
        <w:r w:rsidR="00391111">
          <w:rPr>
            <w:noProof/>
            <w:webHidden/>
          </w:rPr>
          <w:tab/>
        </w:r>
        <w:r w:rsidR="00391111">
          <w:rPr>
            <w:noProof/>
            <w:webHidden/>
          </w:rPr>
          <w:fldChar w:fldCharType="begin"/>
        </w:r>
        <w:r w:rsidR="00391111">
          <w:rPr>
            <w:noProof/>
            <w:webHidden/>
          </w:rPr>
          <w:instrText xml:space="preserve"> PAGEREF _Toc44633538 \h </w:instrText>
        </w:r>
        <w:r w:rsidR="00391111">
          <w:rPr>
            <w:noProof/>
            <w:webHidden/>
          </w:rPr>
        </w:r>
        <w:r w:rsidR="00391111">
          <w:rPr>
            <w:noProof/>
            <w:webHidden/>
          </w:rPr>
          <w:fldChar w:fldCharType="separate"/>
        </w:r>
        <w:r w:rsidR="00391111">
          <w:rPr>
            <w:noProof/>
            <w:webHidden/>
          </w:rPr>
          <w:t>43</w:t>
        </w:r>
        <w:r w:rsidR="00391111">
          <w:rPr>
            <w:noProof/>
            <w:webHidden/>
          </w:rPr>
          <w:fldChar w:fldCharType="end"/>
        </w:r>
      </w:hyperlink>
    </w:p>
    <w:p w14:paraId="52B52F5E" w14:textId="1C1978E6"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39" w:history="1">
        <w:r w:rsidR="00391111" w:rsidRPr="001A7071">
          <w:rPr>
            <w:rStyle w:val="Hyperlink"/>
            <w:noProof/>
          </w:rPr>
          <w:t>Figura 19: Exemplo de bula não contemplada.</w:t>
        </w:r>
        <w:r w:rsidR="00391111">
          <w:rPr>
            <w:noProof/>
            <w:webHidden/>
          </w:rPr>
          <w:tab/>
        </w:r>
        <w:r w:rsidR="00391111">
          <w:rPr>
            <w:noProof/>
            <w:webHidden/>
          </w:rPr>
          <w:fldChar w:fldCharType="begin"/>
        </w:r>
        <w:r w:rsidR="00391111">
          <w:rPr>
            <w:noProof/>
            <w:webHidden/>
          </w:rPr>
          <w:instrText xml:space="preserve"> PAGEREF _Toc44633539 \h </w:instrText>
        </w:r>
        <w:r w:rsidR="00391111">
          <w:rPr>
            <w:noProof/>
            <w:webHidden/>
          </w:rPr>
        </w:r>
        <w:r w:rsidR="00391111">
          <w:rPr>
            <w:noProof/>
            <w:webHidden/>
          </w:rPr>
          <w:fldChar w:fldCharType="separate"/>
        </w:r>
        <w:r w:rsidR="00391111">
          <w:rPr>
            <w:noProof/>
            <w:webHidden/>
          </w:rPr>
          <w:t>43</w:t>
        </w:r>
        <w:r w:rsidR="00391111">
          <w:rPr>
            <w:noProof/>
            <w:webHidden/>
          </w:rPr>
          <w:fldChar w:fldCharType="end"/>
        </w:r>
      </w:hyperlink>
    </w:p>
    <w:p w14:paraId="0BE70A69" w14:textId="3E4D2A6A"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0" w:history="1">
        <w:r w:rsidR="00391111" w:rsidRPr="001A7071">
          <w:rPr>
            <w:rStyle w:val="Hyperlink"/>
            <w:noProof/>
          </w:rPr>
          <w:t>Figura 20: Fluxograma de atividades para extração de informações do excipiente.</w:t>
        </w:r>
        <w:r w:rsidR="00391111">
          <w:rPr>
            <w:noProof/>
            <w:webHidden/>
          </w:rPr>
          <w:tab/>
        </w:r>
        <w:r w:rsidR="00391111">
          <w:rPr>
            <w:noProof/>
            <w:webHidden/>
          </w:rPr>
          <w:fldChar w:fldCharType="begin"/>
        </w:r>
        <w:r w:rsidR="00391111">
          <w:rPr>
            <w:noProof/>
            <w:webHidden/>
          </w:rPr>
          <w:instrText xml:space="preserve"> PAGEREF _Toc44633540 \h </w:instrText>
        </w:r>
        <w:r w:rsidR="00391111">
          <w:rPr>
            <w:noProof/>
            <w:webHidden/>
          </w:rPr>
        </w:r>
        <w:r w:rsidR="00391111">
          <w:rPr>
            <w:noProof/>
            <w:webHidden/>
          </w:rPr>
          <w:fldChar w:fldCharType="separate"/>
        </w:r>
        <w:r w:rsidR="00391111">
          <w:rPr>
            <w:noProof/>
            <w:webHidden/>
          </w:rPr>
          <w:t>44</w:t>
        </w:r>
        <w:r w:rsidR="00391111">
          <w:rPr>
            <w:noProof/>
            <w:webHidden/>
          </w:rPr>
          <w:fldChar w:fldCharType="end"/>
        </w:r>
      </w:hyperlink>
    </w:p>
    <w:p w14:paraId="398708C8" w14:textId="63CDA77A"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1" w:history="1">
        <w:r w:rsidR="00391111" w:rsidRPr="001A7071">
          <w:rPr>
            <w:rStyle w:val="Hyperlink"/>
            <w:noProof/>
          </w:rPr>
          <w:t>Figura 21: Comando para execução do primeiro módulo</w:t>
        </w:r>
        <w:r w:rsidR="00391111">
          <w:rPr>
            <w:noProof/>
            <w:webHidden/>
          </w:rPr>
          <w:tab/>
        </w:r>
        <w:r w:rsidR="00391111">
          <w:rPr>
            <w:noProof/>
            <w:webHidden/>
          </w:rPr>
          <w:fldChar w:fldCharType="begin"/>
        </w:r>
        <w:r w:rsidR="00391111">
          <w:rPr>
            <w:noProof/>
            <w:webHidden/>
          </w:rPr>
          <w:instrText xml:space="preserve"> PAGEREF _Toc44633541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0C68A1B3" w14:textId="3B90FB67"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2" w:history="1">
        <w:r w:rsidR="00391111" w:rsidRPr="001A7071">
          <w:rPr>
            <w:rStyle w:val="Hyperlink"/>
            <w:noProof/>
          </w:rPr>
          <w:t xml:space="preserve">Figura 22: </w:t>
        </w:r>
        <w:r w:rsidR="00391111" w:rsidRPr="001A7071">
          <w:rPr>
            <w:rStyle w:val="Hyperlink"/>
            <w:i/>
            <w:noProof/>
          </w:rPr>
          <w:t>Log</w:t>
        </w:r>
        <w:r w:rsidR="00391111" w:rsidRPr="001A7071">
          <w:rPr>
            <w:rStyle w:val="Hyperlink"/>
            <w:noProof/>
          </w:rPr>
          <w:t xml:space="preserve"> de execução do primeiro módulo</w:t>
        </w:r>
        <w:r w:rsidR="00391111">
          <w:rPr>
            <w:noProof/>
            <w:webHidden/>
          </w:rPr>
          <w:tab/>
        </w:r>
        <w:r w:rsidR="00391111">
          <w:rPr>
            <w:noProof/>
            <w:webHidden/>
          </w:rPr>
          <w:fldChar w:fldCharType="begin"/>
        </w:r>
        <w:r w:rsidR="00391111">
          <w:rPr>
            <w:noProof/>
            <w:webHidden/>
          </w:rPr>
          <w:instrText xml:space="preserve"> PAGEREF _Toc44633542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250FF69E" w14:textId="5AE2168C"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3" w:history="1">
        <w:r w:rsidR="00391111" w:rsidRPr="001A7071">
          <w:rPr>
            <w:rStyle w:val="Hyperlink"/>
            <w:noProof/>
          </w:rPr>
          <w:t>Figura 23: Comando para execução do segundo módulo</w:t>
        </w:r>
        <w:r w:rsidR="00391111">
          <w:rPr>
            <w:noProof/>
            <w:webHidden/>
          </w:rPr>
          <w:tab/>
        </w:r>
        <w:r w:rsidR="00391111">
          <w:rPr>
            <w:noProof/>
            <w:webHidden/>
          </w:rPr>
          <w:fldChar w:fldCharType="begin"/>
        </w:r>
        <w:r w:rsidR="00391111">
          <w:rPr>
            <w:noProof/>
            <w:webHidden/>
          </w:rPr>
          <w:instrText xml:space="preserve"> PAGEREF _Toc44633543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7074D3C7" w14:textId="188AB5CF"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4" w:history="1">
        <w:r w:rsidR="00391111" w:rsidRPr="001A7071">
          <w:rPr>
            <w:rStyle w:val="Hyperlink"/>
            <w:noProof/>
          </w:rPr>
          <w:t xml:space="preserve">Figura 24: </w:t>
        </w:r>
        <w:r w:rsidR="00391111" w:rsidRPr="001A7071">
          <w:rPr>
            <w:rStyle w:val="Hyperlink"/>
            <w:i/>
            <w:noProof/>
          </w:rPr>
          <w:t>Log</w:t>
        </w:r>
        <w:r w:rsidR="00391111" w:rsidRPr="001A7071">
          <w:rPr>
            <w:rStyle w:val="Hyperlink"/>
            <w:noProof/>
          </w:rPr>
          <w:t xml:space="preserve"> de execução do segundo módulo 1</w:t>
        </w:r>
        <w:r w:rsidR="00391111">
          <w:rPr>
            <w:noProof/>
            <w:webHidden/>
          </w:rPr>
          <w:tab/>
        </w:r>
        <w:r w:rsidR="00391111">
          <w:rPr>
            <w:noProof/>
            <w:webHidden/>
          </w:rPr>
          <w:fldChar w:fldCharType="begin"/>
        </w:r>
        <w:r w:rsidR="00391111">
          <w:rPr>
            <w:noProof/>
            <w:webHidden/>
          </w:rPr>
          <w:instrText xml:space="preserve"> PAGEREF _Toc44633544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4CED64F7" w14:textId="301953E2"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5" w:history="1">
        <w:r w:rsidR="00391111" w:rsidRPr="001A7071">
          <w:rPr>
            <w:rStyle w:val="Hyperlink"/>
            <w:noProof/>
          </w:rPr>
          <w:t xml:space="preserve">Figura 25: </w:t>
        </w:r>
        <w:r w:rsidR="00391111" w:rsidRPr="001A7071">
          <w:rPr>
            <w:rStyle w:val="Hyperlink"/>
            <w:i/>
            <w:noProof/>
          </w:rPr>
          <w:t>Log</w:t>
        </w:r>
        <w:r w:rsidR="00391111" w:rsidRPr="001A7071">
          <w:rPr>
            <w:rStyle w:val="Hyperlink"/>
            <w:noProof/>
          </w:rPr>
          <w:t xml:space="preserve"> de execução do segundo módulo 2</w:t>
        </w:r>
        <w:r w:rsidR="00391111">
          <w:rPr>
            <w:noProof/>
            <w:webHidden/>
          </w:rPr>
          <w:tab/>
        </w:r>
        <w:r w:rsidR="00391111">
          <w:rPr>
            <w:noProof/>
            <w:webHidden/>
          </w:rPr>
          <w:fldChar w:fldCharType="begin"/>
        </w:r>
        <w:r w:rsidR="00391111">
          <w:rPr>
            <w:noProof/>
            <w:webHidden/>
          </w:rPr>
          <w:instrText xml:space="preserve"> PAGEREF _Toc44633545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4A473252" w14:textId="426F94FC"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6" w:history="1">
        <w:r w:rsidR="00391111" w:rsidRPr="001A7071">
          <w:rPr>
            <w:rStyle w:val="Hyperlink"/>
            <w:noProof/>
          </w:rPr>
          <w:t xml:space="preserve">Figura 26: </w:t>
        </w:r>
        <w:r w:rsidR="00391111" w:rsidRPr="001A7071">
          <w:rPr>
            <w:rStyle w:val="Hyperlink"/>
            <w:i/>
            <w:noProof/>
          </w:rPr>
          <w:t>Log</w:t>
        </w:r>
        <w:r w:rsidR="00391111" w:rsidRPr="001A7071">
          <w:rPr>
            <w:rStyle w:val="Hyperlink"/>
            <w:noProof/>
          </w:rPr>
          <w:t xml:space="preserve"> de execução do segundo módulo 3</w:t>
        </w:r>
        <w:r w:rsidR="00391111">
          <w:rPr>
            <w:noProof/>
            <w:webHidden/>
          </w:rPr>
          <w:tab/>
        </w:r>
        <w:r w:rsidR="00391111">
          <w:rPr>
            <w:noProof/>
            <w:webHidden/>
          </w:rPr>
          <w:fldChar w:fldCharType="begin"/>
        </w:r>
        <w:r w:rsidR="00391111">
          <w:rPr>
            <w:noProof/>
            <w:webHidden/>
          </w:rPr>
          <w:instrText xml:space="preserve"> PAGEREF _Toc44633546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28623E6B" w14:textId="2ABEE695"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7" w:history="1">
        <w:r w:rsidR="00391111" w:rsidRPr="001A7071">
          <w:rPr>
            <w:rStyle w:val="Hyperlink"/>
            <w:noProof/>
          </w:rPr>
          <w:t>Figura 27: Comando para execução do módulo de metadados</w:t>
        </w:r>
        <w:r w:rsidR="00391111">
          <w:rPr>
            <w:noProof/>
            <w:webHidden/>
          </w:rPr>
          <w:tab/>
        </w:r>
        <w:r w:rsidR="00391111">
          <w:rPr>
            <w:noProof/>
            <w:webHidden/>
          </w:rPr>
          <w:fldChar w:fldCharType="begin"/>
        </w:r>
        <w:r w:rsidR="00391111">
          <w:rPr>
            <w:noProof/>
            <w:webHidden/>
          </w:rPr>
          <w:instrText xml:space="preserve"> PAGEREF _Toc44633547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5C016569" w14:textId="6F7A733E"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8" w:history="1">
        <w:r w:rsidR="00391111" w:rsidRPr="001A7071">
          <w:rPr>
            <w:rStyle w:val="Hyperlink"/>
            <w:noProof/>
          </w:rPr>
          <w:t>Figura 28: Visão de bulas dos metadados de execução</w:t>
        </w:r>
        <w:r w:rsidR="00391111">
          <w:rPr>
            <w:noProof/>
            <w:webHidden/>
          </w:rPr>
          <w:tab/>
        </w:r>
        <w:r w:rsidR="00391111">
          <w:rPr>
            <w:noProof/>
            <w:webHidden/>
          </w:rPr>
          <w:fldChar w:fldCharType="begin"/>
        </w:r>
        <w:r w:rsidR="00391111">
          <w:rPr>
            <w:noProof/>
            <w:webHidden/>
          </w:rPr>
          <w:instrText xml:space="preserve"> PAGEREF _Toc44633548 \h </w:instrText>
        </w:r>
        <w:r w:rsidR="00391111">
          <w:rPr>
            <w:noProof/>
            <w:webHidden/>
          </w:rPr>
        </w:r>
        <w:r w:rsidR="00391111">
          <w:rPr>
            <w:noProof/>
            <w:webHidden/>
          </w:rPr>
          <w:fldChar w:fldCharType="separate"/>
        </w:r>
        <w:r w:rsidR="00391111">
          <w:rPr>
            <w:noProof/>
            <w:webHidden/>
          </w:rPr>
          <w:t>49</w:t>
        </w:r>
        <w:r w:rsidR="00391111">
          <w:rPr>
            <w:noProof/>
            <w:webHidden/>
          </w:rPr>
          <w:fldChar w:fldCharType="end"/>
        </w:r>
      </w:hyperlink>
    </w:p>
    <w:p w14:paraId="3C9C657B" w14:textId="7566E2E7"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49" w:history="1">
        <w:r w:rsidR="00391111" w:rsidRPr="001A7071">
          <w:rPr>
            <w:rStyle w:val="Hyperlink"/>
            <w:noProof/>
          </w:rPr>
          <w:t>Figura 29: Visão de excipientes dos metadados de execução</w:t>
        </w:r>
        <w:r w:rsidR="00391111">
          <w:rPr>
            <w:noProof/>
            <w:webHidden/>
          </w:rPr>
          <w:tab/>
        </w:r>
        <w:r w:rsidR="00391111">
          <w:rPr>
            <w:noProof/>
            <w:webHidden/>
          </w:rPr>
          <w:fldChar w:fldCharType="begin"/>
        </w:r>
        <w:r w:rsidR="00391111">
          <w:rPr>
            <w:noProof/>
            <w:webHidden/>
          </w:rPr>
          <w:instrText xml:space="preserve"> PAGEREF _Toc44633549 \h </w:instrText>
        </w:r>
        <w:r w:rsidR="00391111">
          <w:rPr>
            <w:noProof/>
            <w:webHidden/>
          </w:rPr>
        </w:r>
        <w:r w:rsidR="00391111">
          <w:rPr>
            <w:noProof/>
            <w:webHidden/>
          </w:rPr>
          <w:fldChar w:fldCharType="separate"/>
        </w:r>
        <w:r w:rsidR="00391111">
          <w:rPr>
            <w:noProof/>
            <w:webHidden/>
          </w:rPr>
          <w:t>49</w:t>
        </w:r>
        <w:r w:rsidR="00391111">
          <w:rPr>
            <w:noProof/>
            <w:webHidden/>
          </w:rPr>
          <w:fldChar w:fldCharType="end"/>
        </w:r>
      </w:hyperlink>
    </w:p>
    <w:p w14:paraId="4455827D" w14:textId="1F7D9A35" w:rsidR="00FF01F7" w:rsidRDefault="00FE07B5" w:rsidP="00FE07B5">
      <w:pPr>
        <w:pStyle w:val="ANEXOS"/>
      </w:pPr>
      <w:r>
        <w:fldChar w:fldCharType="end"/>
      </w:r>
      <w:r w:rsidR="00FF01F7" w:rsidRPr="00FE07B5">
        <w:br w:type="page"/>
      </w:r>
      <w:bookmarkStart w:id="9" w:name="_Toc268009113"/>
      <w:bookmarkStart w:id="10" w:name="_Toc299204216"/>
      <w:bookmarkStart w:id="11" w:name="_Toc330745075"/>
      <w:bookmarkStart w:id="12" w:name="_Toc378694362"/>
      <w:bookmarkStart w:id="13" w:name="_Toc44620833"/>
      <w:r w:rsidR="00FF01F7">
        <w:lastRenderedPageBreak/>
        <w:t>LISTA DE TABELAS</w:t>
      </w:r>
      <w:bookmarkStart w:id="14" w:name="LISTADETABELASEGRAFICOS"/>
      <w:bookmarkEnd w:id="8"/>
      <w:bookmarkEnd w:id="9"/>
      <w:bookmarkEnd w:id="10"/>
      <w:bookmarkEnd w:id="11"/>
      <w:bookmarkEnd w:id="12"/>
      <w:bookmarkEnd w:id="13"/>
      <w:bookmarkEnd w:id="14"/>
    </w:p>
    <w:p w14:paraId="1367D345" w14:textId="0F3B00E4" w:rsidR="00391111"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33515" w:history="1">
        <w:r w:rsidR="00391111" w:rsidRPr="0003681F">
          <w:rPr>
            <w:rStyle w:val="Hyperlink"/>
            <w:noProof/>
          </w:rPr>
          <w:t>Tabela 1: Descrição do caso de uso Scrap Anvisa</w:t>
        </w:r>
        <w:r w:rsidR="00391111">
          <w:rPr>
            <w:noProof/>
            <w:webHidden/>
          </w:rPr>
          <w:tab/>
        </w:r>
        <w:r w:rsidR="00391111">
          <w:rPr>
            <w:noProof/>
            <w:webHidden/>
          </w:rPr>
          <w:fldChar w:fldCharType="begin"/>
        </w:r>
        <w:r w:rsidR="00391111">
          <w:rPr>
            <w:noProof/>
            <w:webHidden/>
          </w:rPr>
          <w:instrText xml:space="preserve"> PAGEREF _Toc44633515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120AE8C" w14:textId="41587C2D"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16" w:history="1">
        <w:r w:rsidR="00391111" w:rsidRPr="0003681F">
          <w:rPr>
            <w:rStyle w:val="Hyperlink"/>
            <w:noProof/>
          </w:rPr>
          <w:t>Tabela 2: Descrição do caso de uso Text Mining Anvisa</w:t>
        </w:r>
        <w:r w:rsidR="00391111">
          <w:rPr>
            <w:noProof/>
            <w:webHidden/>
          </w:rPr>
          <w:tab/>
        </w:r>
        <w:r w:rsidR="00391111">
          <w:rPr>
            <w:noProof/>
            <w:webHidden/>
          </w:rPr>
          <w:fldChar w:fldCharType="begin"/>
        </w:r>
        <w:r w:rsidR="00391111">
          <w:rPr>
            <w:noProof/>
            <w:webHidden/>
          </w:rPr>
          <w:instrText xml:space="preserve"> PAGEREF _Toc44633516 \h </w:instrText>
        </w:r>
        <w:r w:rsidR="00391111">
          <w:rPr>
            <w:noProof/>
            <w:webHidden/>
          </w:rPr>
        </w:r>
        <w:r w:rsidR="00391111">
          <w:rPr>
            <w:noProof/>
            <w:webHidden/>
          </w:rPr>
          <w:fldChar w:fldCharType="separate"/>
        </w:r>
        <w:r w:rsidR="00391111">
          <w:rPr>
            <w:noProof/>
            <w:webHidden/>
          </w:rPr>
          <w:t>31</w:t>
        </w:r>
        <w:r w:rsidR="00391111">
          <w:rPr>
            <w:noProof/>
            <w:webHidden/>
          </w:rPr>
          <w:fldChar w:fldCharType="end"/>
        </w:r>
      </w:hyperlink>
    </w:p>
    <w:p w14:paraId="2DD4F858" w14:textId="3980F276"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17" w:history="1">
        <w:r w:rsidR="00391111" w:rsidRPr="0003681F">
          <w:rPr>
            <w:rStyle w:val="Hyperlink"/>
            <w:noProof/>
          </w:rPr>
          <w:t>Tabela 3: Descrição do caso de uso Handbook</w:t>
        </w:r>
        <w:r w:rsidR="00391111">
          <w:rPr>
            <w:noProof/>
            <w:webHidden/>
          </w:rPr>
          <w:tab/>
        </w:r>
        <w:r w:rsidR="00391111">
          <w:rPr>
            <w:noProof/>
            <w:webHidden/>
          </w:rPr>
          <w:fldChar w:fldCharType="begin"/>
        </w:r>
        <w:r w:rsidR="00391111">
          <w:rPr>
            <w:noProof/>
            <w:webHidden/>
          </w:rPr>
          <w:instrText xml:space="preserve"> PAGEREF _Toc44633517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5E480662" w14:textId="67687537"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18" w:history="1">
        <w:r w:rsidR="00391111" w:rsidRPr="0003681F">
          <w:rPr>
            <w:rStyle w:val="Hyperlink"/>
            <w:noProof/>
          </w:rPr>
          <w:t>Tabela 4: Especificações utilizadas nos testes</w:t>
        </w:r>
        <w:r w:rsidR="00391111">
          <w:rPr>
            <w:noProof/>
            <w:webHidden/>
          </w:rPr>
          <w:tab/>
        </w:r>
        <w:r w:rsidR="00391111">
          <w:rPr>
            <w:noProof/>
            <w:webHidden/>
          </w:rPr>
          <w:fldChar w:fldCharType="begin"/>
        </w:r>
        <w:r w:rsidR="00391111">
          <w:rPr>
            <w:noProof/>
            <w:webHidden/>
          </w:rPr>
          <w:instrText xml:space="preserve"> PAGEREF _Toc44633518 \h </w:instrText>
        </w:r>
        <w:r w:rsidR="00391111">
          <w:rPr>
            <w:noProof/>
            <w:webHidden/>
          </w:rPr>
        </w:r>
        <w:r w:rsidR="00391111">
          <w:rPr>
            <w:noProof/>
            <w:webHidden/>
          </w:rPr>
          <w:fldChar w:fldCharType="separate"/>
        </w:r>
        <w:r w:rsidR="00391111">
          <w:rPr>
            <w:noProof/>
            <w:webHidden/>
          </w:rPr>
          <w:t>46</w:t>
        </w:r>
        <w:r w:rsidR="00391111">
          <w:rPr>
            <w:noProof/>
            <w:webHidden/>
          </w:rPr>
          <w:fldChar w:fldCharType="end"/>
        </w:r>
      </w:hyperlink>
    </w:p>
    <w:p w14:paraId="6E4B9F14" w14:textId="427EBEBB"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5" w:name="_Toc44620834"/>
      <w:commentRangeStart w:id="16"/>
      <w:r w:rsidR="00662C92">
        <w:lastRenderedPageBreak/>
        <w:t>LISTA DE ABREVIATURAS E SIGLAS</w:t>
      </w:r>
      <w:bookmarkStart w:id="17" w:name="LISTADEABREVIATURASESIGLAS"/>
      <w:bookmarkEnd w:id="15"/>
      <w:bookmarkEnd w:id="17"/>
      <w:commentRangeEnd w:id="16"/>
      <w:r w:rsidR="00AD0FB0">
        <w:rPr>
          <w:rStyle w:val="Refdecomentrio"/>
          <w:b w:val="0"/>
        </w:rPr>
        <w:commentReference w:id="16"/>
      </w:r>
    </w:p>
    <w:p w14:paraId="32D831FC" w14:textId="288002C8" w:rsidR="006F354B" w:rsidRPr="00386AB2" w:rsidRDefault="006F354B" w:rsidP="00662C92">
      <w:pPr>
        <w:rPr>
          <w:i/>
        </w:rPr>
      </w:pPr>
      <w:r>
        <w:rPr>
          <w:rFonts w:cs="Arial"/>
          <w:szCs w:val="32"/>
        </w:rPr>
        <w:t xml:space="preserve">HTML - </w:t>
      </w:r>
      <w:r w:rsidRPr="00386AB2">
        <w:rPr>
          <w:i/>
        </w:rPr>
        <w:t>Hypertext Markup Language</w:t>
      </w:r>
    </w:p>
    <w:p w14:paraId="51F789CC" w14:textId="6D73C2A1" w:rsidR="006F354B" w:rsidRDefault="006F354B" w:rsidP="00662C92">
      <w:r>
        <w:t xml:space="preserve">HTTP - </w:t>
      </w:r>
      <w:r w:rsidRPr="00386AB2">
        <w:rPr>
          <w:i/>
        </w:rPr>
        <w:t>Hypertext Transfer Protocol</w:t>
      </w:r>
    </w:p>
    <w:p w14:paraId="0CFE7933" w14:textId="6D672012" w:rsidR="006F354B" w:rsidRDefault="006F354B" w:rsidP="00662C92">
      <w:r>
        <w:t xml:space="preserve">CSS - </w:t>
      </w:r>
      <w:r w:rsidRPr="00386AB2">
        <w:rPr>
          <w:i/>
        </w:rPr>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386AB2">
        <w:rPr>
          <w:i/>
        </w:rPr>
        <w:t>Portable Document Format</w:t>
      </w:r>
    </w:p>
    <w:p w14:paraId="284640D6" w14:textId="06878787" w:rsidR="006F354B" w:rsidRDefault="006F354B" w:rsidP="006F354B">
      <w:r w:rsidRPr="006F354B">
        <w:fldChar w:fldCharType="end"/>
      </w:r>
      <w:r>
        <w:t xml:space="preserve">JSON - </w:t>
      </w:r>
      <w:r w:rsidRPr="00386AB2">
        <w:rPr>
          <w:i/>
        </w:rPr>
        <w:t>JavaScript Object Notation</w:t>
      </w:r>
    </w:p>
    <w:p w14:paraId="1866F0C1" w14:textId="3878A39C" w:rsidR="006F354B" w:rsidRDefault="006F354B" w:rsidP="006F354B">
      <w:r>
        <w:rPr>
          <w:rFonts w:cs="Arial"/>
          <w:szCs w:val="32"/>
        </w:rPr>
        <w:t xml:space="preserve">CSV - </w:t>
      </w:r>
      <w:r w:rsidRPr="00386AB2">
        <w:rPr>
          <w:i/>
        </w:rPr>
        <w:t>Comma-separated Values</w:t>
      </w:r>
    </w:p>
    <w:p w14:paraId="07297590" w14:textId="374C4CB1" w:rsidR="006F354B" w:rsidRDefault="006F354B" w:rsidP="006F354B">
      <w:r>
        <w:t xml:space="preserve">XML </w:t>
      </w:r>
      <w:r w:rsidRPr="00386AB2">
        <w:rPr>
          <w:i/>
        </w:rPr>
        <w:t>- Extensible Markup Language</w:t>
      </w:r>
    </w:p>
    <w:p w14:paraId="0526EA63" w14:textId="21CD7B26" w:rsidR="006F354B" w:rsidRDefault="006F354B" w:rsidP="006F354B">
      <w:r>
        <w:t xml:space="preserve">SQL – </w:t>
      </w:r>
      <w:r w:rsidRPr="00386AB2">
        <w:rPr>
          <w:i/>
        </w:rPr>
        <w:t>Structured Query Language</w:t>
      </w:r>
    </w:p>
    <w:p w14:paraId="62FA285C" w14:textId="38FBFA58" w:rsidR="006F354B" w:rsidRDefault="006F354B" w:rsidP="006F354B">
      <w:r>
        <w:t>JS – JavaScript</w:t>
      </w:r>
    </w:p>
    <w:p w14:paraId="35BFCD1F" w14:textId="1B88917D" w:rsidR="00386AB2" w:rsidRDefault="00386AB2" w:rsidP="006F354B">
      <w:pPr>
        <w:rPr>
          <w:i/>
        </w:rPr>
      </w:pPr>
      <w:r>
        <w:t xml:space="preserve">FDA – </w:t>
      </w:r>
      <w:r w:rsidR="0052369F">
        <w:rPr>
          <w:i/>
        </w:rPr>
        <w:t xml:space="preserve">U.S. </w:t>
      </w:r>
      <w:r w:rsidRPr="00386AB2">
        <w:rPr>
          <w:i/>
        </w:rPr>
        <w:t>Food and Drug Administration</w:t>
      </w:r>
    </w:p>
    <w:p w14:paraId="614231EA" w14:textId="6D2DB846" w:rsidR="00D61EC9" w:rsidRPr="00D61EC9" w:rsidRDefault="00D61EC9" w:rsidP="006F354B">
      <w:pPr>
        <w:rPr>
          <w:rFonts w:cs="Arial"/>
          <w:i/>
          <w:szCs w:val="32"/>
        </w:rPr>
      </w:pPr>
      <w:r>
        <w:t xml:space="preserve">WSL – </w:t>
      </w:r>
      <w:r>
        <w:rPr>
          <w:i/>
        </w:rPr>
        <w:t>Windows Subsystems for Linux</w:t>
      </w:r>
    </w:p>
    <w:p w14:paraId="27FEAA03" w14:textId="77777777" w:rsidR="00B916E6" w:rsidRDefault="00662C92" w:rsidP="00662C92">
      <w:pPr>
        <w:pStyle w:val="TITULOagradecimentossumarioresumosetc"/>
      </w:pPr>
      <w:r>
        <w:rPr>
          <w:szCs w:val="32"/>
        </w:rPr>
        <w:br w:type="page"/>
      </w:r>
      <w:r w:rsidR="00336327">
        <w:lastRenderedPageBreak/>
        <w:t xml:space="preserve"> </w:t>
      </w:r>
      <w:commentRangeStart w:id="18"/>
      <w:r w:rsidR="00B916E6">
        <w:t>SUMÁRIO</w:t>
      </w:r>
      <w:commentRangeEnd w:id="18"/>
      <w:r w:rsidR="006579F9">
        <w:rPr>
          <w:rStyle w:val="Refdecomentrio"/>
          <w:rFonts w:cs="Times New Roman"/>
          <w:b w:val="0"/>
        </w:rPr>
        <w:commentReference w:id="18"/>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31" w:history="1">
        <w:r w:rsidR="00D66CC4" w:rsidRPr="005231AC">
          <w:rPr>
            <w:rStyle w:val="Hyperlink"/>
            <w:noProof/>
            <w:lang w:val="en-US"/>
          </w:rPr>
          <w:t>ABSTRACT</w:t>
        </w:r>
        <w:r w:rsidR="00D66CC4">
          <w:rPr>
            <w:noProof/>
            <w:webHidden/>
          </w:rPr>
          <w:tab/>
        </w:r>
        <w:r w:rsidR="00D66CC4">
          <w:rPr>
            <w:noProof/>
            <w:webHidden/>
          </w:rPr>
          <w:fldChar w:fldCharType="begin"/>
        </w:r>
        <w:r w:rsidR="00D66CC4">
          <w:rPr>
            <w:noProof/>
            <w:webHidden/>
          </w:rPr>
          <w:instrText xml:space="preserve"> PAGEREF _Toc44620831 \h </w:instrText>
        </w:r>
        <w:r w:rsidR="00D66CC4">
          <w:rPr>
            <w:noProof/>
            <w:webHidden/>
          </w:rPr>
        </w:r>
        <w:r w:rsidR="00D66CC4">
          <w:rPr>
            <w:noProof/>
            <w:webHidden/>
          </w:rPr>
          <w:fldChar w:fldCharType="separate"/>
        </w:r>
        <w:r w:rsidR="00D66CC4">
          <w:rPr>
            <w:noProof/>
            <w:webHidden/>
          </w:rPr>
          <w:t>9</w:t>
        </w:r>
        <w:r w:rsidR="00D66CC4">
          <w:rPr>
            <w:noProof/>
            <w:webHidden/>
          </w:rPr>
          <w:fldChar w:fldCharType="end"/>
        </w:r>
      </w:hyperlink>
    </w:p>
    <w:p w14:paraId="197E34BD" w14:textId="12640FB4"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32" w:history="1">
        <w:r w:rsidR="00D66CC4" w:rsidRPr="005231AC">
          <w:rPr>
            <w:rStyle w:val="Hyperlink"/>
            <w:noProof/>
          </w:rPr>
          <w:t>LISTA DE ILUSTRAÇÕES</w:t>
        </w:r>
        <w:r w:rsidR="00D66CC4">
          <w:rPr>
            <w:noProof/>
            <w:webHidden/>
          </w:rPr>
          <w:tab/>
        </w:r>
        <w:r w:rsidR="00D66CC4">
          <w:rPr>
            <w:noProof/>
            <w:webHidden/>
          </w:rPr>
          <w:fldChar w:fldCharType="begin"/>
        </w:r>
        <w:r w:rsidR="00D66CC4">
          <w:rPr>
            <w:noProof/>
            <w:webHidden/>
          </w:rPr>
          <w:instrText xml:space="preserve"> PAGEREF _Toc44620832 \h </w:instrText>
        </w:r>
        <w:r w:rsidR="00D66CC4">
          <w:rPr>
            <w:noProof/>
            <w:webHidden/>
          </w:rPr>
        </w:r>
        <w:r w:rsidR="00D66CC4">
          <w:rPr>
            <w:noProof/>
            <w:webHidden/>
          </w:rPr>
          <w:fldChar w:fldCharType="separate"/>
        </w:r>
        <w:r w:rsidR="00D66CC4">
          <w:rPr>
            <w:noProof/>
            <w:webHidden/>
          </w:rPr>
          <w:t>10</w:t>
        </w:r>
        <w:r w:rsidR="00D66CC4">
          <w:rPr>
            <w:noProof/>
            <w:webHidden/>
          </w:rPr>
          <w:fldChar w:fldCharType="end"/>
        </w:r>
      </w:hyperlink>
    </w:p>
    <w:p w14:paraId="19B9F5C1" w14:textId="6A00953A"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33" w:history="1">
        <w:r w:rsidR="00D66CC4" w:rsidRPr="005231AC">
          <w:rPr>
            <w:rStyle w:val="Hyperlink"/>
            <w:noProof/>
          </w:rPr>
          <w:t>LISTA DE TABELAS</w:t>
        </w:r>
        <w:r w:rsidR="00D66CC4">
          <w:rPr>
            <w:noProof/>
            <w:webHidden/>
          </w:rPr>
          <w:tab/>
        </w:r>
        <w:r w:rsidR="00D66CC4">
          <w:rPr>
            <w:noProof/>
            <w:webHidden/>
          </w:rPr>
          <w:fldChar w:fldCharType="begin"/>
        </w:r>
        <w:r w:rsidR="00D66CC4">
          <w:rPr>
            <w:noProof/>
            <w:webHidden/>
          </w:rPr>
          <w:instrText xml:space="preserve"> PAGEREF _Toc44620833 \h </w:instrText>
        </w:r>
        <w:r w:rsidR="00D66CC4">
          <w:rPr>
            <w:noProof/>
            <w:webHidden/>
          </w:rPr>
        </w:r>
        <w:r w:rsidR="00D66CC4">
          <w:rPr>
            <w:noProof/>
            <w:webHidden/>
          </w:rPr>
          <w:fldChar w:fldCharType="separate"/>
        </w:r>
        <w:r w:rsidR="00D66CC4">
          <w:rPr>
            <w:noProof/>
            <w:webHidden/>
          </w:rPr>
          <w:t>11</w:t>
        </w:r>
        <w:r w:rsidR="00D66CC4">
          <w:rPr>
            <w:noProof/>
            <w:webHidden/>
          </w:rPr>
          <w:fldChar w:fldCharType="end"/>
        </w:r>
      </w:hyperlink>
    </w:p>
    <w:p w14:paraId="0E159E58" w14:textId="66CD9A06"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34" w:history="1">
        <w:r w:rsidR="00D66CC4" w:rsidRPr="005231AC">
          <w:rPr>
            <w:rStyle w:val="Hyperlink"/>
            <w:noProof/>
          </w:rPr>
          <w:t>LISTA DE ABREVIATURAS E SIGLAS</w:t>
        </w:r>
        <w:r w:rsidR="00D66CC4">
          <w:rPr>
            <w:noProof/>
            <w:webHidden/>
          </w:rPr>
          <w:tab/>
        </w:r>
        <w:r w:rsidR="00D66CC4">
          <w:rPr>
            <w:noProof/>
            <w:webHidden/>
          </w:rPr>
          <w:fldChar w:fldCharType="begin"/>
        </w:r>
        <w:r w:rsidR="00D66CC4">
          <w:rPr>
            <w:noProof/>
            <w:webHidden/>
          </w:rPr>
          <w:instrText xml:space="preserve"> PAGEREF _Toc44620834 \h </w:instrText>
        </w:r>
        <w:r w:rsidR="00D66CC4">
          <w:rPr>
            <w:noProof/>
            <w:webHidden/>
          </w:rPr>
        </w:r>
        <w:r w:rsidR="00D66CC4">
          <w:rPr>
            <w:noProof/>
            <w:webHidden/>
          </w:rPr>
          <w:fldChar w:fldCharType="separate"/>
        </w:r>
        <w:r w:rsidR="00D66CC4">
          <w:rPr>
            <w:noProof/>
            <w:webHidden/>
          </w:rPr>
          <w:t>12</w:t>
        </w:r>
        <w:r w:rsidR="00D66CC4">
          <w:rPr>
            <w:noProof/>
            <w:webHidden/>
          </w:rPr>
          <w:fldChar w:fldCharType="end"/>
        </w:r>
      </w:hyperlink>
    </w:p>
    <w:p w14:paraId="6E685668" w14:textId="6F72D6C6"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00D66CC4" w:rsidRPr="005231AC">
          <w:rPr>
            <w:rStyle w:val="Hyperlink"/>
            <w:noProof/>
          </w:rPr>
          <w:t>1</w:t>
        </w:r>
        <w:r w:rsidR="00D66CC4">
          <w:rPr>
            <w:rFonts w:asciiTheme="minorHAnsi" w:eastAsiaTheme="minorEastAsia" w:hAnsiTheme="minorHAnsi" w:cstheme="minorBidi"/>
            <w:noProof/>
            <w:sz w:val="22"/>
            <w:szCs w:val="22"/>
          </w:rPr>
          <w:tab/>
        </w:r>
        <w:r w:rsidR="00D66CC4" w:rsidRPr="005231AC">
          <w:rPr>
            <w:rStyle w:val="Hyperlink"/>
            <w:noProof/>
          </w:rPr>
          <w:t>INTRODUÇÃO</w:t>
        </w:r>
        <w:r w:rsidR="00D66CC4">
          <w:rPr>
            <w:noProof/>
            <w:webHidden/>
          </w:rPr>
          <w:tab/>
        </w:r>
        <w:r w:rsidR="00D66CC4">
          <w:rPr>
            <w:noProof/>
            <w:webHidden/>
          </w:rPr>
          <w:fldChar w:fldCharType="begin"/>
        </w:r>
        <w:r w:rsidR="00D66CC4">
          <w:rPr>
            <w:noProof/>
            <w:webHidden/>
          </w:rPr>
          <w:instrText xml:space="preserve"> PAGEREF _Toc44620835 \h </w:instrText>
        </w:r>
        <w:r w:rsidR="00D66CC4">
          <w:rPr>
            <w:noProof/>
            <w:webHidden/>
          </w:rPr>
        </w:r>
        <w:r w:rsidR="00D66CC4">
          <w:rPr>
            <w:noProof/>
            <w:webHidden/>
          </w:rPr>
          <w:fldChar w:fldCharType="separate"/>
        </w:r>
        <w:r w:rsidR="00D66CC4">
          <w:rPr>
            <w:noProof/>
            <w:webHidden/>
          </w:rPr>
          <w:t>15</w:t>
        </w:r>
        <w:r w:rsidR="00D66CC4">
          <w:rPr>
            <w:noProof/>
            <w:webHidden/>
          </w:rPr>
          <w:fldChar w:fldCharType="end"/>
        </w:r>
      </w:hyperlink>
    </w:p>
    <w:p w14:paraId="33C7B5B7" w14:textId="50C05720"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00D66CC4" w:rsidRPr="005231AC">
          <w:rPr>
            <w:rStyle w:val="Hyperlink"/>
            <w:noProof/>
          </w:rPr>
          <w:t>2</w:t>
        </w:r>
        <w:r w:rsidR="00D66CC4">
          <w:rPr>
            <w:rFonts w:asciiTheme="minorHAnsi" w:eastAsiaTheme="minorEastAsia" w:hAnsiTheme="minorHAnsi" w:cstheme="minorBidi"/>
            <w:noProof/>
            <w:sz w:val="22"/>
            <w:szCs w:val="22"/>
          </w:rPr>
          <w:tab/>
        </w:r>
        <w:r w:rsidR="00D66CC4" w:rsidRPr="005231AC">
          <w:rPr>
            <w:rStyle w:val="Hyperlink"/>
            <w:noProof/>
          </w:rPr>
          <w:t>TRABALHOS RELACIONADOS</w:t>
        </w:r>
        <w:r w:rsidR="00D66CC4">
          <w:rPr>
            <w:noProof/>
            <w:webHidden/>
          </w:rPr>
          <w:tab/>
        </w:r>
        <w:r w:rsidR="00D66CC4">
          <w:rPr>
            <w:noProof/>
            <w:webHidden/>
          </w:rPr>
          <w:fldChar w:fldCharType="begin"/>
        </w:r>
        <w:r w:rsidR="00D66CC4">
          <w:rPr>
            <w:noProof/>
            <w:webHidden/>
          </w:rPr>
          <w:instrText xml:space="preserve"> PAGEREF _Toc44620836 \h </w:instrText>
        </w:r>
        <w:r w:rsidR="00D66CC4">
          <w:rPr>
            <w:noProof/>
            <w:webHidden/>
          </w:rPr>
        </w:r>
        <w:r w:rsidR="00D66CC4">
          <w:rPr>
            <w:noProof/>
            <w:webHidden/>
          </w:rPr>
          <w:fldChar w:fldCharType="separate"/>
        </w:r>
        <w:r w:rsidR="00D66CC4">
          <w:rPr>
            <w:noProof/>
            <w:webHidden/>
          </w:rPr>
          <w:t>16</w:t>
        </w:r>
        <w:r w:rsidR="00D66CC4">
          <w:rPr>
            <w:noProof/>
            <w:webHidden/>
          </w:rPr>
          <w:fldChar w:fldCharType="end"/>
        </w:r>
      </w:hyperlink>
    </w:p>
    <w:p w14:paraId="0F92F08B" w14:textId="2928CD1C"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00D66CC4" w:rsidRPr="005231AC">
          <w:rPr>
            <w:rStyle w:val="Hyperlink"/>
            <w:noProof/>
          </w:rPr>
          <w:t>2.1</w:t>
        </w:r>
        <w:r w:rsidR="00D66CC4">
          <w:rPr>
            <w:rFonts w:asciiTheme="minorHAnsi" w:eastAsiaTheme="minorEastAsia" w:hAnsiTheme="minorHAnsi" w:cstheme="minorBidi"/>
            <w:noProof/>
            <w:sz w:val="22"/>
            <w:szCs w:val="22"/>
          </w:rPr>
          <w:tab/>
        </w:r>
        <w:r w:rsidR="00D66CC4" w:rsidRPr="005231AC">
          <w:rPr>
            <w:rStyle w:val="Hyperlink"/>
            <w:noProof/>
          </w:rPr>
          <w:t>DISCUSSÃO</w:t>
        </w:r>
        <w:r w:rsidR="00D66CC4">
          <w:rPr>
            <w:noProof/>
            <w:webHidden/>
          </w:rPr>
          <w:tab/>
        </w:r>
        <w:r w:rsidR="00D66CC4">
          <w:rPr>
            <w:noProof/>
            <w:webHidden/>
          </w:rPr>
          <w:fldChar w:fldCharType="begin"/>
        </w:r>
        <w:r w:rsidR="00D66CC4">
          <w:rPr>
            <w:noProof/>
            <w:webHidden/>
          </w:rPr>
          <w:instrText xml:space="preserve"> PAGEREF _Toc44620837 \h </w:instrText>
        </w:r>
        <w:r w:rsidR="00D66CC4">
          <w:rPr>
            <w:noProof/>
            <w:webHidden/>
          </w:rPr>
        </w:r>
        <w:r w:rsidR="00D66CC4">
          <w:rPr>
            <w:noProof/>
            <w:webHidden/>
          </w:rPr>
          <w:fldChar w:fldCharType="separate"/>
        </w:r>
        <w:r w:rsidR="00D66CC4">
          <w:rPr>
            <w:noProof/>
            <w:webHidden/>
          </w:rPr>
          <w:t>17</w:t>
        </w:r>
        <w:r w:rsidR="00D66CC4">
          <w:rPr>
            <w:noProof/>
            <w:webHidden/>
          </w:rPr>
          <w:fldChar w:fldCharType="end"/>
        </w:r>
      </w:hyperlink>
    </w:p>
    <w:p w14:paraId="1322CDC7" w14:textId="6A37F5C3"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00D66CC4" w:rsidRPr="005231AC">
          <w:rPr>
            <w:rStyle w:val="Hyperlink"/>
            <w:noProof/>
          </w:rPr>
          <w:t>3</w:t>
        </w:r>
        <w:r w:rsidR="00D66CC4">
          <w:rPr>
            <w:rFonts w:asciiTheme="minorHAnsi" w:eastAsiaTheme="minorEastAsia" w:hAnsiTheme="minorHAnsi" w:cstheme="minorBidi"/>
            <w:noProof/>
            <w:sz w:val="22"/>
            <w:szCs w:val="22"/>
          </w:rPr>
          <w:tab/>
        </w:r>
        <w:r w:rsidR="00D66CC4" w:rsidRPr="005231AC">
          <w:rPr>
            <w:rStyle w:val="Hyperlink"/>
            <w:noProof/>
          </w:rPr>
          <w:t>FUNDAMENTAÇÃO TEÓRICA</w:t>
        </w:r>
        <w:r w:rsidR="00D66CC4">
          <w:rPr>
            <w:noProof/>
            <w:webHidden/>
          </w:rPr>
          <w:tab/>
        </w:r>
        <w:r w:rsidR="00D66CC4">
          <w:rPr>
            <w:noProof/>
            <w:webHidden/>
          </w:rPr>
          <w:fldChar w:fldCharType="begin"/>
        </w:r>
        <w:r w:rsidR="00D66CC4">
          <w:rPr>
            <w:noProof/>
            <w:webHidden/>
          </w:rPr>
          <w:instrText xml:space="preserve"> PAGEREF _Toc44620838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393D177F" w14:textId="68198C83"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00D66CC4" w:rsidRPr="005231AC">
          <w:rPr>
            <w:rStyle w:val="Hyperlink"/>
            <w:noProof/>
          </w:rPr>
          <w:t>3.1</w:t>
        </w:r>
        <w:r w:rsidR="00D66CC4">
          <w:rPr>
            <w:rFonts w:asciiTheme="minorHAnsi" w:eastAsiaTheme="minorEastAsia" w:hAnsiTheme="minorHAnsi" w:cstheme="minorBidi"/>
            <w:noProof/>
            <w:sz w:val="22"/>
            <w:szCs w:val="22"/>
          </w:rPr>
          <w:tab/>
        </w:r>
        <w:r w:rsidR="00D66CC4" w:rsidRPr="005231AC">
          <w:rPr>
            <w:rStyle w:val="Hyperlink"/>
            <w:noProof/>
          </w:rPr>
          <w:t>COLETA DE DADOS</w:t>
        </w:r>
        <w:r w:rsidR="00D66CC4">
          <w:rPr>
            <w:noProof/>
            <w:webHidden/>
          </w:rPr>
          <w:tab/>
        </w:r>
        <w:r w:rsidR="00D66CC4">
          <w:rPr>
            <w:noProof/>
            <w:webHidden/>
          </w:rPr>
          <w:fldChar w:fldCharType="begin"/>
        </w:r>
        <w:r w:rsidR="00D66CC4">
          <w:rPr>
            <w:noProof/>
            <w:webHidden/>
          </w:rPr>
          <w:instrText xml:space="preserve"> PAGEREF _Toc44620839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77BB328F" w14:textId="0BF81229"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00D66CC4" w:rsidRPr="005231AC">
          <w:rPr>
            <w:rStyle w:val="Hyperlink"/>
            <w:noProof/>
          </w:rPr>
          <w:t>3.2</w:t>
        </w:r>
        <w:r w:rsidR="00D66CC4">
          <w:rPr>
            <w:rFonts w:asciiTheme="minorHAnsi" w:eastAsiaTheme="minorEastAsia" w:hAnsiTheme="minorHAnsi" w:cstheme="minorBidi"/>
            <w:noProof/>
            <w:sz w:val="22"/>
            <w:szCs w:val="22"/>
          </w:rPr>
          <w:tab/>
        </w:r>
        <w:r w:rsidR="00D66CC4" w:rsidRPr="005231AC">
          <w:rPr>
            <w:rStyle w:val="Hyperlink"/>
            <w:noProof/>
          </w:rPr>
          <w:t>TIPOS DE DADOS</w:t>
        </w:r>
        <w:r w:rsidR="00D66CC4">
          <w:rPr>
            <w:noProof/>
            <w:webHidden/>
          </w:rPr>
          <w:tab/>
        </w:r>
        <w:r w:rsidR="00D66CC4">
          <w:rPr>
            <w:noProof/>
            <w:webHidden/>
          </w:rPr>
          <w:fldChar w:fldCharType="begin"/>
        </w:r>
        <w:r w:rsidR="00D66CC4">
          <w:rPr>
            <w:noProof/>
            <w:webHidden/>
          </w:rPr>
          <w:instrText xml:space="preserve"> PAGEREF _Toc44620840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638F8677" w14:textId="55A0E2FA"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00D66CC4" w:rsidRPr="005231AC">
          <w:rPr>
            <w:rStyle w:val="Hyperlink"/>
            <w:noProof/>
          </w:rPr>
          <w:t>3.2.1</w:t>
        </w:r>
        <w:r w:rsidR="00D66CC4">
          <w:rPr>
            <w:rFonts w:asciiTheme="minorHAnsi" w:eastAsiaTheme="minorEastAsia" w:hAnsiTheme="minorHAnsi" w:cstheme="minorBidi"/>
            <w:noProof/>
            <w:sz w:val="22"/>
            <w:szCs w:val="22"/>
          </w:rPr>
          <w:tab/>
        </w:r>
        <w:r w:rsidR="00D66CC4" w:rsidRPr="005231AC">
          <w:rPr>
            <w:rStyle w:val="Hyperlink"/>
            <w:noProof/>
          </w:rPr>
          <w:t>QUALITATIVOS</w:t>
        </w:r>
        <w:r w:rsidR="00D66CC4">
          <w:rPr>
            <w:noProof/>
            <w:webHidden/>
          </w:rPr>
          <w:tab/>
        </w:r>
        <w:r w:rsidR="00D66CC4">
          <w:rPr>
            <w:noProof/>
            <w:webHidden/>
          </w:rPr>
          <w:fldChar w:fldCharType="begin"/>
        </w:r>
        <w:r w:rsidR="00D66CC4">
          <w:rPr>
            <w:noProof/>
            <w:webHidden/>
          </w:rPr>
          <w:instrText xml:space="preserve"> PAGEREF _Toc44620841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4268070" w14:textId="13ECEC04"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00D66CC4" w:rsidRPr="005231AC">
          <w:rPr>
            <w:rStyle w:val="Hyperlink"/>
            <w:noProof/>
          </w:rPr>
          <w:t>3.2.2</w:t>
        </w:r>
        <w:r w:rsidR="00D66CC4">
          <w:rPr>
            <w:rFonts w:asciiTheme="minorHAnsi" w:eastAsiaTheme="minorEastAsia" w:hAnsiTheme="minorHAnsi" w:cstheme="minorBidi"/>
            <w:noProof/>
            <w:sz w:val="22"/>
            <w:szCs w:val="22"/>
          </w:rPr>
          <w:tab/>
        </w:r>
        <w:r w:rsidR="00D66CC4" w:rsidRPr="005231AC">
          <w:rPr>
            <w:rStyle w:val="Hyperlink"/>
            <w:noProof/>
          </w:rPr>
          <w:t>QUANTITATIVOS</w:t>
        </w:r>
        <w:r w:rsidR="00D66CC4">
          <w:rPr>
            <w:noProof/>
            <w:webHidden/>
          </w:rPr>
          <w:tab/>
        </w:r>
        <w:r w:rsidR="00D66CC4">
          <w:rPr>
            <w:noProof/>
            <w:webHidden/>
          </w:rPr>
          <w:fldChar w:fldCharType="begin"/>
        </w:r>
        <w:r w:rsidR="00D66CC4">
          <w:rPr>
            <w:noProof/>
            <w:webHidden/>
          </w:rPr>
          <w:instrText xml:space="preserve"> PAGEREF _Toc44620842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241A102C" w14:textId="0AE6C3EA"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00D66CC4" w:rsidRPr="005231AC">
          <w:rPr>
            <w:rStyle w:val="Hyperlink"/>
            <w:noProof/>
          </w:rPr>
          <w:t>3.2.3</w:t>
        </w:r>
        <w:r w:rsidR="00D66CC4">
          <w:rPr>
            <w:rFonts w:asciiTheme="minorHAnsi" w:eastAsiaTheme="minorEastAsia" w:hAnsiTheme="minorHAnsi" w:cstheme="minorBidi"/>
            <w:noProof/>
            <w:sz w:val="22"/>
            <w:szCs w:val="22"/>
          </w:rPr>
          <w:tab/>
        </w:r>
        <w:r w:rsidR="00D66CC4" w:rsidRPr="005231AC">
          <w:rPr>
            <w:rStyle w:val="Hyperlink"/>
            <w:noProof/>
          </w:rPr>
          <w:t>PRIMÁRIOS</w:t>
        </w:r>
        <w:r w:rsidR="00D66CC4">
          <w:rPr>
            <w:noProof/>
            <w:webHidden/>
          </w:rPr>
          <w:tab/>
        </w:r>
        <w:r w:rsidR="00D66CC4">
          <w:rPr>
            <w:noProof/>
            <w:webHidden/>
          </w:rPr>
          <w:fldChar w:fldCharType="begin"/>
        </w:r>
        <w:r w:rsidR="00D66CC4">
          <w:rPr>
            <w:noProof/>
            <w:webHidden/>
          </w:rPr>
          <w:instrText xml:space="preserve"> PAGEREF _Toc44620843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6EB2667" w14:textId="20B027B5"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00D66CC4" w:rsidRPr="005231AC">
          <w:rPr>
            <w:rStyle w:val="Hyperlink"/>
            <w:noProof/>
          </w:rPr>
          <w:t>3.2.4</w:t>
        </w:r>
        <w:r w:rsidR="00D66CC4">
          <w:rPr>
            <w:rFonts w:asciiTheme="minorHAnsi" w:eastAsiaTheme="minorEastAsia" w:hAnsiTheme="minorHAnsi" w:cstheme="minorBidi"/>
            <w:noProof/>
            <w:sz w:val="22"/>
            <w:szCs w:val="22"/>
          </w:rPr>
          <w:tab/>
        </w:r>
        <w:r w:rsidR="00D66CC4" w:rsidRPr="005231AC">
          <w:rPr>
            <w:rStyle w:val="Hyperlink"/>
            <w:noProof/>
          </w:rPr>
          <w:t>SECUNDÁRIOS</w:t>
        </w:r>
        <w:r w:rsidR="00D66CC4">
          <w:rPr>
            <w:noProof/>
            <w:webHidden/>
          </w:rPr>
          <w:tab/>
        </w:r>
        <w:r w:rsidR="00D66CC4">
          <w:rPr>
            <w:noProof/>
            <w:webHidden/>
          </w:rPr>
          <w:fldChar w:fldCharType="begin"/>
        </w:r>
        <w:r w:rsidR="00D66CC4">
          <w:rPr>
            <w:noProof/>
            <w:webHidden/>
          </w:rPr>
          <w:instrText xml:space="preserve"> PAGEREF _Toc44620844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562CFCA8" w14:textId="3DD759CB"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00D66CC4" w:rsidRPr="005231AC">
          <w:rPr>
            <w:rStyle w:val="Hyperlink"/>
            <w:noProof/>
          </w:rPr>
          <w:t>3.3</w:t>
        </w:r>
        <w:r w:rsidR="00D66CC4">
          <w:rPr>
            <w:rFonts w:asciiTheme="minorHAnsi" w:eastAsiaTheme="minorEastAsia" w:hAnsiTheme="minorHAnsi" w:cstheme="minorBidi"/>
            <w:noProof/>
            <w:sz w:val="22"/>
            <w:szCs w:val="22"/>
          </w:rPr>
          <w:tab/>
        </w:r>
        <w:r w:rsidR="00D66CC4" w:rsidRPr="005231AC">
          <w:rPr>
            <w:rStyle w:val="Hyperlink"/>
            <w:noProof/>
          </w:rPr>
          <w:t>ORGANIZAÇÃO E ARMAZENAMENTO</w:t>
        </w:r>
        <w:r w:rsidR="00D66CC4">
          <w:rPr>
            <w:noProof/>
            <w:webHidden/>
          </w:rPr>
          <w:tab/>
        </w:r>
        <w:r w:rsidR="00D66CC4">
          <w:rPr>
            <w:noProof/>
            <w:webHidden/>
          </w:rPr>
          <w:fldChar w:fldCharType="begin"/>
        </w:r>
        <w:r w:rsidR="00D66CC4">
          <w:rPr>
            <w:noProof/>
            <w:webHidden/>
          </w:rPr>
          <w:instrText xml:space="preserve"> PAGEREF _Toc44620845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16E59E90" w14:textId="3FF4FE0F"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00D66CC4" w:rsidRPr="005231AC">
          <w:rPr>
            <w:rStyle w:val="Hyperlink"/>
            <w:noProof/>
          </w:rPr>
          <w:t>3.3.1</w:t>
        </w:r>
        <w:r w:rsidR="00D66CC4">
          <w:rPr>
            <w:rFonts w:asciiTheme="minorHAnsi" w:eastAsiaTheme="minorEastAsia" w:hAnsiTheme="minorHAnsi" w:cstheme="minorBidi"/>
            <w:noProof/>
            <w:sz w:val="22"/>
            <w:szCs w:val="22"/>
          </w:rPr>
          <w:tab/>
        </w:r>
        <w:r w:rsidR="00D66CC4" w:rsidRPr="005231AC">
          <w:rPr>
            <w:rStyle w:val="Hyperlink"/>
            <w:noProof/>
          </w:rPr>
          <w:t>ESTRUTURADOS</w:t>
        </w:r>
        <w:r w:rsidR="00D66CC4">
          <w:rPr>
            <w:noProof/>
            <w:webHidden/>
          </w:rPr>
          <w:tab/>
        </w:r>
        <w:r w:rsidR="00D66CC4">
          <w:rPr>
            <w:noProof/>
            <w:webHidden/>
          </w:rPr>
          <w:fldChar w:fldCharType="begin"/>
        </w:r>
        <w:r w:rsidR="00D66CC4">
          <w:rPr>
            <w:noProof/>
            <w:webHidden/>
          </w:rPr>
          <w:instrText xml:space="preserve"> PAGEREF _Toc44620846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0200B283" w14:textId="582CBF75"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00D66CC4" w:rsidRPr="005231AC">
          <w:rPr>
            <w:rStyle w:val="Hyperlink"/>
            <w:noProof/>
          </w:rPr>
          <w:t>3.3.2</w:t>
        </w:r>
        <w:r w:rsidR="00D66CC4">
          <w:rPr>
            <w:rFonts w:asciiTheme="minorHAnsi" w:eastAsiaTheme="minorEastAsia" w:hAnsiTheme="minorHAnsi" w:cstheme="minorBidi"/>
            <w:noProof/>
            <w:sz w:val="22"/>
            <w:szCs w:val="22"/>
          </w:rPr>
          <w:tab/>
        </w:r>
        <w:r w:rsidR="00D66CC4" w:rsidRPr="005231AC">
          <w:rPr>
            <w:rStyle w:val="Hyperlink"/>
            <w:noProof/>
          </w:rPr>
          <w:t>NÃO ESTRUTURADOS</w:t>
        </w:r>
        <w:r w:rsidR="00D66CC4">
          <w:rPr>
            <w:noProof/>
            <w:webHidden/>
          </w:rPr>
          <w:tab/>
        </w:r>
        <w:r w:rsidR="00D66CC4">
          <w:rPr>
            <w:noProof/>
            <w:webHidden/>
          </w:rPr>
          <w:fldChar w:fldCharType="begin"/>
        </w:r>
        <w:r w:rsidR="00D66CC4">
          <w:rPr>
            <w:noProof/>
            <w:webHidden/>
          </w:rPr>
          <w:instrText xml:space="preserve"> PAGEREF _Toc44620847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FCD07E8" w14:textId="4D013E38"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00D66CC4" w:rsidRPr="005231AC">
          <w:rPr>
            <w:rStyle w:val="Hyperlink"/>
            <w:noProof/>
          </w:rPr>
          <w:t>3.3.3</w:t>
        </w:r>
        <w:r w:rsidR="00D66CC4">
          <w:rPr>
            <w:rFonts w:asciiTheme="minorHAnsi" w:eastAsiaTheme="minorEastAsia" w:hAnsiTheme="minorHAnsi" w:cstheme="minorBidi"/>
            <w:noProof/>
            <w:sz w:val="22"/>
            <w:szCs w:val="22"/>
          </w:rPr>
          <w:tab/>
        </w:r>
        <w:r w:rsidR="00D66CC4" w:rsidRPr="005231AC">
          <w:rPr>
            <w:rStyle w:val="Hyperlink"/>
            <w:noProof/>
          </w:rPr>
          <w:t>SEMIESTRUTURADOS</w:t>
        </w:r>
        <w:r w:rsidR="00D66CC4">
          <w:rPr>
            <w:noProof/>
            <w:webHidden/>
          </w:rPr>
          <w:tab/>
        </w:r>
        <w:r w:rsidR="00D66CC4">
          <w:rPr>
            <w:noProof/>
            <w:webHidden/>
          </w:rPr>
          <w:fldChar w:fldCharType="begin"/>
        </w:r>
        <w:r w:rsidR="00D66CC4">
          <w:rPr>
            <w:noProof/>
            <w:webHidden/>
          </w:rPr>
          <w:instrText xml:space="preserve"> PAGEREF _Toc44620848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27B53197" w14:textId="48BB3534"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00D66CC4" w:rsidRPr="005231AC">
          <w:rPr>
            <w:rStyle w:val="Hyperlink"/>
            <w:noProof/>
          </w:rPr>
          <w:t>3.4</w:t>
        </w:r>
        <w:r w:rsidR="00D66CC4">
          <w:rPr>
            <w:rFonts w:asciiTheme="minorHAnsi" w:eastAsiaTheme="minorEastAsia" w:hAnsiTheme="minorHAnsi" w:cstheme="minorBidi"/>
            <w:noProof/>
            <w:sz w:val="22"/>
            <w:szCs w:val="22"/>
          </w:rPr>
          <w:tab/>
        </w:r>
        <w:r w:rsidR="00D66CC4" w:rsidRPr="005231AC">
          <w:rPr>
            <w:rStyle w:val="Hyperlink"/>
            <w:noProof/>
          </w:rPr>
          <w:t>FUNCIONAMENTO DAS PÁGINAS WEB</w:t>
        </w:r>
        <w:r w:rsidR="00D66CC4">
          <w:rPr>
            <w:noProof/>
            <w:webHidden/>
          </w:rPr>
          <w:tab/>
        </w:r>
        <w:r w:rsidR="00D66CC4">
          <w:rPr>
            <w:noProof/>
            <w:webHidden/>
          </w:rPr>
          <w:fldChar w:fldCharType="begin"/>
        </w:r>
        <w:r w:rsidR="00D66CC4">
          <w:rPr>
            <w:noProof/>
            <w:webHidden/>
          </w:rPr>
          <w:instrText xml:space="preserve"> PAGEREF _Toc44620849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D3C4465" w14:textId="581FAF2E"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00D66CC4" w:rsidRPr="005231AC">
          <w:rPr>
            <w:rStyle w:val="Hyperlink"/>
            <w:noProof/>
          </w:rPr>
          <w:t>3.4.1</w:t>
        </w:r>
        <w:r w:rsidR="00D66CC4">
          <w:rPr>
            <w:rFonts w:asciiTheme="minorHAnsi" w:eastAsiaTheme="minorEastAsia" w:hAnsiTheme="minorHAnsi" w:cstheme="minorBidi"/>
            <w:noProof/>
            <w:sz w:val="22"/>
            <w:szCs w:val="22"/>
          </w:rPr>
          <w:tab/>
        </w:r>
        <w:r w:rsidR="00D66CC4" w:rsidRPr="005231AC">
          <w:rPr>
            <w:rStyle w:val="Hyperlink"/>
            <w:noProof/>
          </w:rPr>
          <w:t>HISTÓRIA DA INTERNET</w:t>
        </w:r>
        <w:r w:rsidR="00D66CC4">
          <w:rPr>
            <w:noProof/>
            <w:webHidden/>
          </w:rPr>
          <w:tab/>
        </w:r>
        <w:r w:rsidR="00D66CC4">
          <w:rPr>
            <w:noProof/>
            <w:webHidden/>
          </w:rPr>
          <w:fldChar w:fldCharType="begin"/>
        </w:r>
        <w:r w:rsidR="00D66CC4">
          <w:rPr>
            <w:noProof/>
            <w:webHidden/>
          </w:rPr>
          <w:instrText xml:space="preserve"> PAGEREF _Toc44620850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3C18CF07" w14:textId="5F9DE854"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00D66CC4" w:rsidRPr="005231AC">
          <w:rPr>
            <w:rStyle w:val="Hyperlink"/>
            <w:noProof/>
          </w:rPr>
          <w:t>3.4.2</w:t>
        </w:r>
        <w:r w:rsidR="00D66CC4">
          <w:rPr>
            <w:rFonts w:asciiTheme="minorHAnsi" w:eastAsiaTheme="minorEastAsia" w:hAnsiTheme="minorHAnsi" w:cstheme="minorBidi"/>
            <w:noProof/>
            <w:sz w:val="22"/>
            <w:szCs w:val="22"/>
          </w:rPr>
          <w:tab/>
        </w:r>
        <w:r w:rsidR="00D66CC4" w:rsidRPr="005231AC">
          <w:rPr>
            <w:rStyle w:val="Hyperlink"/>
            <w:noProof/>
          </w:rPr>
          <w:t>NAVEGADORES E PÁGINAS WEB</w:t>
        </w:r>
        <w:r w:rsidR="00D66CC4">
          <w:rPr>
            <w:noProof/>
            <w:webHidden/>
          </w:rPr>
          <w:tab/>
        </w:r>
        <w:r w:rsidR="00D66CC4">
          <w:rPr>
            <w:noProof/>
            <w:webHidden/>
          </w:rPr>
          <w:fldChar w:fldCharType="begin"/>
        </w:r>
        <w:r w:rsidR="00D66CC4">
          <w:rPr>
            <w:noProof/>
            <w:webHidden/>
          </w:rPr>
          <w:instrText xml:space="preserve"> PAGEREF _Toc44620851 \h </w:instrText>
        </w:r>
        <w:r w:rsidR="00D66CC4">
          <w:rPr>
            <w:noProof/>
            <w:webHidden/>
          </w:rPr>
        </w:r>
        <w:r w:rsidR="00D66CC4">
          <w:rPr>
            <w:noProof/>
            <w:webHidden/>
          </w:rPr>
          <w:fldChar w:fldCharType="separate"/>
        </w:r>
        <w:r w:rsidR="00D66CC4">
          <w:rPr>
            <w:noProof/>
            <w:webHidden/>
          </w:rPr>
          <w:t>22</w:t>
        </w:r>
        <w:r w:rsidR="00D66CC4">
          <w:rPr>
            <w:noProof/>
            <w:webHidden/>
          </w:rPr>
          <w:fldChar w:fldCharType="end"/>
        </w:r>
      </w:hyperlink>
    </w:p>
    <w:p w14:paraId="1ECB0E98" w14:textId="24486482"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00D66CC4" w:rsidRPr="005231AC">
          <w:rPr>
            <w:rStyle w:val="Hyperlink"/>
            <w:noProof/>
          </w:rPr>
          <w:t>3.5</w:t>
        </w:r>
        <w:r w:rsidR="00D66CC4">
          <w:rPr>
            <w:rFonts w:asciiTheme="minorHAnsi" w:eastAsiaTheme="minorEastAsia" w:hAnsiTheme="minorHAnsi" w:cstheme="minorBidi"/>
            <w:noProof/>
            <w:sz w:val="22"/>
            <w:szCs w:val="22"/>
          </w:rPr>
          <w:tab/>
        </w:r>
        <w:r w:rsidR="00D66CC4" w:rsidRPr="005231AC">
          <w:rPr>
            <w:rStyle w:val="Hyperlink"/>
            <w:noProof/>
          </w:rPr>
          <w:t>WEB SCRAPING</w:t>
        </w:r>
        <w:r w:rsidR="00D66CC4">
          <w:rPr>
            <w:noProof/>
            <w:webHidden/>
          </w:rPr>
          <w:tab/>
        </w:r>
        <w:r w:rsidR="00D66CC4">
          <w:rPr>
            <w:noProof/>
            <w:webHidden/>
          </w:rPr>
          <w:fldChar w:fldCharType="begin"/>
        </w:r>
        <w:r w:rsidR="00D66CC4">
          <w:rPr>
            <w:noProof/>
            <w:webHidden/>
          </w:rPr>
          <w:instrText xml:space="preserve"> PAGEREF _Toc44620852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6EFBA8E5" w14:textId="21C002B7"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00D66CC4" w:rsidRPr="005231AC">
          <w:rPr>
            <w:rStyle w:val="Hyperlink"/>
            <w:noProof/>
          </w:rPr>
          <w:t>3.5.1</w:t>
        </w:r>
        <w:r w:rsidR="00D66CC4">
          <w:rPr>
            <w:rFonts w:asciiTheme="minorHAnsi" w:eastAsiaTheme="minorEastAsia" w:hAnsiTheme="minorHAnsi" w:cstheme="minorBidi"/>
            <w:noProof/>
            <w:sz w:val="22"/>
            <w:szCs w:val="22"/>
          </w:rPr>
          <w:tab/>
        </w:r>
        <w:r w:rsidR="00D66CC4" w:rsidRPr="005231AC">
          <w:rPr>
            <w:rStyle w:val="Hyperlink"/>
            <w:noProof/>
          </w:rPr>
          <w:t>BUSCANDO INFORMAÇÕES EM UM DOCUMENTO HTML</w:t>
        </w:r>
        <w:r w:rsidR="00D66CC4">
          <w:rPr>
            <w:noProof/>
            <w:webHidden/>
          </w:rPr>
          <w:tab/>
        </w:r>
        <w:r w:rsidR="00D66CC4">
          <w:rPr>
            <w:noProof/>
            <w:webHidden/>
          </w:rPr>
          <w:fldChar w:fldCharType="begin"/>
        </w:r>
        <w:r w:rsidR="00D66CC4">
          <w:rPr>
            <w:noProof/>
            <w:webHidden/>
          </w:rPr>
          <w:instrText xml:space="preserve"> PAGEREF _Toc44620853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478B4490" w14:textId="59E92CB2"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00D66CC4" w:rsidRPr="005231AC">
          <w:rPr>
            <w:rStyle w:val="Hyperlink"/>
            <w:noProof/>
          </w:rPr>
          <w:t>4</w:t>
        </w:r>
        <w:r w:rsidR="00D66CC4">
          <w:rPr>
            <w:rFonts w:asciiTheme="minorHAnsi" w:eastAsiaTheme="minorEastAsia" w:hAnsiTheme="minorHAnsi" w:cstheme="minorBidi"/>
            <w:noProof/>
            <w:sz w:val="22"/>
            <w:szCs w:val="22"/>
          </w:rPr>
          <w:tab/>
        </w:r>
        <w:r w:rsidR="00D66CC4" w:rsidRPr="005231AC">
          <w:rPr>
            <w:rStyle w:val="Hyperlink"/>
            <w:noProof/>
          </w:rPr>
          <w:t>IMPLEMENTAÇÃO</w:t>
        </w:r>
        <w:r w:rsidR="00D66CC4">
          <w:rPr>
            <w:noProof/>
            <w:webHidden/>
          </w:rPr>
          <w:tab/>
        </w:r>
        <w:r w:rsidR="00D66CC4">
          <w:rPr>
            <w:noProof/>
            <w:webHidden/>
          </w:rPr>
          <w:fldChar w:fldCharType="begin"/>
        </w:r>
        <w:r w:rsidR="00D66CC4">
          <w:rPr>
            <w:noProof/>
            <w:webHidden/>
          </w:rPr>
          <w:instrText xml:space="preserve"> PAGEREF _Toc44620854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4D22D64" w14:textId="508E1C03"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00D66CC4" w:rsidRPr="005231AC">
          <w:rPr>
            <w:rStyle w:val="Hyperlink"/>
            <w:noProof/>
          </w:rPr>
          <w:t>4.1</w:t>
        </w:r>
        <w:r w:rsidR="00D66CC4">
          <w:rPr>
            <w:rFonts w:asciiTheme="minorHAnsi" w:eastAsiaTheme="minorEastAsia" w:hAnsiTheme="minorHAnsi" w:cstheme="minorBidi"/>
            <w:noProof/>
            <w:sz w:val="22"/>
            <w:szCs w:val="22"/>
          </w:rPr>
          <w:tab/>
        </w:r>
        <w:r w:rsidR="00D66CC4" w:rsidRPr="005231AC">
          <w:rPr>
            <w:rStyle w:val="Hyperlink"/>
            <w:noProof/>
          </w:rPr>
          <w:t>CASOS DE USO</w:t>
        </w:r>
        <w:r w:rsidR="00D66CC4">
          <w:rPr>
            <w:noProof/>
            <w:webHidden/>
          </w:rPr>
          <w:tab/>
        </w:r>
        <w:r w:rsidR="00D66CC4">
          <w:rPr>
            <w:noProof/>
            <w:webHidden/>
          </w:rPr>
          <w:fldChar w:fldCharType="begin"/>
        </w:r>
        <w:r w:rsidR="00D66CC4">
          <w:rPr>
            <w:noProof/>
            <w:webHidden/>
          </w:rPr>
          <w:instrText xml:space="preserve"> PAGEREF _Toc44620855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E243071" w14:textId="2A7F4DCD"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00D66CC4" w:rsidRPr="005231AC">
          <w:rPr>
            <w:rStyle w:val="Hyperlink"/>
            <w:noProof/>
          </w:rPr>
          <w:t>4.1.1</w:t>
        </w:r>
        <w:r w:rsidR="00D66CC4">
          <w:rPr>
            <w:rFonts w:asciiTheme="minorHAnsi" w:eastAsiaTheme="minorEastAsia" w:hAnsiTheme="minorHAnsi" w:cstheme="minorBidi"/>
            <w:noProof/>
            <w:sz w:val="22"/>
            <w:szCs w:val="22"/>
          </w:rPr>
          <w:tab/>
        </w:r>
        <w:r w:rsidR="00D66CC4" w:rsidRPr="005231AC">
          <w:rPr>
            <w:rStyle w:val="Hyperlink"/>
            <w:noProof/>
          </w:rPr>
          <w:t>DIAGRAMA DO CASO DE USO SCRAP ANVISA</w:t>
        </w:r>
        <w:r w:rsidR="00D66CC4">
          <w:rPr>
            <w:noProof/>
            <w:webHidden/>
          </w:rPr>
          <w:tab/>
        </w:r>
        <w:r w:rsidR="00D66CC4">
          <w:rPr>
            <w:noProof/>
            <w:webHidden/>
          </w:rPr>
          <w:fldChar w:fldCharType="begin"/>
        </w:r>
        <w:r w:rsidR="00D66CC4">
          <w:rPr>
            <w:noProof/>
            <w:webHidden/>
          </w:rPr>
          <w:instrText xml:space="preserve"> PAGEREF _Toc44620856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5D633418" w14:textId="75492225"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00D66CC4" w:rsidRPr="005231AC">
          <w:rPr>
            <w:rStyle w:val="Hyperlink"/>
            <w:noProof/>
          </w:rPr>
          <w:t>4.1.2</w:t>
        </w:r>
        <w:r w:rsidR="00D66CC4">
          <w:rPr>
            <w:rFonts w:asciiTheme="minorHAnsi" w:eastAsiaTheme="minorEastAsia" w:hAnsiTheme="minorHAnsi" w:cstheme="minorBidi"/>
            <w:noProof/>
            <w:sz w:val="22"/>
            <w:szCs w:val="22"/>
          </w:rPr>
          <w:tab/>
        </w:r>
        <w:r w:rsidR="00D66CC4" w:rsidRPr="005231AC">
          <w:rPr>
            <w:rStyle w:val="Hyperlink"/>
            <w:noProof/>
          </w:rPr>
          <w:t>DESCRIÇÃO DO CASO DE USO SCRAP ANVISA</w:t>
        </w:r>
        <w:r w:rsidR="00D66CC4">
          <w:rPr>
            <w:noProof/>
            <w:webHidden/>
          </w:rPr>
          <w:tab/>
        </w:r>
        <w:r w:rsidR="00D66CC4">
          <w:rPr>
            <w:noProof/>
            <w:webHidden/>
          </w:rPr>
          <w:fldChar w:fldCharType="begin"/>
        </w:r>
        <w:r w:rsidR="00D66CC4">
          <w:rPr>
            <w:noProof/>
            <w:webHidden/>
          </w:rPr>
          <w:instrText xml:space="preserve"> PAGEREF _Toc44620857 \h </w:instrText>
        </w:r>
        <w:r w:rsidR="00D66CC4">
          <w:rPr>
            <w:noProof/>
            <w:webHidden/>
          </w:rPr>
        </w:r>
        <w:r w:rsidR="00D66CC4">
          <w:rPr>
            <w:noProof/>
            <w:webHidden/>
          </w:rPr>
          <w:fldChar w:fldCharType="separate"/>
        </w:r>
        <w:r w:rsidR="00D66CC4">
          <w:rPr>
            <w:noProof/>
            <w:webHidden/>
          </w:rPr>
          <w:t>28</w:t>
        </w:r>
        <w:r w:rsidR="00D66CC4">
          <w:rPr>
            <w:noProof/>
            <w:webHidden/>
          </w:rPr>
          <w:fldChar w:fldCharType="end"/>
        </w:r>
      </w:hyperlink>
    </w:p>
    <w:p w14:paraId="41D25CC7" w14:textId="08AF83CA"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00D66CC4" w:rsidRPr="005231AC">
          <w:rPr>
            <w:rStyle w:val="Hyperlink"/>
            <w:noProof/>
          </w:rPr>
          <w:t>4.1.3</w:t>
        </w:r>
        <w:r w:rsidR="00D66CC4">
          <w:rPr>
            <w:rFonts w:asciiTheme="minorHAnsi" w:eastAsiaTheme="minorEastAsia" w:hAnsiTheme="minorHAnsi" w:cstheme="minorBidi"/>
            <w:noProof/>
            <w:sz w:val="22"/>
            <w:szCs w:val="22"/>
          </w:rPr>
          <w:tab/>
        </w:r>
        <w:r w:rsidR="00D66CC4" w:rsidRPr="005231AC">
          <w:rPr>
            <w:rStyle w:val="Hyperlink"/>
            <w:noProof/>
          </w:rPr>
          <w:t>DIAGRAMA DO CASO DE USO TEXT MINING ANVISA</w:t>
        </w:r>
        <w:r w:rsidR="00D66CC4">
          <w:rPr>
            <w:noProof/>
            <w:webHidden/>
          </w:rPr>
          <w:tab/>
        </w:r>
        <w:r w:rsidR="00D66CC4">
          <w:rPr>
            <w:noProof/>
            <w:webHidden/>
          </w:rPr>
          <w:fldChar w:fldCharType="begin"/>
        </w:r>
        <w:r w:rsidR="00D66CC4">
          <w:rPr>
            <w:noProof/>
            <w:webHidden/>
          </w:rPr>
          <w:instrText xml:space="preserve"> PAGEREF _Toc44620858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3E3E12E3" w14:textId="44C062BE"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00D66CC4" w:rsidRPr="005231AC">
          <w:rPr>
            <w:rStyle w:val="Hyperlink"/>
            <w:noProof/>
          </w:rPr>
          <w:t>4.1.4</w:t>
        </w:r>
        <w:r w:rsidR="00D66CC4">
          <w:rPr>
            <w:rFonts w:asciiTheme="minorHAnsi" w:eastAsiaTheme="minorEastAsia" w:hAnsiTheme="minorHAnsi" w:cstheme="minorBidi"/>
            <w:noProof/>
            <w:sz w:val="22"/>
            <w:szCs w:val="22"/>
          </w:rPr>
          <w:tab/>
        </w:r>
        <w:r w:rsidR="00D66CC4" w:rsidRPr="005231AC">
          <w:rPr>
            <w:rStyle w:val="Hyperlink"/>
            <w:noProof/>
          </w:rPr>
          <w:t>DESCRIÇÃO DO CASO DE USO TEXT MINING ANVISA</w:t>
        </w:r>
        <w:r w:rsidR="00D66CC4">
          <w:rPr>
            <w:noProof/>
            <w:webHidden/>
          </w:rPr>
          <w:tab/>
        </w:r>
        <w:r w:rsidR="00D66CC4">
          <w:rPr>
            <w:noProof/>
            <w:webHidden/>
          </w:rPr>
          <w:fldChar w:fldCharType="begin"/>
        </w:r>
        <w:r w:rsidR="00D66CC4">
          <w:rPr>
            <w:noProof/>
            <w:webHidden/>
          </w:rPr>
          <w:instrText xml:space="preserve"> PAGEREF _Toc44620859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6E676B13" w14:textId="0EAB8D6B"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00D66CC4" w:rsidRPr="005231AC">
          <w:rPr>
            <w:rStyle w:val="Hyperlink"/>
            <w:noProof/>
          </w:rPr>
          <w:t>4.1.5</w:t>
        </w:r>
        <w:r w:rsidR="00D66CC4">
          <w:rPr>
            <w:rFonts w:asciiTheme="minorHAnsi" w:eastAsiaTheme="minorEastAsia" w:hAnsiTheme="minorHAnsi" w:cstheme="minorBidi"/>
            <w:noProof/>
            <w:sz w:val="22"/>
            <w:szCs w:val="22"/>
          </w:rPr>
          <w:tab/>
        </w:r>
        <w:r w:rsidR="00D66CC4" w:rsidRPr="005231AC">
          <w:rPr>
            <w:rStyle w:val="Hyperlink"/>
            <w:noProof/>
          </w:rPr>
          <w:t>DIAGRAMA DE CASO DE USO HANDBOOK</w:t>
        </w:r>
        <w:r w:rsidR="00D66CC4">
          <w:rPr>
            <w:noProof/>
            <w:webHidden/>
          </w:rPr>
          <w:tab/>
        </w:r>
        <w:r w:rsidR="00D66CC4">
          <w:rPr>
            <w:noProof/>
            <w:webHidden/>
          </w:rPr>
          <w:fldChar w:fldCharType="begin"/>
        </w:r>
        <w:r w:rsidR="00D66CC4">
          <w:rPr>
            <w:noProof/>
            <w:webHidden/>
          </w:rPr>
          <w:instrText xml:space="preserve"> PAGEREF _Toc44620860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1083A53A" w14:textId="6756C5D4"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00D66CC4" w:rsidRPr="005231AC">
          <w:rPr>
            <w:rStyle w:val="Hyperlink"/>
            <w:noProof/>
          </w:rPr>
          <w:t>4.1.6</w:t>
        </w:r>
        <w:r w:rsidR="00D66CC4">
          <w:rPr>
            <w:rFonts w:asciiTheme="minorHAnsi" w:eastAsiaTheme="minorEastAsia" w:hAnsiTheme="minorHAnsi" w:cstheme="minorBidi"/>
            <w:noProof/>
            <w:sz w:val="22"/>
            <w:szCs w:val="22"/>
          </w:rPr>
          <w:tab/>
        </w:r>
        <w:r w:rsidR="00D66CC4" w:rsidRPr="005231AC">
          <w:rPr>
            <w:rStyle w:val="Hyperlink"/>
            <w:noProof/>
          </w:rPr>
          <w:t>DESCRIÇÃO DO CASO DE USO HANDBOOK</w:t>
        </w:r>
        <w:r w:rsidR="00D66CC4">
          <w:rPr>
            <w:noProof/>
            <w:webHidden/>
          </w:rPr>
          <w:tab/>
        </w:r>
        <w:r w:rsidR="00D66CC4">
          <w:rPr>
            <w:noProof/>
            <w:webHidden/>
          </w:rPr>
          <w:fldChar w:fldCharType="begin"/>
        </w:r>
        <w:r w:rsidR="00D66CC4">
          <w:rPr>
            <w:noProof/>
            <w:webHidden/>
          </w:rPr>
          <w:instrText xml:space="preserve"> PAGEREF _Toc44620861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25665626" w14:textId="3EDEA005"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00D66CC4" w:rsidRPr="005231AC">
          <w:rPr>
            <w:rStyle w:val="Hyperlink"/>
            <w:noProof/>
          </w:rPr>
          <w:t>4.2</w:t>
        </w:r>
        <w:r w:rsidR="00D66CC4">
          <w:rPr>
            <w:rFonts w:asciiTheme="minorHAnsi" w:eastAsiaTheme="minorEastAsia" w:hAnsiTheme="minorHAnsi" w:cstheme="minorBidi"/>
            <w:noProof/>
            <w:sz w:val="22"/>
            <w:szCs w:val="22"/>
          </w:rPr>
          <w:tab/>
        </w:r>
        <w:r w:rsidR="00D66CC4" w:rsidRPr="005231AC">
          <w:rPr>
            <w:rStyle w:val="Hyperlink"/>
            <w:noProof/>
          </w:rPr>
          <w:t>TECNOLOGIAS</w:t>
        </w:r>
        <w:r w:rsidR="00D66CC4">
          <w:rPr>
            <w:noProof/>
            <w:webHidden/>
          </w:rPr>
          <w:tab/>
        </w:r>
        <w:r w:rsidR="00D66CC4">
          <w:rPr>
            <w:noProof/>
            <w:webHidden/>
          </w:rPr>
          <w:fldChar w:fldCharType="begin"/>
        </w:r>
        <w:r w:rsidR="00D66CC4">
          <w:rPr>
            <w:noProof/>
            <w:webHidden/>
          </w:rPr>
          <w:instrText xml:space="preserve"> PAGEREF _Toc44620862 \h </w:instrText>
        </w:r>
        <w:r w:rsidR="00D66CC4">
          <w:rPr>
            <w:noProof/>
            <w:webHidden/>
          </w:rPr>
        </w:r>
        <w:r w:rsidR="00D66CC4">
          <w:rPr>
            <w:noProof/>
            <w:webHidden/>
          </w:rPr>
          <w:fldChar w:fldCharType="separate"/>
        </w:r>
        <w:r w:rsidR="00D66CC4">
          <w:rPr>
            <w:noProof/>
            <w:webHidden/>
          </w:rPr>
          <w:t>34</w:t>
        </w:r>
        <w:r w:rsidR="00D66CC4">
          <w:rPr>
            <w:noProof/>
            <w:webHidden/>
          </w:rPr>
          <w:fldChar w:fldCharType="end"/>
        </w:r>
      </w:hyperlink>
    </w:p>
    <w:p w14:paraId="6203AC7F" w14:textId="4BDAB6D2"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00D66CC4" w:rsidRPr="005231AC">
          <w:rPr>
            <w:rStyle w:val="Hyperlink"/>
            <w:noProof/>
          </w:rPr>
          <w:t>4.3</w:t>
        </w:r>
        <w:r w:rsidR="00D66CC4">
          <w:rPr>
            <w:rFonts w:asciiTheme="minorHAnsi" w:eastAsiaTheme="minorEastAsia" w:hAnsiTheme="minorHAnsi" w:cstheme="minorBidi"/>
            <w:noProof/>
            <w:sz w:val="22"/>
            <w:szCs w:val="22"/>
          </w:rPr>
          <w:tab/>
        </w:r>
        <w:r w:rsidR="00D66CC4" w:rsidRPr="005231AC">
          <w:rPr>
            <w:rStyle w:val="Hyperlink"/>
            <w:noProof/>
          </w:rPr>
          <w:t>DIAGRAMA DE CLASSES</w:t>
        </w:r>
        <w:r w:rsidR="00D66CC4">
          <w:rPr>
            <w:noProof/>
            <w:webHidden/>
          </w:rPr>
          <w:tab/>
        </w:r>
        <w:r w:rsidR="00D66CC4">
          <w:rPr>
            <w:noProof/>
            <w:webHidden/>
          </w:rPr>
          <w:fldChar w:fldCharType="begin"/>
        </w:r>
        <w:r w:rsidR="00D66CC4">
          <w:rPr>
            <w:noProof/>
            <w:webHidden/>
          </w:rPr>
          <w:instrText xml:space="preserve"> PAGEREF _Toc44620863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41FD62EC" w14:textId="7549B648"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00D66CC4" w:rsidRPr="005231AC">
          <w:rPr>
            <w:rStyle w:val="Hyperlink"/>
            <w:noProof/>
          </w:rPr>
          <w:t>4.3.1</w:t>
        </w:r>
        <w:r w:rsidR="00D66CC4">
          <w:rPr>
            <w:rFonts w:asciiTheme="minorHAnsi" w:eastAsiaTheme="minorEastAsia" w:hAnsiTheme="minorHAnsi" w:cstheme="minorBidi"/>
            <w:noProof/>
            <w:sz w:val="22"/>
            <w:szCs w:val="22"/>
          </w:rPr>
          <w:tab/>
        </w:r>
        <w:r w:rsidR="00D66CC4" w:rsidRPr="005231AC">
          <w:rPr>
            <w:rStyle w:val="Hyperlink"/>
            <w:noProof/>
          </w:rPr>
          <w:t>DESCRIÇÃO DAS CLASSES</w:t>
        </w:r>
        <w:r w:rsidR="00D66CC4">
          <w:rPr>
            <w:noProof/>
            <w:webHidden/>
          </w:rPr>
          <w:tab/>
        </w:r>
        <w:r w:rsidR="00D66CC4">
          <w:rPr>
            <w:noProof/>
            <w:webHidden/>
          </w:rPr>
          <w:fldChar w:fldCharType="begin"/>
        </w:r>
        <w:r w:rsidR="00D66CC4">
          <w:rPr>
            <w:noProof/>
            <w:webHidden/>
          </w:rPr>
          <w:instrText xml:space="preserve"> PAGEREF _Toc44620864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30C8C8F5" w14:textId="6CB1FD16"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00D66CC4" w:rsidRPr="005231AC">
          <w:rPr>
            <w:rStyle w:val="Hyperlink"/>
            <w:noProof/>
          </w:rPr>
          <w:t>4.4</w:t>
        </w:r>
        <w:r w:rsidR="00D66CC4">
          <w:rPr>
            <w:rFonts w:asciiTheme="minorHAnsi" w:eastAsiaTheme="minorEastAsia" w:hAnsiTheme="minorHAnsi" w:cstheme="minorBidi"/>
            <w:noProof/>
            <w:sz w:val="22"/>
            <w:szCs w:val="22"/>
          </w:rPr>
          <w:tab/>
        </w:r>
        <w:r w:rsidR="00D66CC4" w:rsidRPr="005231AC">
          <w:rPr>
            <w:rStyle w:val="Hyperlink"/>
            <w:noProof/>
          </w:rPr>
          <w:t>FONTES</w:t>
        </w:r>
        <w:r w:rsidR="00D66CC4">
          <w:rPr>
            <w:noProof/>
            <w:webHidden/>
          </w:rPr>
          <w:tab/>
        </w:r>
        <w:r w:rsidR="00D66CC4">
          <w:rPr>
            <w:noProof/>
            <w:webHidden/>
          </w:rPr>
          <w:fldChar w:fldCharType="begin"/>
        </w:r>
        <w:r w:rsidR="00D66CC4">
          <w:rPr>
            <w:noProof/>
            <w:webHidden/>
          </w:rPr>
          <w:instrText xml:space="preserve"> PAGEREF _Toc44620865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21D234F3" w14:textId="7EED964F"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00D66CC4" w:rsidRPr="005231AC">
          <w:rPr>
            <w:rStyle w:val="Hyperlink"/>
            <w:noProof/>
          </w:rPr>
          <w:t>4.4.1</w:t>
        </w:r>
        <w:r w:rsidR="00D66CC4">
          <w:rPr>
            <w:rFonts w:asciiTheme="minorHAnsi" w:eastAsiaTheme="minorEastAsia" w:hAnsiTheme="minorHAnsi" w:cstheme="minorBidi"/>
            <w:noProof/>
            <w:sz w:val="22"/>
            <w:szCs w:val="22"/>
          </w:rPr>
          <w:tab/>
        </w:r>
        <w:r w:rsidR="00D66CC4" w:rsidRPr="005231AC">
          <w:rPr>
            <w:rStyle w:val="Hyperlink"/>
            <w:noProof/>
          </w:rPr>
          <w:t>ANVISA</w:t>
        </w:r>
        <w:r w:rsidR="00D66CC4">
          <w:rPr>
            <w:noProof/>
            <w:webHidden/>
          </w:rPr>
          <w:tab/>
        </w:r>
        <w:r w:rsidR="00D66CC4">
          <w:rPr>
            <w:noProof/>
            <w:webHidden/>
          </w:rPr>
          <w:fldChar w:fldCharType="begin"/>
        </w:r>
        <w:r w:rsidR="00D66CC4">
          <w:rPr>
            <w:noProof/>
            <w:webHidden/>
          </w:rPr>
          <w:instrText xml:space="preserve"> PAGEREF _Toc44620866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18460EDE" w14:textId="0D3C7605" w:rsidR="00D66CC4" w:rsidRDefault="00E73C89">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00D66CC4" w:rsidRPr="005231AC">
          <w:rPr>
            <w:rStyle w:val="Hyperlink"/>
            <w:noProof/>
          </w:rPr>
          <w:t>4.4.1.1</w:t>
        </w:r>
        <w:r w:rsidR="00D66CC4">
          <w:rPr>
            <w:rFonts w:asciiTheme="minorHAnsi" w:eastAsiaTheme="minorEastAsia" w:hAnsiTheme="minorHAnsi" w:cstheme="minorBidi"/>
            <w:noProof/>
            <w:sz w:val="22"/>
            <w:szCs w:val="22"/>
          </w:rPr>
          <w:tab/>
        </w:r>
        <w:r w:rsidR="00D66CC4" w:rsidRPr="005231AC">
          <w:rPr>
            <w:rStyle w:val="Hyperlink"/>
            <w:noProof/>
          </w:rPr>
          <w:t>DOWNLOAD DAS BULAS DO PROFISSIONAL</w:t>
        </w:r>
        <w:r w:rsidR="00D66CC4">
          <w:rPr>
            <w:noProof/>
            <w:webHidden/>
          </w:rPr>
          <w:tab/>
        </w:r>
        <w:r w:rsidR="00D66CC4">
          <w:rPr>
            <w:noProof/>
            <w:webHidden/>
          </w:rPr>
          <w:fldChar w:fldCharType="begin"/>
        </w:r>
        <w:r w:rsidR="00D66CC4">
          <w:rPr>
            <w:noProof/>
            <w:webHidden/>
          </w:rPr>
          <w:instrText xml:space="preserve"> PAGEREF _Toc44620867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52B52427" w14:textId="6FC3029E" w:rsidR="00D66CC4" w:rsidRDefault="00E73C89">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00D66CC4" w:rsidRPr="005231AC">
          <w:rPr>
            <w:rStyle w:val="Hyperlink"/>
            <w:noProof/>
          </w:rPr>
          <w:t>4.4.1.2</w:t>
        </w:r>
        <w:r w:rsidR="00D66CC4">
          <w:rPr>
            <w:rFonts w:asciiTheme="minorHAnsi" w:eastAsiaTheme="minorEastAsia" w:hAnsiTheme="minorHAnsi" w:cstheme="minorBidi"/>
            <w:noProof/>
            <w:sz w:val="22"/>
            <w:szCs w:val="22"/>
          </w:rPr>
          <w:tab/>
        </w:r>
        <w:r w:rsidR="00D66CC4" w:rsidRPr="005231AC">
          <w:rPr>
            <w:rStyle w:val="Hyperlink"/>
            <w:noProof/>
          </w:rPr>
          <w:t>ANÁLISE DAS BULAS E EXTRAÇÃO DOS EXCIPIENTES</w:t>
        </w:r>
        <w:r w:rsidR="00D66CC4">
          <w:rPr>
            <w:noProof/>
            <w:webHidden/>
          </w:rPr>
          <w:tab/>
        </w:r>
        <w:r w:rsidR="00D66CC4">
          <w:rPr>
            <w:noProof/>
            <w:webHidden/>
          </w:rPr>
          <w:fldChar w:fldCharType="begin"/>
        </w:r>
        <w:r w:rsidR="00D66CC4">
          <w:rPr>
            <w:noProof/>
            <w:webHidden/>
          </w:rPr>
          <w:instrText xml:space="preserve"> PAGEREF _Toc44620868 \h </w:instrText>
        </w:r>
        <w:r w:rsidR="00D66CC4">
          <w:rPr>
            <w:noProof/>
            <w:webHidden/>
          </w:rPr>
        </w:r>
        <w:r w:rsidR="00D66CC4">
          <w:rPr>
            <w:noProof/>
            <w:webHidden/>
          </w:rPr>
          <w:fldChar w:fldCharType="separate"/>
        </w:r>
        <w:r w:rsidR="00D66CC4">
          <w:rPr>
            <w:noProof/>
            <w:webHidden/>
          </w:rPr>
          <w:t>40</w:t>
        </w:r>
        <w:r w:rsidR="00D66CC4">
          <w:rPr>
            <w:noProof/>
            <w:webHidden/>
          </w:rPr>
          <w:fldChar w:fldCharType="end"/>
        </w:r>
      </w:hyperlink>
    </w:p>
    <w:p w14:paraId="0A38CD47" w14:textId="55731472"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00D66CC4" w:rsidRPr="005231AC">
          <w:rPr>
            <w:rStyle w:val="Hyperlink"/>
            <w:noProof/>
          </w:rPr>
          <w:t>4.4.2</w:t>
        </w:r>
        <w:r w:rsidR="00D66CC4">
          <w:rPr>
            <w:rFonts w:asciiTheme="minorHAnsi" w:eastAsiaTheme="minorEastAsia" w:hAnsiTheme="minorHAnsi" w:cstheme="minorBidi"/>
            <w:noProof/>
            <w:sz w:val="22"/>
            <w:szCs w:val="22"/>
          </w:rPr>
          <w:tab/>
        </w:r>
        <w:r w:rsidR="00D66CC4" w:rsidRPr="005231AC">
          <w:rPr>
            <w:rStyle w:val="Hyperlink"/>
            <w:noProof/>
          </w:rPr>
          <w:t>HANDBOOK OF PHARMACEUTICAL EXCIPIENTS</w:t>
        </w:r>
        <w:r w:rsidR="00D66CC4">
          <w:rPr>
            <w:noProof/>
            <w:webHidden/>
          </w:rPr>
          <w:tab/>
        </w:r>
        <w:r w:rsidR="00D66CC4">
          <w:rPr>
            <w:noProof/>
            <w:webHidden/>
          </w:rPr>
          <w:fldChar w:fldCharType="begin"/>
        </w:r>
        <w:r w:rsidR="00D66CC4">
          <w:rPr>
            <w:noProof/>
            <w:webHidden/>
          </w:rPr>
          <w:instrText xml:space="preserve"> PAGEREF _Toc44620869 \h </w:instrText>
        </w:r>
        <w:r w:rsidR="00D66CC4">
          <w:rPr>
            <w:noProof/>
            <w:webHidden/>
          </w:rPr>
        </w:r>
        <w:r w:rsidR="00D66CC4">
          <w:rPr>
            <w:noProof/>
            <w:webHidden/>
          </w:rPr>
          <w:fldChar w:fldCharType="separate"/>
        </w:r>
        <w:r w:rsidR="00D66CC4">
          <w:rPr>
            <w:noProof/>
            <w:webHidden/>
          </w:rPr>
          <w:t>43</w:t>
        </w:r>
        <w:r w:rsidR="00D66CC4">
          <w:rPr>
            <w:noProof/>
            <w:webHidden/>
          </w:rPr>
          <w:fldChar w:fldCharType="end"/>
        </w:r>
      </w:hyperlink>
    </w:p>
    <w:p w14:paraId="4027DFDB" w14:textId="12938815"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00D66CC4" w:rsidRPr="005231AC">
          <w:rPr>
            <w:rStyle w:val="Hyperlink"/>
            <w:noProof/>
          </w:rPr>
          <w:t>5</w:t>
        </w:r>
        <w:r w:rsidR="00D66CC4">
          <w:rPr>
            <w:rFonts w:asciiTheme="minorHAnsi" w:eastAsiaTheme="minorEastAsia" w:hAnsiTheme="minorHAnsi" w:cstheme="minorBidi"/>
            <w:noProof/>
            <w:sz w:val="22"/>
            <w:szCs w:val="22"/>
          </w:rPr>
          <w:tab/>
        </w:r>
        <w:r w:rsidR="00D66CC4" w:rsidRPr="005231AC">
          <w:rPr>
            <w:rStyle w:val="Hyperlink"/>
            <w:noProof/>
          </w:rPr>
          <w:t>TESTES</w:t>
        </w:r>
        <w:r w:rsidR="00D66CC4">
          <w:rPr>
            <w:noProof/>
            <w:webHidden/>
          </w:rPr>
          <w:tab/>
        </w:r>
        <w:r w:rsidR="00D66CC4">
          <w:rPr>
            <w:noProof/>
            <w:webHidden/>
          </w:rPr>
          <w:fldChar w:fldCharType="begin"/>
        </w:r>
        <w:r w:rsidR="00D66CC4">
          <w:rPr>
            <w:noProof/>
            <w:webHidden/>
          </w:rPr>
          <w:instrText xml:space="preserve"> PAGEREF _Toc44620870 \h </w:instrText>
        </w:r>
        <w:r w:rsidR="00D66CC4">
          <w:rPr>
            <w:noProof/>
            <w:webHidden/>
          </w:rPr>
        </w:r>
        <w:r w:rsidR="00D66CC4">
          <w:rPr>
            <w:noProof/>
            <w:webHidden/>
          </w:rPr>
          <w:fldChar w:fldCharType="separate"/>
        </w:r>
        <w:r w:rsidR="00D66CC4">
          <w:rPr>
            <w:noProof/>
            <w:webHidden/>
          </w:rPr>
          <w:t>46</w:t>
        </w:r>
        <w:r w:rsidR="00D66CC4">
          <w:rPr>
            <w:noProof/>
            <w:webHidden/>
          </w:rPr>
          <w:fldChar w:fldCharType="end"/>
        </w:r>
      </w:hyperlink>
    </w:p>
    <w:p w14:paraId="54C39DD6" w14:textId="080BB078"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71" w:history="1">
        <w:r w:rsidR="00D66CC4" w:rsidRPr="005231AC">
          <w:rPr>
            <w:rStyle w:val="Hyperlink"/>
            <w:noProof/>
          </w:rPr>
          <w:t>CONCLUSÕES E TRABALHOS FUTUROS</w:t>
        </w:r>
        <w:r w:rsidR="00D66CC4">
          <w:rPr>
            <w:noProof/>
            <w:webHidden/>
          </w:rPr>
          <w:tab/>
        </w:r>
        <w:r w:rsidR="00D66CC4">
          <w:rPr>
            <w:noProof/>
            <w:webHidden/>
          </w:rPr>
          <w:fldChar w:fldCharType="begin"/>
        </w:r>
        <w:r w:rsidR="00D66CC4">
          <w:rPr>
            <w:noProof/>
            <w:webHidden/>
          </w:rPr>
          <w:instrText xml:space="preserve"> PAGEREF _Toc44620871 \h </w:instrText>
        </w:r>
        <w:r w:rsidR="00D66CC4">
          <w:rPr>
            <w:noProof/>
            <w:webHidden/>
          </w:rPr>
        </w:r>
        <w:r w:rsidR="00D66CC4">
          <w:rPr>
            <w:noProof/>
            <w:webHidden/>
          </w:rPr>
          <w:fldChar w:fldCharType="separate"/>
        </w:r>
        <w:r w:rsidR="00D66CC4">
          <w:rPr>
            <w:noProof/>
            <w:webHidden/>
          </w:rPr>
          <w:t>47</w:t>
        </w:r>
        <w:r w:rsidR="00D66CC4">
          <w:rPr>
            <w:noProof/>
            <w:webHidden/>
          </w:rPr>
          <w:fldChar w:fldCharType="end"/>
        </w:r>
      </w:hyperlink>
    </w:p>
    <w:p w14:paraId="6F8B0D4E" w14:textId="444DAADD"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72" w:history="1">
        <w:r w:rsidR="00D66CC4" w:rsidRPr="005231AC">
          <w:rPr>
            <w:rStyle w:val="Hyperlink"/>
            <w:noProof/>
          </w:rPr>
          <w:t>REFERÊNCIAS BIBLIOGRÁFICAS</w:t>
        </w:r>
        <w:r w:rsidR="00D66CC4">
          <w:rPr>
            <w:noProof/>
            <w:webHidden/>
          </w:rPr>
          <w:tab/>
        </w:r>
        <w:r w:rsidR="00D66CC4">
          <w:rPr>
            <w:noProof/>
            <w:webHidden/>
          </w:rPr>
          <w:fldChar w:fldCharType="begin"/>
        </w:r>
        <w:r w:rsidR="00D66CC4">
          <w:rPr>
            <w:noProof/>
            <w:webHidden/>
          </w:rPr>
          <w:instrText xml:space="preserve"> PAGEREF _Toc44620872 \h </w:instrText>
        </w:r>
        <w:r w:rsidR="00D66CC4">
          <w:rPr>
            <w:noProof/>
            <w:webHidden/>
          </w:rPr>
        </w:r>
        <w:r w:rsidR="00D66CC4">
          <w:rPr>
            <w:noProof/>
            <w:webHidden/>
          </w:rPr>
          <w:fldChar w:fldCharType="separate"/>
        </w:r>
        <w:r w:rsidR="00D66CC4">
          <w:rPr>
            <w:noProof/>
            <w:webHidden/>
          </w:rPr>
          <w:t>48</w:t>
        </w:r>
        <w:r w:rsidR="00D66CC4">
          <w:rPr>
            <w:noProof/>
            <w:webHidden/>
          </w:rPr>
          <w:fldChar w:fldCharType="end"/>
        </w:r>
      </w:hyperlink>
    </w:p>
    <w:p w14:paraId="448A5F20" w14:textId="6353B4CE"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73" w:history="1">
        <w:r w:rsidR="00D66CC4" w:rsidRPr="005231AC">
          <w:rPr>
            <w:rStyle w:val="Hyperlink"/>
            <w:noProof/>
          </w:rPr>
          <w:t>ANEXOS</w:t>
        </w:r>
        <w:r w:rsidR="00D66CC4">
          <w:rPr>
            <w:noProof/>
            <w:webHidden/>
          </w:rPr>
          <w:tab/>
        </w:r>
        <w:r w:rsidR="00D66CC4">
          <w:rPr>
            <w:noProof/>
            <w:webHidden/>
          </w:rPr>
          <w:fldChar w:fldCharType="begin"/>
        </w:r>
        <w:r w:rsidR="00D66CC4">
          <w:rPr>
            <w:noProof/>
            <w:webHidden/>
          </w:rPr>
          <w:instrText xml:space="preserve"> PAGEREF _Toc44620873 \h </w:instrText>
        </w:r>
        <w:r w:rsidR="00D66CC4">
          <w:rPr>
            <w:noProof/>
            <w:webHidden/>
          </w:rPr>
        </w:r>
        <w:r w:rsidR="00D66CC4">
          <w:rPr>
            <w:noProof/>
            <w:webHidden/>
          </w:rPr>
          <w:fldChar w:fldCharType="separate"/>
        </w:r>
        <w:r w:rsidR="00D66CC4">
          <w:rPr>
            <w:noProof/>
            <w:webHidden/>
          </w:rPr>
          <w:t>51</w:t>
        </w:r>
        <w:r w:rsidR="00D66CC4">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11"/>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9" w:name="CAPITULO1"/>
      <w:bookmarkStart w:id="20" w:name="_Toc101326828"/>
      <w:bookmarkStart w:id="21" w:name="_Toc44620835"/>
      <w:bookmarkEnd w:id="19"/>
      <w:commentRangeStart w:id="22"/>
      <w:r>
        <w:lastRenderedPageBreak/>
        <w:t>INTRODUÇÃO</w:t>
      </w:r>
      <w:bookmarkEnd w:id="20"/>
      <w:bookmarkEnd w:id="21"/>
      <w:commentRangeEnd w:id="22"/>
      <w:r w:rsidR="00574060">
        <w:rPr>
          <w:rStyle w:val="Refdecomentrio"/>
          <w:b w:val="0"/>
          <w:caps w:val="0"/>
          <w:kern w:val="0"/>
        </w:rPr>
        <w:commentReference w:id="22"/>
      </w:r>
    </w:p>
    <w:p w14:paraId="4E481006" w14:textId="2E01957D"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w:t>
      </w:r>
      <w:r w:rsidR="001E7834">
        <w:t>,</w:t>
      </w:r>
      <w:r>
        <w:t xml:space="preserve"> </w:t>
      </w:r>
      <w:commentRangeStart w:id="23"/>
      <w:r>
        <w:t>favorece</w:t>
      </w:r>
      <w:r w:rsidR="007D7C8F">
        <w:t>ndo</w:t>
      </w:r>
      <w:r>
        <w:t xml:space="preserve"> </w:t>
      </w:r>
      <w:commentRangeEnd w:id="23"/>
      <w:r w:rsidR="00522219">
        <w:rPr>
          <w:rStyle w:val="Refdecomentrio"/>
        </w:rPr>
        <w:commentReference w:id="23"/>
      </w:r>
      <w:r>
        <w:t xml:space="preserve">a eficácia e qualidade do </w:t>
      </w:r>
      <w:commentRangeStart w:id="24"/>
      <w:r>
        <w:t>medicamento</w:t>
      </w:r>
      <w:commentRangeEnd w:id="24"/>
      <w:r w:rsidR="00522219">
        <w:rPr>
          <w:rStyle w:val="Refdecomentrio"/>
        </w:rPr>
        <w:commentReference w:id="24"/>
      </w:r>
      <w:r>
        <w:t>.</w:t>
      </w:r>
    </w:p>
    <w:p w14:paraId="3D9BA5E6" w14:textId="589D2325"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w:t>
      </w:r>
      <w:commentRangeStart w:id="25"/>
      <w:r>
        <w:t>precisa</w:t>
      </w:r>
      <w:commentRangeEnd w:id="25"/>
      <w:r w:rsidR="00522219">
        <w:rPr>
          <w:rStyle w:val="Refdecomentrio"/>
        </w:rPr>
        <w:commentReference w:id="25"/>
      </w:r>
      <w:r>
        <w:t>. Analisando as dificuldades dessa pesquisa, foi debatido o uso</w:t>
      </w:r>
      <w:r w:rsidR="0000060D">
        <w:t xml:space="preserve"> das</w:t>
      </w:r>
      <w:r>
        <w:t xml:space="preserve"> </w:t>
      </w:r>
      <w:commentRangeStart w:id="26"/>
      <w:r>
        <w:t>técnicas</w:t>
      </w:r>
      <w:commentRangeEnd w:id="26"/>
      <w:r w:rsidR="0000060D">
        <w:t xml:space="preserve"> de</w:t>
      </w:r>
      <w:r w:rsidR="00522219">
        <w:rPr>
          <w:rStyle w:val="Refdecomentrio"/>
        </w:rPr>
        <w:commentReference w:id="26"/>
      </w:r>
      <w:r>
        <w:t xml:space="preserve"> </w:t>
      </w:r>
      <w:r w:rsidRPr="007B5E8B">
        <w:rPr>
          <w:i/>
        </w:rPr>
        <w:t>web scraping</w:t>
      </w:r>
      <w:r>
        <w:t xml:space="preserve"> e </w:t>
      </w:r>
      <w:r w:rsidRPr="007B5E8B">
        <w:rPr>
          <w:i/>
        </w:rPr>
        <w:t>text mining</w:t>
      </w:r>
      <w:r>
        <w:t xml:space="preserve"> para coletar de forma automatizada as informações de interesse nas fontes da </w:t>
      </w:r>
      <w:r w:rsidRPr="00A4795F">
        <w:t>web</w:t>
      </w:r>
      <w:r>
        <w:t xml:space="preserve"> e em documentos previamente conhecidos. </w:t>
      </w:r>
    </w:p>
    <w:p w14:paraId="17383BBA" w14:textId="64CC59BB" w:rsidR="00A4795F" w:rsidRDefault="00A4795F" w:rsidP="00A4795F">
      <w:pPr>
        <w:ind w:firstLine="1134"/>
      </w:pPr>
      <w:r>
        <w:t xml:space="preserve">Este estudo apresenta um projeto de desenvolvimento de um sistema para obtenção de dados de excipientes presentes em medicamentos catalogados, afim de apoiar </w:t>
      </w:r>
      <w:r w:rsidR="008E3DC6">
        <w:t xml:space="preserve">as </w:t>
      </w:r>
      <w:commentRangeStart w:id="27"/>
      <w:r>
        <w:t>decisões</w:t>
      </w:r>
      <w:commentRangeEnd w:id="27"/>
      <w:r w:rsidR="00522219">
        <w:rPr>
          <w:rStyle w:val="Refdecomentrio"/>
        </w:rPr>
        <w:commentReference w:id="27"/>
      </w:r>
      <w:r>
        <w:t xml:space="preserve"> e análises de pesquisadores farmacêuticos. O programa realiza a extração de diversos dados em poucos minutos através das técnicas su</w:t>
      </w:r>
      <w:r w:rsidR="00782435">
        <w:t>pracitadas.</w:t>
      </w:r>
      <w:r w:rsidR="008E3DC6">
        <w:t xml:space="preserve"> </w:t>
      </w:r>
      <w:r w:rsidR="00782435">
        <w:t>A</w:t>
      </w:r>
      <w:r w:rsidR="008E3DC6">
        <w:t xml:space="preserve"> linguagem </w:t>
      </w:r>
      <w:r w:rsidR="00782435">
        <w:t xml:space="preserve">de programação escolhida foi </w:t>
      </w:r>
      <w:r w:rsidR="008E3DC6">
        <w:t>Py</w:t>
      </w:r>
      <w:r>
        <w:t>t</w:t>
      </w:r>
      <w:r w:rsidR="008E3DC6">
        <w:t>h</w:t>
      </w:r>
      <w:r>
        <w:t>on</w:t>
      </w:r>
      <w:r w:rsidR="00782435">
        <w:t>,</w:t>
      </w:r>
      <w:r>
        <w:t xml:space="preserve"> já que </w:t>
      </w:r>
      <w:r w:rsidR="00782435">
        <w:t xml:space="preserve">esta </w:t>
      </w:r>
      <w:r>
        <w:t xml:space="preserve">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1CD83042" w:rsidR="00A4795F" w:rsidRDefault="00A4795F" w:rsidP="00A4795F">
      <w:pPr>
        <w:ind w:firstLine="1134"/>
      </w:pPr>
      <w:r>
        <w:t>Está disponível em um repositório público no GitHub</w:t>
      </w:r>
      <w:r w:rsidR="001E45BD">
        <w:t xml:space="preserve"> [</w:t>
      </w:r>
      <w:commentRangeStart w:id="28"/>
      <w:r w:rsidR="001E45BD">
        <w:t>35]</w:t>
      </w:r>
      <w:commentRangeEnd w:id="28"/>
      <w:r w:rsidR="00522219">
        <w:rPr>
          <w:rStyle w:val="Refdecomentrio"/>
        </w:rPr>
        <w:commentReference w:id="28"/>
      </w:r>
      <w:r>
        <w:t xml:space="preserve">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29" w:name="CAPITULO1p1"/>
      <w:bookmarkEnd w:id="29"/>
      <w:r w:rsidRPr="00EA0BD3">
        <w:br w:type="page"/>
      </w:r>
      <w:bookmarkStart w:id="30" w:name="CAPITULO2"/>
      <w:bookmarkStart w:id="31" w:name="CAPITULO3"/>
      <w:bookmarkStart w:id="32" w:name="_Toc44620836"/>
      <w:bookmarkEnd w:id="30"/>
      <w:bookmarkEnd w:id="31"/>
      <w:r w:rsidR="007E399E">
        <w:lastRenderedPageBreak/>
        <w:t>TRABALHOS RELACIONADOS</w:t>
      </w:r>
      <w:bookmarkEnd w:id="32"/>
    </w:p>
    <w:p w14:paraId="20184697" w14:textId="60ADFC24" w:rsidR="00EA0BD3" w:rsidRDefault="00540FBA" w:rsidP="00EA0BD3">
      <w:bookmarkStart w:id="33"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2ACEC6B3" w:rsidR="00EA0BD3" w:rsidRDefault="00EA0BD3" w:rsidP="00EA0BD3">
      <w:pPr>
        <w:ind w:firstLine="1134"/>
      </w:pPr>
      <w:r>
        <w:t xml:space="preserve">O estudo </w:t>
      </w:r>
      <w:commentRangeStart w:id="34"/>
      <w:r>
        <w:t>[1]</w:t>
      </w:r>
      <w:commentRangeEnd w:id="34"/>
      <w:r w:rsidR="00623F11">
        <w:rPr>
          <w:rStyle w:val="Refdecomentrio"/>
        </w:rPr>
        <w:commentReference w:id="34"/>
      </w:r>
      <w:r>
        <w:t xml:space="preserve">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rsidR="002F2D0D">
        <w:t>UFRJ. Os dados foram coletados</w:t>
      </w:r>
      <w:r>
        <w:t xml:space="preserve">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w:t>
      </w:r>
      <w:commentRangeStart w:id="35"/>
      <w:r>
        <w:t>Foi possível ag</w:t>
      </w:r>
      <w:r w:rsidR="009F10CB">
        <w:t xml:space="preserve">rupar os dados por categorias, analisando </w:t>
      </w:r>
      <w:r>
        <w:t>detalhada</w:t>
      </w:r>
      <w:r w:rsidR="009F10CB">
        <w:t>mente</w:t>
      </w:r>
      <w:r>
        <w:t xml:space="preserve"> o perfil dos pacientes</w:t>
      </w:r>
      <w:r w:rsidR="009F10CB">
        <w:t xml:space="preserve"> e</w:t>
      </w:r>
      <w:r>
        <w:t xml:space="preserve"> </w:t>
      </w:r>
      <w:r w:rsidR="009F10CB">
        <w:t>c</w:t>
      </w:r>
      <w:r>
        <w:t>onclui</w:t>
      </w:r>
      <w:r w:rsidR="009F10CB">
        <w:t>ndo</w:t>
      </w:r>
      <w:r>
        <w:t xml:space="preserve"> que </w:t>
      </w:r>
      <w:r w:rsidR="009F10CB">
        <w:t xml:space="preserve">a utilização </w:t>
      </w:r>
      <w:r>
        <w:t>do novo sistema</w:t>
      </w:r>
      <w:commentRangeEnd w:id="35"/>
      <w:r w:rsidR="00C42B5E">
        <w:rPr>
          <w:rStyle w:val="Refdecomentrio"/>
        </w:rPr>
        <w:commentReference w:id="35"/>
      </w:r>
      <w:r>
        <w:t xml:space="preserve">, chamado Estomato Web Scraper, facilitou a extração e qualidade dos dados, e, </w:t>
      </w:r>
      <w:r w:rsidR="009F10CB">
        <w:t>portanto</w:t>
      </w:r>
      <w:r>
        <w:t xml:space="preserve">, </w:t>
      </w:r>
      <w:r w:rsidR="001825E7">
        <w:t>está credenciado a</w:t>
      </w:r>
      <w:r>
        <w:t xml:space="preserve"> ser utilizado para diversos estudos na área de estomatologia.</w:t>
      </w:r>
    </w:p>
    <w:p w14:paraId="736AD040" w14:textId="7133554B" w:rsidR="00EA0BD3" w:rsidRDefault="00EA0BD3" w:rsidP="00EA0BD3">
      <w:pPr>
        <w:ind w:firstLine="1134"/>
      </w:pPr>
      <w:r>
        <w:t>Um segundo artigo [2]</w:t>
      </w:r>
      <w:r w:rsidR="002F2D0D">
        <w:t>,</w:t>
      </w:r>
      <w:r>
        <w:t xml:space="preserve"> que tem Dhaniel Nunes Mazini e Renato Cesar Sato como autores</w:t>
      </w:r>
      <w:r w:rsidR="002F2D0D">
        <w:t>,</w:t>
      </w:r>
      <w:r>
        <w:t xml:space="preserve"> </w:t>
      </w:r>
      <w:commentRangeStart w:id="36"/>
      <w:r>
        <w:t>e abord</w:t>
      </w:r>
      <w:r w:rsidR="00B10EF8">
        <w:t>ou</w:t>
      </w:r>
      <w:r>
        <w:t xml:space="preserve"> </w:t>
      </w:r>
      <w:commentRangeEnd w:id="36"/>
      <w:r w:rsidR="00C42B5E">
        <w:rPr>
          <w:rStyle w:val="Refdecomentrio"/>
        </w:rPr>
        <w:commentReference w:id="36"/>
      </w:r>
      <w:r>
        <w:t>uma análise da rentabilidade dos dividendos das empresas que compõem o IBrX 50</w:t>
      </w:r>
      <w:commentRangeStart w:id="37"/>
      <w:r>
        <w:t xml:space="preserve">. </w:t>
      </w:r>
      <w:r w:rsidR="004F653E">
        <w:t>O artigo demonstra a implementação de</w:t>
      </w:r>
      <w:r>
        <w:t xml:space="preserve"> </w:t>
      </w:r>
      <w:commentRangeEnd w:id="37"/>
      <w:r w:rsidR="00C42B5E">
        <w:rPr>
          <w:rStyle w:val="Refdecomentrio"/>
        </w:rPr>
        <w:commentReference w:id="37"/>
      </w:r>
      <w:r>
        <w:t xml:space="preserve">um </w:t>
      </w:r>
      <w:r w:rsidRPr="00346329">
        <w:rPr>
          <w:i/>
          <w:iCs/>
        </w:rPr>
        <w:t>Web Scraper</w:t>
      </w:r>
      <w:r>
        <w:t xml:space="preserve"> a partir da linguagem Python</w:t>
      </w:r>
      <w:r w:rsidR="008839B8">
        <w:t xml:space="preserve"> </w:t>
      </w:r>
      <w:commentRangeStart w:id="38"/>
      <w:r w:rsidR="008839B8">
        <w:t>[29</w:t>
      </w:r>
      <w:commentRangeEnd w:id="38"/>
      <w:r w:rsidR="00F51B79">
        <w:rPr>
          <w:rStyle w:val="Refdecomentrio"/>
        </w:rPr>
        <w:commentReference w:id="38"/>
      </w:r>
      <w:commentRangeStart w:id="39"/>
      <w:r w:rsidR="008839B8">
        <w:t>]</w:t>
      </w:r>
      <w:r w:rsidR="00AB63B1">
        <w:t>, sendo todas as</w:t>
      </w:r>
      <w:r>
        <w:t xml:space="preserve"> </w:t>
      </w:r>
      <w:commentRangeEnd w:id="39"/>
      <w:r w:rsidR="000D272D">
        <w:rPr>
          <w:rStyle w:val="Refdecomentrio"/>
        </w:rPr>
        <w:commentReference w:id="39"/>
      </w:r>
      <w:r>
        <w:t>informações extraídas do site Yahoo!Finanças [4], onde os dados não estão disponíveis para uma coleta em massa. As análises feitas para a área do mercado financeiro têm como característica uma grande massa de dados, fazendo-se necessária extração em diferentes fontes</w:t>
      </w:r>
      <w:commentRangeStart w:id="40"/>
      <w:r>
        <w:t xml:space="preserve">. </w:t>
      </w:r>
      <w:r w:rsidR="00331BB1">
        <w:t>No entanto, a utilização</w:t>
      </w:r>
      <w:r>
        <w:t xml:space="preserve"> </w:t>
      </w:r>
      <w:r w:rsidR="00331BB1">
        <w:t>d</w:t>
      </w:r>
      <w:r>
        <w:t>a tecnologia proposta</w:t>
      </w:r>
      <w:r w:rsidR="00331BB1">
        <w:t xml:space="preserve"> automatizou </w:t>
      </w:r>
      <w:r>
        <w:t>a coleta</w:t>
      </w:r>
      <w:r w:rsidR="00331BB1">
        <w:t xml:space="preserve"> de dados</w:t>
      </w:r>
      <w:r>
        <w:t xml:space="preserve"> em uma esc</w:t>
      </w:r>
      <w:r w:rsidR="00331BB1">
        <w:t>ala de tempo reduzida, sendo o</w:t>
      </w:r>
      <w:r>
        <w:t>s elementos obtidos armaze</w:t>
      </w:r>
      <w:r w:rsidR="00CB06DC">
        <w:t>nados em um arquivo que favoreça a manipulação e</w:t>
      </w:r>
      <w:r>
        <w:t xml:space="preserve"> possibilit</w:t>
      </w:r>
      <w:r w:rsidR="00CB06DC">
        <w:t>e</w:t>
      </w:r>
      <w:r>
        <w:t xml:space="preserve"> a realização de uma análise de regressão múltipla para </w:t>
      </w:r>
      <w:r w:rsidR="00AE5CB5">
        <w:t xml:space="preserve">atingir </w:t>
      </w:r>
      <w:r>
        <w:t>o objetivo proposto pelo estudo.</w:t>
      </w:r>
      <w:commentRangeEnd w:id="40"/>
      <w:r w:rsidR="00605535">
        <w:rPr>
          <w:rStyle w:val="Refdecomentrio"/>
        </w:rPr>
        <w:commentReference w:id="40"/>
      </w:r>
    </w:p>
    <w:p w14:paraId="5F96A40C" w14:textId="5B4B9619" w:rsidR="00540FBA" w:rsidRDefault="00EA0BD3" w:rsidP="00EA0BD3">
      <w:pPr>
        <w:ind w:firstLine="1134"/>
      </w:pPr>
      <w:r>
        <w:t>Por fim</w:t>
      </w:r>
      <w:r w:rsidR="00CB0B70">
        <w:t>,</w:t>
      </w:r>
      <w:r>
        <w:t xml:space="preserve">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w:t>
      </w:r>
      <w:r>
        <w:lastRenderedPageBreak/>
        <w:t>dos do módulo de consulta da página da FIPE e persistência das informações estruturadas em banco de dados PostgreSQL</w:t>
      </w:r>
      <w:r w:rsidR="00D62466">
        <w:t xml:space="preserve"> </w:t>
      </w:r>
      <w:commentRangeStart w:id="41"/>
      <w:r w:rsidR="00D62466">
        <w:t>[30]</w:t>
      </w:r>
      <w:commentRangeEnd w:id="41"/>
      <w:r w:rsidR="00F51B79">
        <w:rPr>
          <w:rStyle w:val="Refdecomentrio"/>
        </w:rPr>
        <w:commentReference w:id="41"/>
      </w:r>
      <w:r>
        <w:t>. A análise do conteúdo estruturado pode ser utilizada, por exemplo, para otimização de recursos de empresas adquirentes de veículos, e sua visualização foi possibilitada através do software de Tableau Desktop</w:t>
      </w:r>
      <w:r w:rsidR="00A57BA0">
        <w:t xml:space="preserve"> </w:t>
      </w:r>
      <w:commentRangeStart w:id="42"/>
      <w:r w:rsidR="00A57BA0">
        <w:t>[31]</w:t>
      </w:r>
      <w:r>
        <w:t>.</w:t>
      </w:r>
      <w:commentRangeEnd w:id="42"/>
      <w:r w:rsidR="00F51B79">
        <w:rPr>
          <w:rStyle w:val="Refdecomentrio"/>
        </w:rPr>
        <w:commentReference w:id="42"/>
      </w:r>
    </w:p>
    <w:bookmarkEnd w:id="33"/>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14DE2612" w:rsidR="00EA0BD3" w:rsidRDefault="00EA0BD3" w:rsidP="00EA0BD3">
      <w:pPr>
        <w:ind w:firstLine="1134"/>
      </w:pPr>
      <w:r>
        <w:t xml:space="preserve">Uma das áreas na qual foi identificada a oportunidade de automatização é a farmacêutica. Parte do procedimento de proposta de um novo fármaco envolve a consulta </w:t>
      </w:r>
      <w:r w:rsidR="0041049A">
        <w:t>às subst</w:t>
      </w:r>
      <w:r w:rsidR="005C1B9A">
        <w:rPr>
          <w:rStyle w:val="Refdecomentrio"/>
        </w:rPr>
        <w:commentReference w:id="43"/>
      </w:r>
      <w:r w:rsidR="0041049A">
        <w:t>âncias que compõe o fármaco em suas diversas composições</w:t>
      </w:r>
      <w:r>
        <w:t xml:space="preserve">, tendo como parâmetro de busca o princípio ativo do medicamento. Não há um veículo de comunicação oficial que permita aos pesquisadores acompanharem essas tendências de utilização de ingredientes eficientemente, de forma que as informações </w:t>
      </w:r>
      <w:r w:rsidR="00BC1A8F">
        <w:t>sejam</w:t>
      </w:r>
      <w:r>
        <w:t xml:space="preserve"> extraídas de sites especializados da área.</w:t>
      </w:r>
    </w:p>
    <w:p w14:paraId="57F968CC" w14:textId="7B14C5E7" w:rsidR="00EA0BD3" w:rsidRDefault="0054463E" w:rsidP="00EA0BD3">
      <w:pPr>
        <w:ind w:firstLine="1134"/>
      </w:pPr>
      <w:r>
        <w:t>Nesse contexto, a</w:t>
      </w:r>
      <w:commentRangeStart w:id="44"/>
      <w:r w:rsidR="00EA0BD3">
        <w:t xml:space="preserve"> aplicação de </w:t>
      </w:r>
      <w:r w:rsidR="00EA0BD3" w:rsidRPr="00346329">
        <w:rPr>
          <w:i/>
          <w:iCs/>
        </w:rPr>
        <w:t>Web Scraping</w:t>
      </w:r>
      <w:r w:rsidR="00871250">
        <w:t xml:space="preserve"> para a</w:t>
      </w:r>
      <w:r w:rsidR="00EA0BD3">
        <w:t xml:space="preserve"> extração das informações de sites farmacêuticos especializados através da busca por elementos-chave </w:t>
      </w:r>
      <w:r w:rsidR="002F0523">
        <w:t>agiliza a</w:t>
      </w:r>
      <w:r w:rsidR="00EA0BD3">
        <w:t xml:space="preserve"> etapa </w:t>
      </w:r>
      <w:r w:rsidR="00E73C89">
        <w:t>de</w:t>
      </w:r>
      <w:r w:rsidR="00EA0BD3">
        <w:t xml:space="preserve"> criação de novos medicamentos, </w:t>
      </w:r>
      <w:r w:rsidR="008833BE">
        <w:t xml:space="preserve">favorecendo a elaboração de soluções rápidas e eficientes contra possíveis patógenos infecciosos, </w:t>
      </w:r>
      <w:r w:rsidR="004C7302">
        <w:t>assim como</w:t>
      </w:r>
      <w:r w:rsidR="00EA0BD3">
        <w:t xml:space="preserve"> os agentes recém descobertos</w:t>
      </w:r>
      <w:r w:rsidR="004C7302">
        <w:t xml:space="preserve"> e que afligem a nossa sociedade</w:t>
      </w:r>
      <w:r w:rsidR="00EA0BD3">
        <w:t>.</w:t>
      </w:r>
      <w:commentRangeEnd w:id="44"/>
      <w:r w:rsidR="008008C0">
        <w:rPr>
          <w:rStyle w:val="Refdecomentrio"/>
        </w:rPr>
        <w:commentReference w:id="44"/>
      </w:r>
    </w:p>
    <w:p w14:paraId="7D181AB7" w14:textId="79C169FC" w:rsidR="007E399E" w:rsidRDefault="007E399E" w:rsidP="007E399E">
      <w:pPr>
        <w:pStyle w:val="Ttulo1"/>
        <w:ind w:left="431" w:hanging="431"/>
      </w:pPr>
      <w:r w:rsidRPr="00EA0BD3">
        <w:br w:type="page"/>
      </w:r>
      <w:bookmarkStart w:id="45" w:name="_Toc44620838"/>
      <w:r>
        <w:lastRenderedPageBreak/>
        <w:t>FUNDAMENTAÇÃO TEÓRICA</w:t>
      </w:r>
      <w:bookmarkEnd w:id="45"/>
    </w:p>
    <w:p w14:paraId="640B9AB0" w14:textId="1FBD257F"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w:t>
      </w:r>
      <w:r w:rsidR="00237871">
        <w:t>:</w:t>
      </w:r>
      <w:r w:rsidRPr="007E399E">
        <w:t xml:space="preserve"> tipos de dados, técnicas de coleta e de análise e armazenamento.</w:t>
      </w:r>
    </w:p>
    <w:p w14:paraId="2C3A2F60" w14:textId="4EBBCD6D" w:rsidR="007E399E" w:rsidRDefault="007E399E" w:rsidP="007E399E">
      <w:pPr>
        <w:pStyle w:val="Ttulo2"/>
      </w:pPr>
      <w:bookmarkStart w:id="46" w:name="_Toc44620839"/>
      <w:r>
        <w:t>COLETA DE DADOS</w:t>
      </w:r>
      <w:bookmarkEnd w:id="46"/>
    </w:p>
    <w:p w14:paraId="37E59B2D" w14:textId="3F77D72B" w:rsidR="007E399E" w:rsidRDefault="007E399E" w:rsidP="007E399E">
      <w:pPr>
        <w:ind w:firstLine="1134"/>
      </w:pPr>
      <w:r w:rsidRPr="0073335E">
        <w:t xml:space="preserve">Ao iniciar uma pesquisa é necessário um estudo intensivo </w:t>
      </w:r>
      <w:r w:rsidR="00E23761">
        <w:t>sobre o</w:t>
      </w:r>
      <w:r w:rsidRPr="0073335E">
        <w:t xml:space="preserve"> conjunto de dados que </w:t>
      </w:r>
      <w:r w:rsidR="001D3237">
        <w:t>possam gerar</w:t>
      </w:r>
      <w:r w:rsidRPr="0073335E">
        <w:t xml:space="preserve"> informações relevantes para </w:t>
      </w:r>
      <w:r w:rsidR="00DF7AF0">
        <w:t xml:space="preserve">uma </w:t>
      </w:r>
      <w:r w:rsidR="0075283A">
        <w:t>análise</w:t>
      </w:r>
      <w:r w:rsidRPr="0073335E">
        <w:t xml:space="preserve">. A obtenção desses dados possibilita um posterior exame pormenorizado de diferentes fontes para o estudo da área de </w:t>
      </w:r>
      <w:r w:rsidR="00673633" w:rsidRPr="0073335E">
        <w:t>interesse.</w:t>
      </w:r>
      <w:r w:rsidR="00673633">
        <w:t xml:space="preserve"> </w:t>
      </w:r>
      <w:commentRangeStart w:id="47"/>
      <w:r w:rsidR="00673633">
        <w:t>[</w:t>
      </w:r>
      <w:r>
        <w:t>18]</w:t>
      </w:r>
      <w:commentRangeEnd w:id="47"/>
      <w:r w:rsidR="00AA1D5A">
        <w:rPr>
          <w:rStyle w:val="Refdecomentrio"/>
        </w:rPr>
        <w:commentReference w:id="47"/>
      </w:r>
    </w:p>
    <w:p w14:paraId="4D845A52" w14:textId="72FFA62D" w:rsidR="007E399E" w:rsidRDefault="007E399E" w:rsidP="007E399E">
      <w:pPr>
        <w:ind w:firstLine="1134"/>
      </w:pPr>
      <w:r w:rsidRPr="0073335E">
        <w:t xml:space="preserve">De acordo com a finalidade da pesquisa e tipo de dado, a coleta poderá ser realizada através de questionários, entrevistas, observações, experimentos </w:t>
      </w:r>
      <w:commentRangeStart w:id="48"/>
      <w:r w:rsidRPr="0073335E">
        <w:t>ou estudo e revisões de documentos já disponíveis, além de poder ser necessária a utilização de mais de um método para explorar com profundidade as informações desejadas</w:t>
      </w:r>
      <w:commentRangeEnd w:id="48"/>
      <w:r w:rsidR="00EC3765">
        <w:rPr>
          <w:rStyle w:val="Refdecomentrio"/>
        </w:rPr>
        <w:commentReference w:id="48"/>
      </w:r>
      <w:r w:rsidRPr="0073335E">
        <w:t>. No mesmo sentido, cabe realçar que independentemente do tipo de coleta utilizado, a prioridade será a garantia da precisão, coerência e confiabilidade nas informações obtidas.</w:t>
      </w:r>
    </w:p>
    <w:p w14:paraId="6989C9CA" w14:textId="3C128EFD" w:rsidR="007E399E" w:rsidRDefault="007E399E" w:rsidP="007E399E">
      <w:pPr>
        <w:pStyle w:val="Ttulo2"/>
      </w:pPr>
      <w:bookmarkStart w:id="49" w:name="_Toc44620840"/>
      <w:r>
        <w:t>TIPOS DE DADOS</w:t>
      </w:r>
      <w:bookmarkEnd w:id="49"/>
    </w:p>
    <w:p w14:paraId="53394056" w14:textId="75289E07" w:rsidR="007E399E" w:rsidRDefault="007E399E" w:rsidP="007E399E">
      <w:pPr>
        <w:ind w:firstLine="1134"/>
      </w:pPr>
      <w:r>
        <w:t xml:space="preserve">Para compreendermos melhor o desenvolvimento do trabalho, que será </w:t>
      </w:r>
      <w:r w:rsidR="00201819">
        <w:t>descrito</w:t>
      </w:r>
      <w:r>
        <w:t xml:space="preserve"> no capítulo a seguir, é importante definirmos com clareza </w:t>
      </w:r>
      <w:commentRangeStart w:id="50"/>
      <w:r>
        <w:t xml:space="preserve">os tipos de dados que </w:t>
      </w:r>
      <w:r w:rsidR="001F7168">
        <w:t>foram definidos até hoje</w:t>
      </w:r>
      <w:r>
        <w:t>.</w:t>
      </w:r>
      <w:commentRangeEnd w:id="50"/>
      <w:r w:rsidR="00AA7340">
        <w:rPr>
          <w:rStyle w:val="Refdecomentrio"/>
        </w:rPr>
        <w:commentReference w:id="50"/>
      </w:r>
      <w:r>
        <w:t xml:space="preserve"> </w:t>
      </w:r>
      <w:commentRangeStart w:id="51"/>
      <w:r>
        <w:t>Estes</w:t>
      </w:r>
      <w:commentRangeEnd w:id="51"/>
      <w:r w:rsidR="00413E4B">
        <w:rPr>
          <w:rStyle w:val="Refdecomentrio"/>
        </w:rPr>
        <w:commentReference w:id="51"/>
      </w:r>
      <w:r w:rsidR="00201819">
        <w:t xml:space="preserve"> dados</w:t>
      </w:r>
      <w:r>
        <w:t xml:space="preserve">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52" w:name="_Toc44620841"/>
      <w:r>
        <w:lastRenderedPageBreak/>
        <w:t>QUALITATIVOS</w:t>
      </w:r>
      <w:bookmarkEnd w:id="52"/>
    </w:p>
    <w:p w14:paraId="2EEE46FB" w14:textId="521C2779" w:rsidR="007E399E" w:rsidRDefault="007E399E" w:rsidP="007E399E">
      <w:pPr>
        <w:ind w:firstLine="1134"/>
      </w:pPr>
      <w:r>
        <w:t xml:space="preserve">Os dados qualitativos possuem a função de rotular e atribuir uma identificação ao objeto analisado. Como exemplos de dados qualitativos, temos: nível de escolaridade, estado civil ou nome </w:t>
      </w:r>
      <w:commentRangeStart w:id="53"/>
      <w:r>
        <w:t>[7]</w:t>
      </w:r>
      <w:r w:rsidR="003005F2">
        <w:t>.</w:t>
      </w:r>
      <w:commentRangeEnd w:id="53"/>
      <w:r w:rsidR="00413E4B">
        <w:rPr>
          <w:rStyle w:val="Refdecomentrio"/>
        </w:rPr>
        <w:commentReference w:id="53"/>
      </w:r>
    </w:p>
    <w:p w14:paraId="7CC689D5" w14:textId="271D7C66" w:rsidR="007E399E" w:rsidRDefault="007E399E" w:rsidP="007E399E">
      <w:pPr>
        <w:pStyle w:val="Ttulo3"/>
      </w:pPr>
      <w:bookmarkStart w:id="54" w:name="_Toc44620842"/>
      <w:r>
        <w:t>QUA</w:t>
      </w:r>
      <w:r w:rsidR="003005F2">
        <w:t>NTITATIVOS</w:t>
      </w:r>
      <w:bookmarkEnd w:id="54"/>
    </w:p>
    <w:p w14:paraId="1AC4F6D0" w14:textId="02035345" w:rsidR="003005F2" w:rsidRDefault="003005F2" w:rsidP="003005F2">
      <w:pPr>
        <w:ind w:firstLine="1134"/>
      </w:pPr>
      <w:r>
        <w:t xml:space="preserve">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w:t>
      </w:r>
      <w:commentRangeStart w:id="55"/>
      <w:r>
        <w:t>[7].</w:t>
      </w:r>
      <w:commentRangeEnd w:id="55"/>
      <w:r w:rsidR="00413E4B">
        <w:rPr>
          <w:rStyle w:val="Refdecomentrio"/>
        </w:rPr>
        <w:commentReference w:id="55"/>
      </w:r>
    </w:p>
    <w:p w14:paraId="134FD862" w14:textId="6B2F13C6" w:rsidR="003005F2" w:rsidRDefault="003005F2" w:rsidP="003005F2">
      <w:pPr>
        <w:pStyle w:val="Ttulo3"/>
      </w:pPr>
      <w:bookmarkStart w:id="56" w:name="_Toc44620843"/>
      <w:r>
        <w:t>PRIMÁRIOS</w:t>
      </w:r>
      <w:bookmarkEnd w:id="56"/>
    </w:p>
    <w:p w14:paraId="65790CB3" w14:textId="08CC593B" w:rsidR="003005F2" w:rsidRDefault="003005F2" w:rsidP="003005F2">
      <w:pPr>
        <w:ind w:firstLine="1134"/>
      </w:pPr>
      <w:r>
        <w:t xml:space="preserve">Os dados denominados primários são aqueles coletados diretamente de sua fonte. A obtenção de dados primários é planejada especialmente para o estudo de interesse e, portanto, são mais adequados aos seus objetivos. Em contrapartida, </w:t>
      </w:r>
      <w:r w:rsidR="00B54FB0">
        <w:t>o elevado esforço para a coleta de dados o torna desvantajoso</w:t>
      </w:r>
      <w:r>
        <w:t>. São exemplos de dados primários as respostas de entrevistas e questionários</w:t>
      </w:r>
      <w:r w:rsidRPr="004345D0">
        <w:t xml:space="preserve"> </w:t>
      </w:r>
      <w:r w:rsidR="00A26E9A">
        <w:t xml:space="preserve">concedidas </w:t>
      </w:r>
      <w:r>
        <w:t xml:space="preserve">diretamente pelo entrevistado </w:t>
      </w:r>
      <w:commentRangeStart w:id="57"/>
      <w:r>
        <w:t>[7].</w:t>
      </w:r>
      <w:commentRangeEnd w:id="57"/>
      <w:r w:rsidR="00413E4B">
        <w:rPr>
          <w:rStyle w:val="Refdecomentrio"/>
        </w:rPr>
        <w:commentReference w:id="57"/>
      </w:r>
    </w:p>
    <w:p w14:paraId="7E1239DE" w14:textId="35608308" w:rsidR="003005F2" w:rsidRDefault="003005F2" w:rsidP="003005F2">
      <w:pPr>
        <w:pStyle w:val="Ttulo3"/>
      </w:pPr>
      <w:bookmarkStart w:id="58" w:name="_Toc44620844"/>
      <w:r>
        <w:lastRenderedPageBreak/>
        <w:t>SECUNDÁRIOS</w:t>
      </w:r>
      <w:bookmarkEnd w:id="58"/>
    </w:p>
    <w:p w14:paraId="6B72A917" w14:textId="5A094859" w:rsidR="003005F2" w:rsidRDefault="003005F2" w:rsidP="003005F2">
      <w:pPr>
        <w:ind w:firstLine="1134"/>
      </w:pPr>
      <w:r>
        <w:t>Dados secundários são obtidos a partir de coletas previamente realizadas. Por já terem sido publicados, os dados secundários</w:t>
      </w:r>
      <w:r w:rsidR="004C6024" w:rsidRPr="004C6024">
        <w:t xml:space="preserve"> </w:t>
      </w:r>
      <w:r w:rsidR="004C6024">
        <w:t>comumente</w:t>
      </w:r>
      <w:r>
        <w:t xml:space="preserve"> </w:t>
      </w:r>
      <w:r>
        <w:t xml:space="preserve">não possuem o formato ou a integridade </w:t>
      </w:r>
      <w:r w:rsidR="004C6024">
        <w:t>adequados</w:t>
      </w:r>
      <w:r>
        <w:t xml:space="preserve"> ao estudo. </w:t>
      </w:r>
      <w:commentRangeStart w:id="59"/>
      <w:r>
        <w:t xml:space="preserve">Desta forma, </w:t>
      </w:r>
      <w:r w:rsidR="0097269F">
        <w:t>embora o esforço seja menor na obtenção dos dados</w:t>
      </w:r>
      <w:r>
        <w:t>, em comparação aos dados primários, os dados secundários requerem maiores esforços na</w:t>
      </w:r>
      <w:r w:rsidR="0097269F">
        <w:t>s etapas posteriores</w:t>
      </w:r>
      <w:r>
        <w:t xml:space="preserve"> definição de fontes e na metodologia empregada em s</w:t>
      </w:r>
      <w:r w:rsidR="00351791">
        <w:t xml:space="preserve">ua manipulação </w:t>
      </w:r>
      <w:commentRangeStart w:id="60"/>
      <w:r>
        <w:t>[7].</w:t>
      </w:r>
      <w:commentRangeEnd w:id="59"/>
      <w:r w:rsidR="00BE1E94">
        <w:rPr>
          <w:rStyle w:val="Refdecomentrio"/>
        </w:rPr>
        <w:commentReference w:id="59"/>
      </w:r>
      <w:commentRangeEnd w:id="60"/>
      <w:r w:rsidR="00BE1E94">
        <w:rPr>
          <w:rStyle w:val="Refdecomentrio"/>
        </w:rPr>
        <w:commentReference w:id="60"/>
      </w:r>
    </w:p>
    <w:p w14:paraId="43671638" w14:textId="20BBD932" w:rsidR="003005F2" w:rsidRDefault="003005F2" w:rsidP="003005F2">
      <w:pPr>
        <w:pStyle w:val="Ttulo2"/>
      </w:pPr>
      <w:bookmarkStart w:id="61" w:name="_Toc44620845"/>
      <w:r>
        <w:t>ORGANIZAÇÃO E ARMAZENAMENTO</w:t>
      </w:r>
      <w:bookmarkEnd w:id="61"/>
    </w:p>
    <w:p w14:paraId="3E5EC61E" w14:textId="48682492" w:rsidR="003005F2" w:rsidRDefault="003005F2" w:rsidP="003005F2">
      <w:pPr>
        <w:ind w:firstLine="1134"/>
      </w:pPr>
      <w:r>
        <w:t xml:space="preserve">Posterior a coleta dos dados, os mesmos </w:t>
      </w:r>
      <w:r w:rsidR="004903C4">
        <w:t>precisam</w:t>
      </w:r>
      <w:commentRangeStart w:id="62"/>
      <w:r>
        <w:t xml:space="preserve"> </w:t>
      </w:r>
      <w:commentRangeEnd w:id="62"/>
      <w:r w:rsidR="001D4492">
        <w:rPr>
          <w:rStyle w:val="Refdecomentrio"/>
        </w:rPr>
        <w:commentReference w:id="62"/>
      </w:r>
      <w:r>
        <w:t xml:space="preserve">ser armazenados de acordo com </w:t>
      </w:r>
      <w:r w:rsidR="004903C4">
        <w:t xml:space="preserve">a </w:t>
      </w:r>
      <w:commentRangeStart w:id="63"/>
      <w:r>
        <w:t>sua</w:t>
      </w:r>
      <w:commentRangeEnd w:id="63"/>
      <w:r w:rsidR="001D4492">
        <w:rPr>
          <w:rStyle w:val="Refdecomentrio"/>
        </w:rPr>
        <w:commentReference w:id="63"/>
      </w:r>
      <w:r>
        <w:t xml:space="preserve">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64" w:name="_Toc44620846"/>
      <w:r>
        <w:t>ESTRUTURADOS</w:t>
      </w:r>
      <w:bookmarkEnd w:id="64"/>
    </w:p>
    <w:p w14:paraId="22518B29" w14:textId="7F510678" w:rsidR="003005F2" w:rsidRDefault="003005F2" w:rsidP="003005F2">
      <w:pPr>
        <w:ind w:firstLine="1134"/>
      </w:pPr>
      <w:r>
        <w:t xml:space="preserve">São dados que possuem um formato específico e bem definido. Nesse tipo de organização, cada registro possui características obrigatórias que devem ser respeitadas (figura 1) </w:t>
      </w:r>
      <w:commentRangeStart w:id="65"/>
      <w:r>
        <w:t>[7].</w:t>
      </w:r>
      <w:commentRangeEnd w:id="65"/>
      <w:r w:rsidR="001D4492">
        <w:rPr>
          <w:rStyle w:val="Refdecomentrio"/>
        </w:rPr>
        <w:commentReference w:id="65"/>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7A448911" w:rsidR="003005F2" w:rsidRDefault="003005F2" w:rsidP="003005F2">
      <w:pPr>
        <w:pStyle w:val="Legenda"/>
        <w:jc w:val="center"/>
      </w:pPr>
      <w:bookmarkStart w:id="66" w:name="_Toc44633521"/>
      <w:r>
        <w:t xml:space="preserve">Figura </w:t>
      </w:r>
      <w:r w:rsidR="00E73C89">
        <w:fldChar w:fldCharType="begin"/>
      </w:r>
      <w:r w:rsidR="00E73C89">
        <w:instrText xml:space="preserve"> SEQ Figura \* ARABIC </w:instrText>
      </w:r>
      <w:r w:rsidR="00E73C89">
        <w:fldChar w:fldCharType="separate"/>
      </w:r>
      <w:r w:rsidR="00477FB9">
        <w:rPr>
          <w:noProof/>
        </w:rPr>
        <w:t>1</w:t>
      </w:r>
      <w:r w:rsidR="00E73C89">
        <w:rPr>
          <w:noProof/>
        </w:rPr>
        <w:fldChar w:fldCharType="end"/>
      </w:r>
      <w:r>
        <w:t>: Dados não estrutura</w:t>
      </w:r>
      <w:r w:rsidR="001C2D55">
        <w:t>d</w:t>
      </w:r>
      <w:r>
        <w:t>os, semiestruturados e estruturados</w:t>
      </w:r>
      <w:bookmarkEnd w:id="66"/>
    </w:p>
    <w:p w14:paraId="45398957" w14:textId="047BD9F4" w:rsidR="003005F2" w:rsidRDefault="003005F2" w:rsidP="003005F2">
      <w:pPr>
        <w:pStyle w:val="Ttulo3"/>
      </w:pPr>
      <w:bookmarkStart w:id="67" w:name="_Toc44620847"/>
      <w:r>
        <w:lastRenderedPageBreak/>
        <w:t>NÃO ESTRUTURADOS</w:t>
      </w:r>
      <w:bookmarkEnd w:id="67"/>
    </w:p>
    <w:p w14:paraId="13433226" w14:textId="6EE22693" w:rsidR="003005F2" w:rsidRDefault="003005F2" w:rsidP="003005F2">
      <w:pPr>
        <w:ind w:firstLine="1134"/>
      </w:pPr>
      <w:r>
        <w:t xml:space="preserve">São dados que não possuem estrutura fixa, como arquivos de texto comuns, cujo conteúdo pode conter inúmeras variações </w:t>
      </w:r>
      <w:r w:rsidR="00F14398">
        <w:t>no</w:t>
      </w:r>
      <w:r>
        <w:t xml:space="preserve"> formato, idioma, formatação, entre outros (figura 1) </w:t>
      </w:r>
      <w:commentRangeStart w:id="68"/>
      <w:r>
        <w:t>[7].</w:t>
      </w:r>
      <w:commentRangeEnd w:id="68"/>
      <w:r w:rsidR="001D4492">
        <w:rPr>
          <w:rStyle w:val="Refdecomentrio"/>
        </w:rPr>
        <w:commentReference w:id="68"/>
      </w:r>
    </w:p>
    <w:p w14:paraId="5BF18C0F" w14:textId="71C430C9" w:rsidR="003005F2" w:rsidRDefault="003005F2" w:rsidP="003005F2">
      <w:pPr>
        <w:pStyle w:val="Ttulo3"/>
      </w:pPr>
      <w:bookmarkStart w:id="69" w:name="_Toc44620848"/>
      <w:r>
        <w:t>SEMIESTRUTURADOS</w:t>
      </w:r>
      <w:bookmarkEnd w:id="69"/>
    </w:p>
    <w:p w14:paraId="5949813F" w14:textId="1604B019" w:rsidR="003005F2" w:rsidRDefault="003005F2" w:rsidP="003005F2">
      <w:pPr>
        <w:ind w:firstLine="1134"/>
      </w:pPr>
      <w:r>
        <w:t xml:space="preserve">Os dados semiestruturados apresentam um avanço com relação aos dados não estruturados, pois são dotados de regras que orientam a organização do seu conteúdo, mesmo ainda possuindo considerável liberdade com relação à composição como um todo (figura 1) </w:t>
      </w:r>
      <w:commentRangeStart w:id="70"/>
      <w:r>
        <w:t>[7].</w:t>
      </w:r>
      <w:commentRangeEnd w:id="70"/>
      <w:r w:rsidR="001D4492">
        <w:rPr>
          <w:rStyle w:val="Refdecomentrio"/>
        </w:rPr>
        <w:commentReference w:id="70"/>
      </w:r>
    </w:p>
    <w:p w14:paraId="726EE50E" w14:textId="2FB462DE" w:rsidR="003005F2" w:rsidRDefault="003005F2" w:rsidP="003005F2">
      <w:pPr>
        <w:pStyle w:val="Ttulo2"/>
      </w:pPr>
      <w:bookmarkStart w:id="71" w:name="_Toc44620849"/>
      <w:r>
        <w:t>FUNCIONAMENTO DAS PÁGINAS WEB</w:t>
      </w:r>
      <w:bookmarkEnd w:id="71"/>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72" w:name="_Toc44620850"/>
      <w:r>
        <w:t>HISTÓRIA DA INTERNET</w:t>
      </w:r>
      <w:bookmarkEnd w:id="72"/>
    </w:p>
    <w:p w14:paraId="29D9F088" w14:textId="5E82D64B"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w:t>
      </w:r>
      <w:r w:rsidR="00DE7446">
        <w:t xml:space="preserve"> e</w:t>
      </w:r>
      <w:r>
        <w:t xml:space="preserve"> foi utilizada principalmente para a comunicação entre universidades de ponta e institutos de pesquisa da época [5].</w:t>
      </w:r>
    </w:p>
    <w:p w14:paraId="0E7D85EF" w14:textId="04EEF343" w:rsidR="00DE5658" w:rsidRDefault="00DE5658" w:rsidP="00DE5658">
      <w:pPr>
        <w:ind w:firstLine="1134"/>
      </w:pPr>
      <w:r>
        <w:t>Até o final da década de 80, a Net foi majoritariamente um meio de comunicação entre militares e acadêmicos, porém não mais para</w:t>
      </w:r>
      <w:r w:rsidR="002C7101">
        <w:t xml:space="preserve"> fins</w:t>
      </w:r>
      <w:r>
        <w:t xml:space="preserve"> </w:t>
      </w:r>
      <w:r w:rsidR="002355C7">
        <w:t>de</w:t>
      </w:r>
      <w:r>
        <w:t xml:space="preserve"> </w:t>
      </w:r>
      <w:r w:rsidR="002355C7">
        <w:t>d</w:t>
      </w:r>
      <w:r>
        <w:t xml:space="preserve">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xml:space="preserve">). Os alicerces da proposta de Berners-Lee </w:t>
      </w:r>
      <w:r w:rsidR="00CC6F04">
        <w:t>foram</w:t>
      </w:r>
      <w:r>
        <w:t xml:space="preserve"> os mesmos da rede de ampla utilização que conhecemos hoje. Segundo KRAEMER [5], ao final do século XX, estabeleceu-se a tríade</w:t>
      </w:r>
      <w:r w:rsidR="00606A53">
        <w:t>:</w:t>
      </w:r>
      <w:r>
        <w:t xml:space="preserve"> informação, educação e entretenimento na web, porém, novas possibilidades de uso </w:t>
      </w:r>
      <w:r w:rsidR="00097A6C">
        <w:t xml:space="preserve">ainda </w:t>
      </w:r>
      <w:r>
        <w:t>seguem sendo exploradas até os dias de hoje.</w:t>
      </w:r>
    </w:p>
    <w:p w14:paraId="747F2E9E" w14:textId="211028B0" w:rsidR="00DE5658" w:rsidRDefault="00DE5658" w:rsidP="00DE5658">
      <w:pPr>
        <w:pStyle w:val="Ttulo3"/>
      </w:pPr>
      <w:bookmarkStart w:id="73" w:name="_Toc44620851"/>
      <w:r>
        <w:t>NAVEGADORES E PÁGINAS WEB</w:t>
      </w:r>
      <w:bookmarkEnd w:id="73"/>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commentRangeStart w:id="74"/>
      <w:r>
        <w:t>[11]</w:t>
      </w:r>
      <w:commentRangeEnd w:id="74"/>
      <w:r w:rsidR="002F70B2">
        <w:rPr>
          <w:rStyle w:val="Refdecomentrio"/>
        </w:rPr>
        <w:commentReference w:id="74"/>
      </w:r>
      <w:r>
        <w:t xml:space="preserve">. Estejam aplicadas as devidas práticas de desenvolvimento </w:t>
      </w:r>
      <w:r w:rsidRPr="001C2D55">
        <w:rPr>
          <w:i/>
          <w:iCs/>
        </w:rPr>
        <w:t>web</w:t>
      </w:r>
      <w:r>
        <w:t xml:space="preserve">, frequentemente a navegação entre as páginas é fluida o suficiente para que os usuários percebam um único contexto em todas as páginas que compõe o mesmo site </w:t>
      </w:r>
      <w:commentRangeStart w:id="75"/>
      <w:r>
        <w:t>[11].</w:t>
      </w:r>
      <w:commentRangeEnd w:id="75"/>
      <w:r w:rsidR="002F70B2">
        <w:rPr>
          <w:rStyle w:val="Refdecomentrio"/>
        </w:rPr>
        <w:commentReference w:id="75"/>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0611BC">
        <w:rPr>
          <w:i/>
        </w:rPr>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09DD82B1" w:rsidR="00DE5658" w:rsidRDefault="00DE5658" w:rsidP="00DE5658">
      <w:pPr>
        <w:pStyle w:val="Legenda"/>
        <w:jc w:val="center"/>
      </w:pPr>
      <w:bookmarkStart w:id="76" w:name="_Toc44633522"/>
      <w:r>
        <w:t xml:space="preserve">Figura </w:t>
      </w:r>
      <w:r w:rsidR="00E73C89">
        <w:fldChar w:fldCharType="begin"/>
      </w:r>
      <w:r w:rsidR="00E73C89">
        <w:instrText xml:space="preserve"> SEQ Figura \* ARABIC </w:instrText>
      </w:r>
      <w:r w:rsidR="00E73C89">
        <w:fldChar w:fldCharType="separate"/>
      </w:r>
      <w:r w:rsidR="00477FB9">
        <w:rPr>
          <w:noProof/>
        </w:rPr>
        <w:t>2</w:t>
      </w:r>
      <w:r w:rsidR="00E73C89">
        <w:rPr>
          <w:noProof/>
        </w:rPr>
        <w:fldChar w:fldCharType="end"/>
      </w:r>
      <w:r>
        <w:t xml:space="preserve">: </w:t>
      </w:r>
      <w:r w:rsidRPr="00E83AEE">
        <w:t>Estrutura básica de um documento HTML</w:t>
      </w:r>
      <w:bookmarkEnd w:id="76"/>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w:t>
      </w:r>
      <w:r w:rsidRPr="00C978F3">
        <w:rPr>
          <w:i/>
        </w:rPr>
        <w:t>Internet Explorer</w:t>
      </w:r>
      <w:r>
        <w:t xml:space="preserve"> [17].</w:t>
      </w:r>
    </w:p>
    <w:p w14:paraId="5288AB3B" w14:textId="72D86AFD" w:rsidR="00DE5658" w:rsidRDefault="00957E2E" w:rsidP="00DE5658">
      <w:pPr>
        <w:ind w:firstLine="1134"/>
      </w:pPr>
      <w:r>
        <w:t>O</w:t>
      </w:r>
      <w:r w:rsidR="00DE5658">
        <w:t xml:space="preserve"> resultado </w:t>
      </w:r>
      <w:r>
        <w:t>da estruturação das páginas após a interpretação do navegador (Figura 3) a partir da estrutura básica de um documento (F</w:t>
      </w:r>
      <w:r w:rsidR="00DE5658">
        <w:t>igura 2</w:t>
      </w:r>
      <w:r w:rsidR="00675426">
        <w:t>) mostra</w:t>
      </w:r>
      <w:r w:rsidR="00DE5658">
        <w:t xml:space="preserve"> </w:t>
      </w:r>
      <w:r w:rsidR="00675426">
        <w:t>alguns</w:t>
      </w:r>
      <w:r w:rsidR="00DE5658">
        <w:t xml:space="preserve"> comentários adicionados no documento </w:t>
      </w:r>
      <w:r w:rsidR="00675426">
        <w:t xml:space="preserve">que </w:t>
      </w:r>
      <w:r w:rsidR="00DE5658">
        <w:t>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7044FEA2" w:rsidR="00DE5658" w:rsidRDefault="00DE5658" w:rsidP="00DE5658">
      <w:pPr>
        <w:pStyle w:val="Legenda"/>
        <w:jc w:val="center"/>
      </w:pPr>
      <w:bookmarkStart w:id="77" w:name="_Toc44633523"/>
      <w:r>
        <w:t xml:space="preserve">Figura </w:t>
      </w:r>
      <w:r w:rsidR="00E73C89">
        <w:fldChar w:fldCharType="begin"/>
      </w:r>
      <w:r w:rsidR="00E73C89">
        <w:instrText xml:space="preserve"> SEQ Figura \* ARABIC </w:instrText>
      </w:r>
      <w:r w:rsidR="00E73C89">
        <w:fldChar w:fldCharType="separate"/>
      </w:r>
      <w:r w:rsidR="00477FB9">
        <w:rPr>
          <w:noProof/>
        </w:rPr>
        <w:t>3</w:t>
      </w:r>
      <w:r w:rsidR="00E73C89">
        <w:rPr>
          <w:noProof/>
        </w:rPr>
        <w:fldChar w:fldCharType="end"/>
      </w:r>
      <w:r>
        <w:t xml:space="preserve">: </w:t>
      </w:r>
      <w:r w:rsidRPr="000F4F15">
        <w:t>Visualização de um documento HTML em um navegador</w:t>
      </w:r>
      <w:bookmarkEnd w:id="77"/>
    </w:p>
    <w:p w14:paraId="79C8D65E" w14:textId="203AC91C" w:rsidR="00DE5658" w:rsidRDefault="00DE5658" w:rsidP="00DE5658">
      <w:pPr>
        <w:ind w:firstLine="1134"/>
      </w:pPr>
      <w:r>
        <w:t>Apesar d</w:t>
      </w:r>
      <w:r w:rsidR="008D4C65">
        <w:t>o</w:t>
      </w:r>
      <w:r>
        <w:t xml:space="preserve">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r w:rsidRPr="001C2D55">
        <w:rPr>
          <w:i/>
          <w:iCs/>
        </w:rPr>
        <w:lastRenderedPageBreak/>
        <w:t>frameworks</w:t>
      </w:r>
      <w:r>
        <w:t xml:space="preserve"> 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p>
    <w:p w14:paraId="2A0EAFD7" w14:textId="77777777" w:rsidR="00DE5658" w:rsidRDefault="00DE5658" w:rsidP="00DE5658">
      <w:pPr>
        <w:ind w:firstLine="1134"/>
      </w:pPr>
    </w:p>
    <w:p w14:paraId="6A0CDC92" w14:textId="77777777" w:rsidR="00DE5658" w:rsidRDefault="00DE5658" w:rsidP="00DE5658">
      <w:pPr>
        <w:pStyle w:val="Ttulo2"/>
      </w:pPr>
      <w:bookmarkStart w:id="78" w:name="_Toc44620852"/>
      <w:r>
        <w:t>WEB SCRAPING</w:t>
      </w:r>
      <w:bookmarkEnd w:id="78"/>
    </w:p>
    <w:p w14:paraId="0B904082" w14:textId="5A512583" w:rsidR="00DE5658" w:rsidRDefault="00DE5658" w:rsidP="00DE5658">
      <w:pPr>
        <w:ind w:firstLine="1134"/>
      </w:pPr>
      <w:r w:rsidRPr="00DE5658">
        <w:t xml:space="preserve"> </w:t>
      </w:r>
      <w:r w:rsidRPr="0098522C">
        <w:t xml:space="preserve">A coleta de dados da </w:t>
      </w:r>
      <w:r w:rsidRPr="001C2D55">
        <w:rPr>
          <w:i/>
          <w:iCs/>
        </w:rPr>
        <w:t>web</w:t>
      </w:r>
      <w:r w:rsidRPr="0098522C">
        <w:t xml:space="preserve"> moderna, conhecida como </w:t>
      </w:r>
      <w:r w:rsidRPr="001C2D55">
        <w:rPr>
          <w:i/>
          <w:iCs/>
        </w:rPr>
        <w:t>Web Scraping</w:t>
      </w:r>
      <w:r w:rsidR="003C74AD">
        <w:rPr>
          <w:i/>
          <w:iCs/>
        </w:rPr>
        <w:t xml:space="preserve"> </w:t>
      </w:r>
      <w:commentRangeStart w:id="79"/>
      <w:r w:rsidRPr="001C2D55">
        <w:t>[</w:t>
      </w:r>
      <w:r w:rsidRPr="00DE5658">
        <w:t xml:space="preserve">18], </w:t>
      </w:r>
      <w:commentRangeEnd w:id="79"/>
      <w:r w:rsidR="00F721AF">
        <w:rPr>
          <w:rStyle w:val="Refdecomentrio"/>
        </w:rPr>
        <w:commentReference w:id="79"/>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80" w:name="_Toc44620853"/>
      <w:r>
        <w:t>BUSCANDO INFORMAÇÕES EM UM DOCUMENTO HTML</w:t>
      </w:r>
      <w:bookmarkEnd w:id="80"/>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39E13E65" w:rsidR="0054089A" w:rsidRDefault="0054089A" w:rsidP="0054089A">
      <w:pPr>
        <w:pStyle w:val="Legenda"/>
        <w:jc w:val="center"/>
      </w:pPr>
      <w:bookmarkStart w:id="81" w:name="_Toc44633524"/>
      <w:r>
        <w:t xml:space="preserve">Figura </w:t>
      </w:r>
      <w:r w:rsidR="00E73C89">
        <w:fldChar w:fldCharType="begin"/>
      </w:r>
      <w:r w:rsidR="00E73C89">
        <w:instrText xml:space="preserve"> SEQ Figura \* ARABIC </w:instrText>
      </w:r>
      <w:r w:rsidR="00E73C89">
        <w:fldChar w:fldCharType="separate"/>
      </w:r>
      <w:r w:rsidR="00477FB9">
        <w:rPr>
          <w:noProof/>
        </w:rPr>
        <w:t>4</w:t>
      </w:r>
      <w:r w:rsidR="00E73C89">
        <w:rPr>
          <w:noProof/>
        </w:rPr>
        <w:fldChar w:fldCharType="end"/>
      </w:r>
      <w:r>
        <w:t xml:space="preserve">: </w:t>
      </w:r>
      <w:r w:rsidRPr="00413689">
        <w:t>Estrutura básica de um documento HTML representado como texto</w:t>
      </w:r>
      <w:bookmarkEnd w:id="81"/>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r w:rsidRPr="00EF3635">
        <w:rPr>
          <w:i/>
        </w:rPr>
        <w:t>Beautiful Soup</w:t>
      </w:r>
      <w:r w:rsidR="00946F77">
        <w:rPr>
          <w:i/>
        </w:rPr>
        <w:t xml:space="preserve"> </w:t>
      </w:r>
      <w:commentRangeStart w:id="82"/>
      <w:r>
        <w:t xml:space="preserve">[19]. </w:t>
      </w:r>
      <w:commentRangeEnd w:id="82"/>
      <w:r w:rsidR="00F721AF">
        <w:rPr>
          <w:rStyle w:val="Refdecomentrio"/>
        </w:rPr>
        <w:commentReference w:id="82"/>
      </w:r>
      <w:r>
        <w:t xml:space="preserve">Essa biblioteca fornece métodos que facilitam a navegação e pesquisa do conteúdo fazendo o </w:t>
      </w:r>
      <w:r w:rsidRPr="001C2D55">
        <w:rPr>
          <w:i/>
          <w:iCs/>
        </w:rPr>
        <w:t>parsing</w:t>
      </w:r>
      <w:r>
        <w:t xml:space="preserve"> dos sites.</w:t>
      </w:r>
      <w:r>
        <w:tab/>
      </w:r>
    </w:p>
    <w:p w14:paraId="0B76BB42" w14:textId="78C0CE4C" w:rsidR="0054089A" w:rsidRDefault="0054089A" w:rsidP="0054089A">
      <w:pPr>
        <w:ind w:firstLine="1134"/>
      </w:pPr>
      <w:r>
        <w:t xml:space="preserve">O </w:t>
      </w:r>
      <w:r w:rsidRPr="001C2D55">
        <w:rPr>
          <w:i/>
          <w:iCs/>
        </w:rPr>
        <w:t>parsing</w:t>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w:t>
      </w:r>
      <w:r w:rsidR="00DB3AB2">
        <w:t xml:space="preserve">um </w:t>
      </w:r>
      <w:r>
        <w:t>código que pode ser utilizado para execução de comandos levando em consideração a árvore obtida ou para re</w:t>
      </w:r>
      <w:r w:rsidR="003034B3">
        <w:t xml:space="preserve">sponder uma saída de interesse, sendo </w:t>
      </w:r>
      <w:r w:rsidR="003034B3">
        <w:t>possível extrair o título do documento representado na Figura 4 a partir do seguinte caminho: html; head; title</w:t>
      </w:r>
      <w:r w:rsidR="003034B3">
        <w:rPr>
          <w:rStyle w:val="Refdecomentrio"/>
        </w:rPr>
        <w:commentReference w:id="83"/>
      </w:r>
      <w:r w:rsidR="003034B3">
        <w:t>.</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39C6BBFE" w14:textId="25EC8B42" w:rsidR="0054089A" w:rsidRDefault="0054089A" w:rsidP="003034B3">
      <w:pPr>
        <w:pStyle w:val="Legenda"/>
        <w:jc w:val="center"/>
      </w:pPr>
      <w:bookmarkStart w:id="84" w:name="_Toc44633525"/>
      <w:r>
        <w:t xml:space="preserve">Figura </w:t>
      </w:r>
      <w:r w:rsidR="00E73C89">
        <w:fldChar w:fldCharType="begin"/>
      </w:r>
      <w:r w:rsidR="00E73C89">
        <w:instrText xml:space="preserve"> SEQ Figura \* ARABIC </w:instrText>
      </w:r>
      <w:r w:rsidR="00E73C89">
        <w:fldChar w:fldCharType="separate"/>
      </w:r>
      <w:r w:rsidR="00477FB9">
        <w:rPr>
          <w:noProof/>
        </w:rPr>
        <w:t>5</w:t>
      </w:r>
      <w:r w:rsidR="00E73C89">
        <w:rPr>
          <w:noProof/>
        </w:rPr>
        <w:fldChar w:fldCharType="end"/>
      </w:r>
      <w:r>
        <w:t xml:space="preserve">: </w:t>
      </w:r>
      <w:r w:rsidRPr="00095EF6">
        <w:t>Representação da estrutura básica de um documento HTM</w:t>
      </w:r>
      <w:bookmarkEnd w:id="84"/>
      <w:r w:rsidR="003034B3">
        <w:t>L</w:t>
      </w:r>
    </w:p>
    <w:p w14:paraId="02D16471" w14:textId="6B08829F" w:rsidR="0054089A" w:rsidRDefault="0054089A" w:rsidP="0054089A">
      <w:pPr>
        <w:pStyle w:val="Ttulo1"/>
      </w:pPr>
      <w:bookmarkStart w:id="85" w:name="_Toc44620854"/>
      <w:r>
        <w:lastRenderedPageBreak/>
        <w:t>IMPLEMENTAÇÃO</w:t>
      </w:r>
      <w:bookmarkEnd w:id="85"/>
    </w:p>
    <w:p w14:paraId="284E2166" w14:textId="77777777" w:rsidR="0054089A" w:rsidRDefault="0054089A" w:rsidP="0054089A">
      <w:pPr>
        <w:ind w:firstLine="1134"/>
      </w:pPr>
      <w:commentRangeStart w:id="86"/>
      <w:commentRangeStart w:id="87"/>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commentRangeEnd w:id="86"/>
      <w:r w:rsidR="00775BCB">
        <w:rPr>
          <w:rStyle w:val="Refdecomentrio"/>
        </w:rPr>
        <w:commentReference w:id="86"/>
      </w:r>
      <w:commentRangeEnd w:id="87"/>
      <w:r w:rsidR="00775BCB">
        <w:rPr>
          <w:rStyle w:val="Refdecomentrio"/>
        </w:rPr>
        <w:commentReference w:id="87"/>
      </w:r>
      <w:r>
        <w:t>.</w:t>
      </w:r>
    </w:p>
    <w:p w14:paraId="586417A7" w14:textId="702EE84C" w:rsidR="0054089A" w:rsidRDefault="0054089A" w:rsidP="0054089A">
      <w:pPr>
        <w:ind w:firstLine="1134"/>
      </w:pPr>
      <w:commentRangeStart w:id="88"/>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commentRangeEnd w:id="88"/>
      <w:r w:rsidR="00A02506">
        <w:rPr>
          <w:rStyle w:val="Refdecomentrio"/>
        </w:rPr>
        <w:commentReference w:id="88"/>
      </w:r>
    </w:p>
    <w:p w14:paraId="5292A49E" w14:textId="6E5BD99A" w:rsidR="0054089A" w:rsidRDefault="0054089A" w:rsidP="0054089A">
      <w:pPr>
        <w:pStyle w:val="Ttulo2"/>
      </w:pPr>
      <w:bookmarkStart w:id="89" w:name="_Toc44620855"/>
      <w:r>
        <w:t>CASOS DE USO</w:t>
      </w:r>
      <w:bookmarkEnd w:id="89"/>
    </w:p>
    <w:p w14:paraId="54B7D7FD" w14:textId="2E2F3BE7" w:rsidR="00E54901" w:rsidRDefault="00E54901" w:rsidP="0013624F">
      <w:pPr>
        <w:ind w:firstLine="1134"/>
      </w:pPr>
      <w:r w:rsidRPr="00E54901">
        <w:t xml:space="preserve">Os casos de uso apresentam as principais interações </w:t>
      </w:r>
      <w:commentRangeStart w:id="90"/>
      <w:r w:rsidRPr="00E54901">
        <w:t>dos</w:t>
      </w:r>
      <w:commentRangeEnd w:id="90"/>
      <w:r w:rsidR="006F3E1F">
        <w:rPr>
          <w:rStyle w:val="Refdecomentrio"/>
        </w:rPr>
        <w:commentReference w:id="90"/>
      </w:r>
      <w:r w:rsidRPr="00E54901">
        <w:t xml:space="preserve"> usuários </w:t>
      </w:r>
      <w:commentRangeStart w:id="91"/>
      <w:r w:rsidRPr="00E54901">
        <w:t>com</w:t>
      </w:r>
      <w:commentRangeEnd w:id="91"/>
      <w:r w:rsidR="006F3E1F">
        <w:rPr>
          <w:rStyle w:val="Refdecomentrio"/>
        </w:rPr>
        <w:commentReference w:id="91"/>
      </w:r>
      <w:r w:rsidRPr="00E54901">
        <w:t xml:space="preserve"> o </w:t>
      </w:r>
      <w:commentRangeStart w:id="92"/>
      <w:r w:rsidRPr="00E54901">
        <w:t>sistema</w:t>
      </w:r>
      <w:commentRangeEnd w:id="92"/>
      <w:r w:rsidR="006F3E1F">
        <w:rPr>
          <w:rStyle w:val="Refdecomentrio"/>
        </w:rPr>
        <w:commentReference w:id="92"/>
      </w:r>
      <w:r w:rsidRPr="00E54901">
        <w:t xml:space="preserve"> afim de facilitar a comunicação </w:t>
      </w:r>
      <w:commentRangeStart w:id="93"/>
      <w:r w:rsidRPr="00E54901">
        <w:t>entre</w:t>
      </w:r>
      <w:commentRangeEnd w:id="93"/>
      <w:r w:rsidR="006F3E1F">
        <w:rPr>
          <w:rStyle w:val="Refdecomentrio"/>
        </w:rPr>
        <w:commentReference w:id="93"/>
      </w:r>
      <w:r w:rsidRPr="00E54901">
        <w:t xml:space="preserve"> desenvolvedor e cliente. Nesta seção serão apresentados os diagramas e as descrições dos casos </w:t>
      </w:r>
      <w:commentRangeStart w:id="94"/>
      <w:r w:rsidRPr="00E54901">
        <w:t xml:space="preserve">de uso </w:t>
      </w:r>
      <w:commentRangeEnd w:id="94"/>
      <w:r w:rsidR="006F3E1F">
        <w:rPr>
          <w:rStyle w:val="Refdecomentrio"/>
        </w:rPr>
        <w:commentReference w:id="94"/>
      </w:r>
      <w:r w:rsidRPr="00E54901">
        <w:t>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95" w:name="_Toc44620856"/>
      <w:r>
        <w:lastRenderedPageBreak/>
        <w:t>DIAGRAMA DO CASO DE USO SCRAP ANVISA</w:t>
      </w:r>
      <w:bookmarkEnd w:id="95"/>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75C3BEF5" w:rsidR="0054089A" w:rsidRDefault="0054089A" w:rsidP="0054089A">
      <w:pPr>
        <w:pStyle w:val="Legenda"/>
        <w:jc w:val="center"/>
      </w:pPr>
      <w:bookmarkStart w:id="96" w:name="_Toc44633526"/>
      <w:r>
        <w:t xml:space="preserve">Figura </w:t>
      </w:r>
      <w:r w:rsidR="00E73C89">
        <w:fldChar w:fldCharType="begin"/>
      </w:r>
      <w:r w:rsidR="00E73C89">
        <w:instrText xml:space="preserve"> SEQ Figura \* ARABIC </w:instrText>
      </w:r>
      <w:r w:rsidR="00E73C89">
        <w:fldChar w:fldCharType="separate"/>
      </w:r>
      <w:r w:rsidR="00477FB9">
        <w:rPr>
          <w:noProof/>
        </w:rPr>
        <w:t>6</w:t>
      </w:r>
      <w:r w:rsidR="00E73C89">
        <w:rPr>
          <w:noProof/>
        </w:rPr>
        <w:fldChar w:fldCharType="end"/>
      </w:r>
      <w:r>
        <w:t xml:space="preserve">: </w:t>
      </w:r>
      <w:r w:rsidRPr="000F62A5">
        <w:t>Diagrama do caso de uso Scrap Anvisa</w:t>
      </w:r>
      <w:bookmarkEnd w:id="96"/>
    </w:p>
    <w:p w14:paraId="0ECDF6C7" w14:textId="4D2D8AB6" w:rsidR="0054089A" w:rsidRDefault="0054089A" w:rsidP="0054089A">
      <w:pPr>
        <w:pStyle w:val="Ttulo3"/>
      </w:pPr>
      <w:bookmarkStart w:id="97" w:name="_Toc44620857"/>
      <w:r>
        <w:t>DESCRIÇÃO DO CASO DE USO SCRAP ANVISA</w:t>
      </w:r>
      <w:bookmarkEnd w:id="97"/>
    </w:p>
    <w:p w14:paraId="672D640F" w14:textId="5A4695B0" w:rsidR="0054089A" w:rsidRDefault="0054089A" w:rsidP="0054089A">
      <w:pPr>
        <w:pStyle w:val="Legenda"/>
        <w:keepNext/>
        <w:jc w:val="center"/>
      </w:pPr>
      <w:bookmarkStart w:id="98" w:name="_Toc44633515"/>
      <w:r>
        <w:t xml:space="preserve">Tabela </w:t>
      </w:r>
      <w:r w:rsidR="00E73C89">
        <w:fldChar w:fldCharType="begin"/>
      </w:r>
      <w:r w:rsidR="00E73C89">
        <w:instrText xml:space="preserve"> SEQ Tabela \* ARABIC </w:instrText>
      </w:r>
      <w:r w:rsidR="00E73C89">
        <w:fldChar w:fldCharType="separate"/>
      </w:r>
      <w:r w:rsidR="000D7509">
        <w:rPr>
          <w:noProof/>
        </w:rPr>
        <w:t>1</w:t>
      </w:r>
      <w:r w:rsidR="00E73C89">
        <w:rPr>
          <w:noProof/>
        </w:rPr>
        <w:fldChar w:fldCharType="end"/>
      </w:r>
      <w:r>
        <w:t xml:space="preserve">: </w:t>
      </w:r>
      <w:r w:rsidRPr="003D0DE0">
        <w:t>Descrição do caso de uso Scrap Anvisa</w:t>
      </w:r>
      <w:bookmarkEnd w:id="98"/>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 xml:space="preserve">O </w:t>
            </w:r>
            <w:commentRangeStart w:id="99"/>
            <w:r>
              <w:t>ator</w:t>
            </w:r>
            <w:commentRangeEnd w:id="99"/>
            <w:r w:rsidR="0060637B">
              <w:rPr>
                <w:rStyle w:val="Refdecomentrio"/>
              </w:rPr>
              <w:commentReference w:id="99"/>
            </w:r>
            <w:r>
              <w:t xml:space="preserve">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w:t>
            </w:r>
            <w:r>
              <w:lastRenderedPageBreak/>
              <w:t xml:space="preserve">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100" w:name="_Toc44620858"/>
      <w:r>
        <w:t xml:space="preserve">DIAGRAMA DO CASO DE USO </w:t>
      </w:r>
      <w:r w:rsidR="00242655">
        <w:t>TEXT MINING</w:t>
      </w:r>
      <w:r>
        <w:t xml:space="preserve"> ANVISA</w:t>
      </w:r>
      <w:bookmarkEnd w:id="100"/>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1740" cy="1138823"/>
                    </a:xfrm>
                    <a:prstGeom prst="rect">
                      <a:avLst/>
                    </a:prstGeom>
                  </pic:spPr>
                </pic:pic>
              </a:graphicData>
            </a:graphic>
          </wp:inline>
        </w:drawing>
      </w:r>
    </w:p>
    <w:p w14:paraId="22584E23" w14:textId="68B6C685" w:rsidR="00EE3A7F" w:rsidRDefault="00A4795F" w:rsidP="00A4795F">
      <w:pPr>
        <w:pStyle w:val="Legenda"/>
        <w:jc w:val="center"/>
      </w:pPr>
      <w:bookmarkStart w:id="101" w:name="_Toc44633527"/>
      <w:r>
        <w:t xml:space="preserve">Figura </w:t>
      </w:r>
      <w:r w:rsidR="00E73C89">
        <w:fldChar w:fldCharType="begin"/>
      </w:r>
      <w:r w:rsidR="00E73C89">
        <w:instrText xml:space="preserve"> SEQ Figura \* ARABIC </w:instrText>
      </w:r>
      <w:r w:rsidR="00E73C89">
        <w:fldChar w:fldCharType="separate"/>
      </w:r>
      <w:r w:rsidR="00477FB9">
        <w:rPr>
          <w:noProof/>
        </w:rPr>
        <w:t>7</w:t>
      </w:r>
      <w:r w:rsidR="00E73C89">
        <w:rPr>
          <w:noProof/>
        </w:rPr>
        <w:fldChar w:fldCharType="end"/>
      </w:r>
      <w:r>
        <w:t xml:space="preserve">: </w:t>
      </w:r>
      <w:r w:rsidRPr="00D72876">
        <w:t>Diagrama do caso de uso Text Mining Anvisa</w:t>
      </w:r>
      <w:bookmarkEnd w:id="101"/>
    </w:p>
    <w:p w14:paraId="6A0D3CB8" w14:textId="3AF2729B" w:rsidR="00EE3A7F" w:rsidRDefault="00A4795F" w:rsidP="00A4795F">
      <w:pPr>
        <w:pStyle w:val="Ttulo3"/>
      </w:pPr>
      <w:bookmarkStart w:id="102" w:name="_Toc44620859"/>
      <w:r>
        <w:lastRenderedPageBreak/>
        <w:t>DESCRIÇÃO DO CASO DE USO TEXT MINING ANVISA</w:t>
      </w:r>
      <w:bookmarkEnd w:id="102"/>
    </w:p>
    <w:p w14:paraId="6A270DE0" w14:textId="7AE77650" w:rsidR="00A4795F" w:rsidRDefault="00A4795F" w:rsidP="00A4795F">
      <w:pPr>
        <w:pStyle w:val="Legenda"/>
        <w:keepNext/>
        <w:jc w:val="center"/>
      </w:pPr>
      <w:bookmarkStart w:id="103" w:name="_Toc44633516"/>
      <w:r>
        <w:t xml:space="preserve">Tabela </w:t>
      </w:r>
      <w:r w:rsidR="00E73C89">
        <w:fldChar w:fldCharType="begin"/>
      </w:r>
      <w:r w:rsidR="00E73C89">
        <w:instrText xml:space="preserve"> SEQ Tabela \* ARABIC </w:instrText>
      </w:r>
      <w:r w:rsidR="00E73C89">
        <w:fldChar w:fldCharType="separate"/>
      </w:r>
      <w:r w:rsidR="000D7509">
        <w:rPr>
          <w:noProof/>
        </w:rPr>
        <w:t>2</w:t>
      </w:r>
      <w:r w:rsidR="00E73C89">
        <w:rPr>
          <w:noProof/>
        </w:rPr>
        <w:fldChar w:fldCharType="end"/>
      </w:r>
      <w:r>
        <w:t xml:space="preserve">: </w:t>
      </w:r>
      <w:r w:rsidRPr="00A56F37">
        <w:t xml:space="preserve">Descrição do caso de uso </w:t>
      </w:r>
      <w:r>
        <w:t>Text Mining Anvisa</w:t>
      </w:r>
      <w:bookmarkEnd w:id="103"/>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r>
              <w:rPr>
                <w:b/>
                <w:i/>
              </w:rPr>
              <w:t xml:space="preserve">Text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104" w:name="_Toc44620860"/>
      <w:r>
        <w:t>DIAGRAMA DE CASO DE USO HANDBOOK</w:t>
      </w:r>
      <w:bookmarkEnd w:id="104"/>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901" cy="1287617"/>
                    </a:xfrm>
                    <a:prstGeom prst="rect">
                      <a:avLst/>
                    </a:prstGeom>
                  </pic:spPr>
                </pic:pic>
              </a:graphicData>
            </a:graphic>
          </wp:inline>
        </w:drawing>
      </w:r>
    </w:p>
    <w:p w14:paraId="406FF2FE" w14:textId="0A2CB147" w:rsidR="00A4795F" w:rsidRPr="00A4795F" w:rsidRDefault="00C4010B" w:rsidP="00C4010B">
      <w:pPr>
        <w:pStyle w:val="Legenda"/>
        <w:jc w:val="center"/>
      </w:pPr>
      <w:bookmarkStart w:id="105" w:name="_Toc44633528"/>
      <w:r>
        <w:t xml:space="preserve">Figura </w:t>
      </w:r>
      <w:r w:rsidR="00E73C89">
        <w:fldChar w:fldCharType="begin"/>
      </w:r>
      <w:r w:rsidR="00E73C89">
        <w:instrText xml:space="preserve"> SEQ Figura \* ARABIC </w:instrText>
      </w:r>
      <w:r w:rsidR="00E73C89">
        <w:fldChar w:fldCharType="separate"/>
      </w:r>
      <w:r w:rsidR="00477FB9">
        <w:rPr>
          <w:noProof/>
        </w:rPr>
        <w:t>8</w:t>
      </w:r>
      <w:r w:rsidR="00E73C89">
        <w:rPr>
          <w:noProof/>
        </w:rPr>
        <w:fldChar w:fldCharType="end"/>
      </w:r>
      <w:r>
        <w:t xml:space="preserve">: </w:t>
      </w:r>
      <w:r w:rsidRPr="00F828BB">
        <w:t xml:space="preserve">Diagrama do caso de uso Text Mining </w:t>
      </w:r>
      <w:r>
        <w:t>Handbook</w:t>
      </w:r>
      <w:bookmarkEnd w:id="105"/>
    </w:p>
    <w:p w14:paraId="415F80BC" w14:textId="61AB6DA4" w:rsidR="00A4795F" w:rsidRDefault="00A4795F" w:rsidP="00A4795F">
      <w:pPr>
        <w:pStyle w:val="Ttulo3"/>
      </w:pPr>
      <w:bookmarkStart w:id="106" w:name="_Toc44620861"/>
      <w:r>
        <w:t>DESCRIÇÃO DO CASO DE USO HANDBOOK</w:t>
      </w:r>
      <w:bookmarkEnd w:id="106"/>
    </w:p>
    <w:p w14:paraId="7D0360DA" w14:textId="59D0CB6C" w:rsidR="00A4795F" w:rsidRDefault="00A4795F" w:rsidP="00A4795F">
      <w:pPr>
        <w:pStyle w:val="Legenda"/>
        <w:keepNext/>
        <w:jc w:val="center"/>
      </w:pPr>
      <w:bookmarkStart w:id="107" w:name="_Toc44633517"/>
      <w:r>
        <w:t xml:space="preserve">Tabela </w:t>
      </w:r>
      <w:r w:rsidR="00E73C89">
        <w:fldChar w:fldCharType="begin"/>
      </w:r>
      <w:r w:rsidR="00E73C89">
        <w:instrText xml:space="preserve"> SEQ Tabela \* ARABIC </w:instrText>
      </w:r>
      <w:r w:rsidR="00E73C89">
        <w:fldChar w:fldCharType="separate"/>
      </w:r>
      <w:r w:rsidR="000D7509">
        <w:rPr>
          <w:noProof/>
        </w:rPr>
        <w:t>3</w:t>
      </w:r>
      <w:r w:rsidR="00E73C89">
        <w:rPr>
          <w:noProof/>
        </w:rPr>
        <w:fldChar w:fldCharType="end"/>
      </w:r>
      <w:r>
        <w:t xml:space="preserve">: </w:t>
      </w:r>
      <w:r w:rsidRPr="009A6D35">
        <w:t xml:space="preserve">Descrição do caso de uso </w:t>
      </w:r>
      <w:r>
        <w:t>Handbook</w:t>
      </w:r>
      <w:bookmarkEnd w:id="107"/>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r>
              <w:rPr>
                <w:b/>
                <w:i/>
              </w:rPr>
              <w:t xml:space="preserve">Text Mining </w:t>
            </w:r>
            <w:r w:rsidR="00111C26">
              <w:rPr>
                <w:b/>
                <w:i/>
              </w:rPr>
              <w:t>Handbook</w:t>
            </w:r>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EB2CB8" w:rsidR="00A83AB0" w:rsidRPr="0088285E" w:rsidRDefault="00A83AB0" w:rsidP="00EA4D4E">
            <w:r>
              <w:rPr>
                <w:b/>
              </w:rPr>
              <w:t>[RN03</w:t>
            </w:r>
            <w:r w:rsidR="007B5B3D">
              <w:rPr>
                <w:b/>
              </w:rPr>
              <w:t>]</w:t>
            </w:r>
            <w:r w:rsidR="00F03AAC">
              <w:rPr>
                <w:b/>
              </w:rPr>
              <w:t xml:space="preserve"> </w:t>
            </w:r>
            <w:r w:rsidR="007B5B3D">
              <w:t xml:space="preserve">Todo excipiente a ser pesquisado no livro deve conter uma seção </w:t>
            </w:r>
            <w:r w:rsidR="002B10E0">
              <w:t xml:space="preserve">iniciando no termo </w:t>
            </w:r>
            <w:r w:rsidR="002B10E0" w:rsidRPr="002B10E0">
              <w:rPr>
                <w:i/>
              </w:rPr>
              <w:t>"7 Applications in Pharmaceutical Formulation or\nTechnology”</w:t>
            </w:r>
            <w:r w:rsidR="002D21AC">
              <w:t xml:space="preserve"> e terminando em </w:t>
            </w:r>
            <w:r w:rsidR="002D21AC" w:rsidRPr="002D21AC">
              <w:rPr>
                <w:i/>
              </w:rPr>
              <w:t>“8 Description”</w:t>
            </w:r>
            <w:r w:rsidR="00855F50">
              <w:t>.</w:t>
            </w:r>
            <w:r w:rsidR="00EA4D4E">
              <w:t xml:space="preserve"> </w:t>
            </w:r>
          </w:p>
        </w:tc>
      </w:tr>
    </w:tbl>
    <w:p w14:paraId="0FD1B234" w14:textId="64626FD8" w:rsidR="0054089A" w:rsidRDefault="0054089A" w:rsidP="0054089A">
      <w:pPr>
        <w:pStyle w:val="Ttulo2"/>
      </w:pPr>
      <w:bookmarkStart w:id="108" w:name="_Toc44620862"/>
      <w:r>
        <w:t>TECNOLOGIAS</w:t>
      </w:r>
      <w:bookmarkEnd w:id="108"/>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w:t>
      </w:r>
      <w:commentRangeStart w:id="109"/>
      <w:r>
        <w:t>[24]</w:t>
      </w:r>
      <w:commentRangeEnd w:id="109"/>
      <w:r w:rsidR="0033429A">
        <w:rPr>
          <w:rStyle w:val="Refdecomentrio"/>
        </w:rPr>
        <w:commentReference w:id="109"/>
      </w:r>
      <w:r>
        <w:t xml:space="preserve">. Essas classes possuem funcionalidades básicas sobre como extrair informações estruturadas da </w:t>
      </w:r>
      <w:commentRangeStart w:id="110"/>
      <w:r>
        <w:t>web</w:t>
      </w:r>
      <w:commentRangeEnd w:id="110"/>
      <w:r w:rsidR="00F03AAC">
        <w:rPr>
          <w:rStyle w:val="Refdecomentrio"/>
        </w:rPr>
        <w:commentReference w:id="110"/>
      </w:r>
      <w:r>
        <w:t>, e é nelas que definimos o comportamento específico sobre como capturar e converter as páginas de um site em particular.</w:t>
      </w:r>
    </w:p>
    <w:p w14:paraId="242A765A" w14:textId="741C20FB" w:rsidR="0054089A" w:rsidRDefault="0054089A" w:rsidP="0054089A">
      <w:pPr>
        <w:ind w:firstLine="1134"/>
      </w:pPr>
      <w:r>
        <w:t xml:space="preserve">Para a tradução dos termos farmacêuticos a serem pesquisados no livro especializado utilizamos a biblioteca Python googletrans </w:t>
      </w:r>
      <w:commentRangeStart w:id="111"/>
      <w:r>
        <w:t>[26]</w:t>
      </w:r>
      <w:commentRangeEnd w:id="111"/>
      <w:r w:rsidR="0033429A">
        <w:rPr>
          <w:rStyle w:val="Refdecomentrio"/>
        </w:rPr>
        <w:commentReference w:id="111"/>
      </w:r>
      <w:r>
        <w:t xml:space="preserve"> e, para suportar a colheita e estruturação dos metadados de execução do projeto, utilizamos a biblioteca Pandas </w:t>
      </w:r>
      <w:commentRangeStart w:id="112"/>
      <w:r>
        <w:t>[25].</w:t>
      </w:r>
      <w:commentRangeEnd w:id="112"/>
      <w:r w:rsidR="0033429A">
        <w:rPr>
          <w:rStyle w:val="Refdecomentrio"/>
        </w:rPr>
        <w:commentReference w:id="112"/>
      </w:r>
    </w:p>
    <w:p w14:paraId="762A43D4" w14:textId="27F028BB" w:rsidR="0054089A" w:rsidRDefault="0054089A" w:rsidP="0054089A">
      <w:pPr>
        <w:pStyle w:val="Ttulo2"/>
      </w:pPr>
      <w:bookmarkStart w:id="113" w:name="_Toc44620863"/>
      <w:r>
        <w:lastRenderedPageBreak/>
        <w:t>DIAGRAMA DE CLASSES</w:t>
      </w:r>
      <w:bookmarkEnd w:id="113"/>
    </w:p>
    <w:p w14:paraId="13C65FE3" w14:textId="677A16B1" w:rsidR="0054089A" w:rsidRDefault="0054089A" w:rsidP="0054089A">
      <w:pPr>
        <w:ind w:firstLine="1134"/>
      </w:pPr>
      <w:r>
        <w:t>O diagrama de classes do projeto</w:t>
      </w:r>
      <w:r w:rsidR="003840FC">
        <w:t xml:space="preserve"> (Figura 8)</w:t>
      </w:r>
      <w:r>
        <w:t xml:space="preserve"> traduz a arquitetura aplicada, demonstrando a organização em módulos e, quando há, o relacionamento entre as classes utilizadas, com base no </w:t>
      </w:r>
      <w:r w:rsidRPr="0054089A">
        <w:t>framework</w:t>
      </w:r>
      <w:r>
        <w:t xml:space="preserve"> Scrapy e na biblioteca Pandas </w:t>
      </w:r>
      <w:commentRangeStart w:id="114"/>
      <w:r>
        <w:t>[25].</w:t>
      </w:r>
      <w:commentRangeEnd w:id="114"/>
      <w:r w:rsidR="00CC138E">
        <w:rPr>
          <w:rStyle w:val="Refdecomentrio"/>
        </w:rPr>
        <w:commentReference w:id="114"/>
      </w:r>
    </w:p>
    <w:p w14:paraId="3C5946EE" w14:textId="77777777" w:rsidR="0054089A" w:rsidRDefault="0054089A" w:rsidP="003840FC">
      <w:r>
        <w:t xml:space="preserve">O projeto foi projetado para funcionar através de módulos independentes, de forma que não há comunicação direta entre eles e, portanto, não há relacionamento entre as suas respectivas classes. A sequência de execução se dá através da troca de mensagens </w:t>
      </w:r>
      <w:commentRangeStart w:id="115"/>
      <w:r>
        <w:t>e</w:t>
      </w:r>
      <w:commentRangeEnd w:id="115"/>
      <w:r w:rsidR="00CC138E">
        <w:rPr>
          <w:rStyle w:val="Refdecomentrio"/>
        </w:rPr>
        <w:commentReference w:id="115"/>
      </w:r>
      <w:r>
        <w:t xml:space="preserv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116" w:name="_Toc44620864"/>
      <w:r>
        <w:t>DESCRIÇÃO DAS CLASSES</w:t>
      </w:r>
      <w:bookmarkEnd w:id="116"/>
    </w:p>
    <w:p w14:paraId="7F19DE64" w14:textId="77777777" w:rsidR="0054089A" w:rsidRDefault="0054089A" w:rsidP="0054089A">
      <w:pPr>
        <w:pStyle w:val="PargrafodaLista"/>
        <w:numPr>
          <w:ilvl w:val="0"/>
          <w:numId w:val="34"/>
        </w:numPr>
      </w:pPr>
      <w:bookmarkStart w:id="117" w:name="_Hlk44517076"/>
      <w:r>
        <w:rPr>
          <w:b/>
        </w:rPr>
        <w:t>Spider</w:t>
      </w:r>
      <w:r>
        <w:t xml:space="preserve">: componente do </w:t>
      </w:r>
      <w:r w:rsidRPr="001C2D55">
        <w:rPr>
          <w:i/>
          <w:iCs/>
        </w:rPr>
        <w:t>framework</w:t>
      </w:r>
      <w:r>
        <w:t xml:space="preserve"> </w:t>
      </w:r>
      <w:r>
        <w:rPr>
          <w:i/>
        </w:rPr>
        <w:t>Scrapy</w:t>
      </w:r>
      <w:commentRangeStart w:id="118"/>
      <w:r>
        <w:rPr>
          <w:i/>
        </w:rPr>
        <w:t xml:space="preserve"> </w:t>
      </w:r>
      <w:r>
        <w:t xml:space="preserve">[20] </w:t>
      </w:r>
      <w:commentRangeEnd w:id="118"/>
      <w:r w:rsidR="00CC138E">
        <w:rPr>
          <w:rStyle w:val="Refdecomentrio"/>
        </w:rPr>
        <w:commentReference w:id="118"/>
      </w:r>
      <w:r>
        <w:t>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commentRangeStart w:id="119"/>
      <w:r>
        <w:t xml:space="preserve">[20] </w:t>
      </w:r>
      <w:commentRangeEnd w:id="119"/>
      <w:r w:rsidR="00CC138E">
        <w:rPr>
          <w:rStyle w:val="Refdecomentrio"/>
        </w:rPr>
        <w:commentReference w:id="119"/>
      </w:r>
      <w:r>
        <w:t xml:space="preserve">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xml:space="preserve">, que recebe um parâmetro de busca em texto do usuário, faz a busca no bulário Anvisa, verificando as sugestões de medicamentos correspondentes, e percorre a </w:t>
      </w:r>
      <w:r>
        <w:lastRenderedPageBreak/>
        <w:t>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w:t>
      </w:r>
      <w:commentRangeStart w:id="120"/>
      <w:r>
        <w:t>contéudo</w:t>
      </w:r>
      <w:commentRangeEnd w:id="120"/>
      <w:r w:rsidR="00CC138E">
        <w:rPr>
          <w:rStyle w:val="Refdecomentrio"/>
        </w:rPr>
        <w:commentReference w:id="120"/>
      </w:r>
      <w:r>
        <w:t xml:space="preserve">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w:t>
      </w:r>
      <w:commentRangeStart w:id="121"/>
      <w:r>
        <w:t>[26].</w:t>
      </w:r>
      <w:bookmarkEnd w:id="117"/>
      <w:commentRangeEnd w:id="121"/>
      <w:r w:rsidR="00CC138E">
        <w:rPr>
          <w:rStyle w:val="Refdecomentrio"/>
        </w:rPr>
        <w:commentReference w:id="121"/>
      </w:r>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122" w:name="_Toc44620865"/>
      <w:r>
        <w:lastRenderedPageBreak/>
        <w:t>FONTES</w:t>
      </w:r>
      <w:bookmarkEnd w:id="122"/>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3">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29CA7A53" w14:textId="77777777" w:rsidR="00877143" w:rsidRDefault="002747AD" w:rsidP="00623F11">
      <w:pPr>
        <w:pStyle w:val="Ttulo3"/>
      </w:pPr>
      <w:bookmarkStart w:id="123" w:name="_Toc44620866"/>
      <w:r>
        <w:t>ANVISA</w:t>
      </w:r>
      <w:bookmarkStart w:id="124" w:name="_Toc44620867"/>
      <w:bookmarkEnd w:id="123"/>
    </w:p>
    <w:p w14:paraId="2C7B7C28" w14:textId="6D0667D6" w:rsidR="002747AD" w:rsidRDefault="002747AD" w:rsidP="005532BD">
      <w:pPr>
        <w:pStyle w:val="Ttulo4"/>
      </w:pPr>
      <w:r>
        <w:t>DOWNLOAD DAS BULAS DO PROFISSIONAL</w:t>
      </w:r>
      <w:bookmarkEnd w:id="124"/>
    </w:p>
    <w:p w14:paraId="43C2B358" w14:textId="69A10FE7" w:rsidR="002747AD" w:rsidRDefault="002747AD" w:rsidP="002747AD">
      <w:pPr>
        <w:ind w:firstLine="1134"/>
      </w:pPr>
      <w:r>
        <w:t xml:space="preserve">A implementação inicia </w:t>
      </w:r>
      <w:r w:rsidR="00864529">
        <w:t>com uma sucessão de atividades (F</w:t>
      </w:r>
      <w:r>
        <w:t xml:space="preserve">igura </w:t>
      </w:r>
      <w:r w:rsidR="005B0ADC">
        <w:t>10</w:t>
      </w:r>
      <w:r w:rsidR="00864529">
        <w:t>)</w:t>
      </w:r>
      <w:r w:rsidR="00D24652">
        <w:t xml:space="preserve"> </w:t>
      </w:r>
      <w:r w:rsidR="00864529">
        <w:t>que possibilitam realizar</w:t>
      </w:r>
      <w:r>
        <w:t xml:space="preserve">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69839254" w:rsidR="002747AD" w:rsidRDefault="002747AD" w:rsidP="002747AD">
      <w:pPr>
        <w:ind w:firstLine="1134"/>
      </w:pPr>
      <w:r>
        <w:t>Detectou-se que para a busca das bulas do medicamento, o site do bulário eletrôn</w:t>
      </w:r>
      <w:r w:rsidR="00F246D3">
        <w:t>ico da Anvisa retorna sugestões (F</w:t>
      </w:r>
      <w:r>
        <w:t>igura 1</w:t>
      </w:r>
      <w:r w:rsidR="005B0ADC">
        <w:t>1</w:t>
      </w:r>
      <w:r w:rsidR="00F246D3">
        <w:t>)</w:t>
      </w:r>
      <w:r>
        <w:t xml:space="preserve"> conforme o usuário insere o nome do medicamento. Contudo, a correlação entre o nome fornecido e os registros da base de dados do órgão é feita apenas pelas primeiras letras dos medicamentos da base e então não são retornadas as bulas de todas as sugestões, somente </w:t>
      </w:r>
      <w:r w:rsidR="00D93ED3">
        <w:t>são retornadas as bulas d</w:t>
      </w:r>
      <w:r>
        <w:t>as</w:t>
      </w:r>
      <w:r w:rsidR="00D93ED3">
        <w:t xml:space="preserve"> sugestões</w:t>
      </w:r>
      <w:r>
        <w:t xml:space="preserve"> </w:t>
      </w:r>
      <w:r w:rsidR="00245E8A">
        <w:t>que apresentam as iniciais descritas no</w:t>
      </w:r>
      <w:r>
        <w:t xml:space="preserve">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1E5AB29F" w:rsidR="002747AD" w:rsidRDefault="002747AD" w:rsidP="002747AD">
      <w:pPr>
        <w:pStyle w:val="Legenda"/>
        <w:jc w:val="center"/>
      </w:pPr>
      <w:bookmarkStart w:id="125" w:name="_Toc44633529"/>
      <w:commentRangeStart w:id="126"/>
      <w:r>
        <w:t xml:space="preserve">Figura </w:t>
      </w:r>
      <w:r w:rsidR="00FD0361">
        <w:t>11</w:t>
      </w:r>
      <w:r>
        <w:t xml:space="preserve">: </w:t>
      </w:r>
      <w:r w:rsidRPr="00E26F58">
        <w:t xml:space="preserve">Exemplo de </w:t>
      </w:r>
      <w:r w:rsidR="00346329">
        <w:t xml:space="preserve">lista de </w:t>
      </w:r>
      <w:r w:rsidRPr="00E26F58">
        <w:t>sugestões de nomes completos do fármaco.</w:t>
      </w:r>
      <w:bookmarkEnd w:id="125"/>
      <w:commentRangeEnd w:id="126"/>
      <w:r w:rsidR="00623763">
        <w:rPr>
          <w:rStyle w:val="Refdecomentrio"/>
        </w:rPr>
        <w:commentReference w:id="126"/>
      </w:r>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6" w:history="1">
        <w:r w:rsidRPr="002747AD">
          <w:t>http://www.anvisa.gov.br/datavisa/fila_bula/funcoes/ajax.asp?opcao=getsuggestion&amp;ptipo=1</w:t>
        </w:r>
      </w:hyperlink>
      <w:r>
        <w:t xml:space="preserve">, que contém a lista com todas as sugestões de nomes de medicamentos, trata os dados recebidos e salva-os no arquivo “medicamentos.txt”. </w:t>
      </w:r>
      <w:commentRangeStart w:id="127"/>
      <w:r>
        <w:t>Assim que é inserido o nome do medicamento desejado</w:t>
      </w:r>
      <w:commentRangeEnd w:id="127"/>
      <w:r w:rsidR="002F5A7B">
        <w:rPr>
          <w:rStyle w:val="Refdecomentrio"/>
        </w:rPr>
        <w:commentReference w:id="127"/>
      </w:r>
      <w:r>
        <w:t xml:space="preserve">, todas as sugestões que o contém são </w:t>
      </w:r>
      <w:commentRangeStart w:id="128"/>
      <w:r>
        <w:t>salvas</w:t>
      </w:r>
      <w:commentRangeEnd w:id="128"/>
      <w:r w:rsidR="002F5A7B">
        <w:rPr>
          <w:rStyle w:val="Refdecomentrio"/>
        </w:rPr>
        <w:commentReference w:id="128"/>
      </w:r>
      <w:r>
        <w:t xml:space="preserve">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7"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 xml:space="preserve">“txtMedicamento” com uma das sugestões de nomes do medicamento; </w:t>
      </w:r>
    </w:p>
    <w:p w14:paraId="36B2090E" w14:textId="77777777" w:rsidR="002747AD" w:rsidRDefault="002747AD" w:rsidP="00A4795F">
      <w:pPr>
        <w:pStyle w:val="Sumrio1"/>
        <w:numPr>
          <w:ilvl w:val="0"/>
          <w:numId w:val="35"/>
        </w:numPr>
      </w:pPr>
      <w:commentRangeStart w:id="129"/>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“hddPageAbsolute” contendo o valor 1 para a primeira página e sendo incrementado conforme a necessidade do script de avançar para as próximas páginas.</w:t>
      </w:r>
      <w:commentRangeEnd w:id="129"/>
      <w:r w:rsidR="002F5A7B">
        <w:rPr>
          <w:rStyle w:val="Refdecomentrio"/>
        </w:rPr>
        <w:commentReference w:id="129"/>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w:t>
      </w:r>
      <w:commentRangeStart w:id="130"/>
      <w:r>
        <w:t>dessa</w:t>
      </w:r>
      <w:commentRangeEnd w:id="130"/>
      <w:r w:rsidR="00ED6E86">
        <w:rPr>
          <w:rStyle w:val="Refdecomentrio"/>
        </w:rPr>
        <w:commentReference w:id="130"/>
      </w:r>
      <w:r>
        <w:t xml:space="preserve">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8"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131" w:name="_Toc44620868"/>
      <w:r>
        <w:lastRenderedPageBreak/>
        <w:t>ANÁLISE DAS BULAS E EXTRAÇÃO DOS EXCIPIENTES</w:t>
      </w:r>
      <w:bookmarkEnd w:id="131"/>
    </w:p>
    <w:p w14:paraId="4C338721" w14:textId="14465A0D" w:rsidR="002747AD" w:rsidRDefault="002747AD" w:rsidP="002747AD">
      <w:pPr>
        <w:ind w:firstLine="1134"/>
      </w:pPr>
      <w:r>
        <w:t xml:space="preserve">A análise dos PDFs das bulas do profissional requer uma série de etapas, descritas no fluxograma </w:t>
      </w:r>
      <w:commentRangeStart w:id="132"/>
      <w:r>
        <w:t>da figura 1</w:t>
      </w:r>
      <w:r w:rsidR="00074F01">
        <w:t>0</w:t>
      </w:r>
      <w:commentRangeEnd w:id="132"/>
      <w:r w:rsidR="00623763">
        <w:rPr>
          <w:rStyle w:val="Refdecomentrio"/>
        </w:rPr>
        <w:commentReference w:id="132"/>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9">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0427D84F" w:rsidR="002747AD" w:rsidRDefault="002747AD" w:rsidP="002747AD">
      <w:pPr>
        <w:pStyle w:val="Legenda"/>
        <w:jc w:val="center"/>
      </w:pPr>
      <w:bookmarkStart w:id="133" w:name="_Toc44633530"/>
      <w:commentRangeStart w:id="134"/>
      <w:r>
        <w:t xml:space="preserve">Figura </w:t>
      </w:r>
      <w:r w:rsidR="00E73C89">
        <w:fldChar w:fldCharType="begin"/>
      </w:r>
      <w:r w:rsidR="00E73C89">
        <w:instrText xml:space="preserve"> SEQ Figura \* ARABIC </w:instrText>
      </w:r>
      <w:r w:rsidR="00E73C89">
        <w:fldChar w:fldCharType="separate"/>
      </w:r>
      <w:r w:rsidR="00477FB9">
        <w:rPr>
          <w:noProof/>
        </w:rPr>
        <w:t>1</w:t>
      </w:r>
      <w:r w:rsidR="00E73C89">
        <w:rPr>
          <w:noProof/>
        </w:rPr>
        <w:fldChar w:fldCharType="end"/>
      </w:r>
      <w:r w:rsidR="00FD0361">
        <w:rPr>
          <w:noProof/>
        </w:rPr>
        <w:t>2</w:t>
      </w:r>
      <w:r>
        <w:t xml:space="preserve">: </w:t>
      </w:r>
      <w:r w:rsidRPr="00B8456D">
        <w:t>Fluxograma de atividades para extração dos excipientes.</w:t>
      </w:r>
      <w:bookmarkEnd w:id="133"/>
      <w:commentRangeEnd w:id="134"/>
      <w:r w:rsidR="00623763">
        <w:rPr>
          <w:rStyle w:val="Refdecomentrio"/>
        </w:rPr>
        <w:commentReference w:id="134"/>
      </w:r>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w:t>
      </w:r>
      <w:commentRangeStart w:id="135"/>
      <w:r>
        <w:t>para</w:t>
      </w:r>
      <w:commentRangeEnd w:id="135"/>
      <w:r w:rsidR="00381EF4">
        <w:rPr>
          <w:rStyle w:val="Refdecomentrio"/>
        </w:rPr>
        <w:commentReference w:id="135"/>
      </w:r>
      <w:r>
        <w:t xml:space="preserve"> arquivo de texto. Para isso, foi utilizada a biblioteca PDFMiner </w:t>
      </w:r>
      <w:commentRangeStart w:id="136"/>
      <w:r>
        <w:t>[27]</w:t>
      </w:r>
      <w:commentRangeEnd w:id="136"/>
      <w:r w:rsidR="0018200D">
        <w:rPr>
          <w:rStyle w:val="Refdecomentrio"/>
        </w:rPr>
        <w:commentReference w:id="136"/>
      </w:r>
      <w:r>
        <w:t xml:space="preserve"> que, em resumo, auxilia na extração e análise </w:t>
      </w:r>
      <w:commentRangeStart w:id="137"/>
      <w:r>
        <w:t>de texto de documentos PDF</w:t>
      </w:r>
      <w:commentRangeEnd w:id="137"/>
      <w:r w:rsidR="00381EF4">
        <w:rPr>
          <w:rStyle w:val="Refdecomentrio"/>
        </w:rPr>
        <w:commentReference w:id="137"/>
      </w:r>
      <w:r>
        <w:t xml:space="preserve">.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w:t>
      </w:r>
      <w:commentRangeStart w:id="138"/>
      <w:r>
        <w:t>é</w:t>
      </w:r>
      <w:commentRangeEnd w:id="138"/>
      <w:r w:rsidR="005D1E86">
        <w:rPr>
          <w:rStyle w:val="Refdecomentrio"/>
        </w:rPr>
        <w:commentReference w:id="138"/>
      </w:r>
      <w:r>
        <w:t xml:space="preserve"> feito uma busca, com o método </w:t>
      </w:r>
      <w:r w:rsidRPr="002747AD">
        <w:t>find</w:t>
      </w:r>
      <w:r>
        <w:t>() em P</w:t>
      </w:r>
      <w:r w:rsidR="00214906">
        <w:t>yth</w:t>
      </w:r>
      <w:r>
        <w:t xml:space="preserve">on, pela palavra-chave afim e delimitar o início do texto que contém os dados almejados. E para determinar o fim da seção de composição e otimizar a pesquisa, foi necessário buscar também pelas </w:t>
      </w:r>
      <w:commentRangeStart w:id="139"/>
      <w:r>
        <w:t xml:space="preserve">palavras-chave </w:t>
      </w:r>
      <w:commentRangeEnd w:id="139"/>
      <w:r w:rsidR="005D1E86">
        <w:rPr>
          <w:rStyle w:val="Refdecomentrio"/>
        </w:rPr>
        <w:commentReference w:id="139"/>
      </w:r>
      <w:r>
        <w:t xml:space="preserve">“INFORMAÇÕES TÉCNICAS” ou “INDICAÇÕES” que correspondem aos </w:t>
      </w:r>
      <w:commentRangeStart w:id="140"/>
      <w:r>
        <w:t xml:space="preserve">títulos possíveis </w:t>
      </w:r>
      <w:commentRangeEnd w:id="140"/>
      <w:r w:rsidR="005D1E86">
        <w:rPr>
          <w:rStyle w:val="Refdecomentrio"/>
        </w:rPr>
        <w:commentReference w:id="140"/>
      </w:r>
      <w:r>
        <w:t xml:space="preserve">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w:t>
      </w:r>
      <w:commentRangeStart w:id="141"/>
      <w:r>
        <w:t>bula</w:t>
      </w:r>
      <w:commentRangeEnd w:id="141"/>
      <w:r w:rsidR="008E50C4">
        <w:rPr>
          <w:rStyle w:val="Refdecomentrio"/>
        </w:rPr>
        <w:commentReference w:id="141"/>
      </w:r>
      <w:r>
        <w:t xml:space="preserve"> foi identificado que </w:t>
      </w:r>
      <w:commentRangeStart w:id="142"/>
      <w:r>
        <w:t>ela</w:t>
      </w:r>
      <w:commentRangeEnd w:id="142"/>
      <w:r w:rsidR="008E50C4">
        <w:rPr>
          <w:rStyle w:val="Refdecomentrio"/>
        </w:rPr>
        <w:commentReference w:id="142"/>
      </w:r>
      <w:r>
        <w:t xml:space="preserve">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xml:space="preserve">: </w:t>
      </w:r>
      <w:commentRangeStart w:id="143"/>
      <w:r>
        <w:t>Busca-se no intervalo entre a palavra “</w:t>
      </w:r>
      <w:r w:rsidRPr="008838D4">
        <w:t>excipientes:</w:t>
      </w:r>
      <w:r>
        <w:t>” e o próximo ponto final</w:t>
      </w:r>
      <w:commentRangeEnd w:id="143"/>
      <w:r w:rsidR="009F1463">
        <w:rPr>
          <w:rStyle w:val="Refdecomentrio"/>
        </w:rPr>
        <w:commentReference w:id="143"/>
      </w:r>
      <w:r>
        <w:t>.</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1AA27EEB" w:rsidR="002747AD" w:rsidRDefault="002747AD" w:rsidP="002747AD">
      <w:pPr>
        <w:pStyle w:val="Legenda"/>
        <w:jc w:val="center"/>
      </w:pPr>
      <w:bookmarkStart w:id="144" w:name="_Toc44633531"/>
      <w:commentRangeStart w:id="145"/>
      <w:r>
        <w:t xml:space="preserve">Figura </w:t>
      </w:r>
      <w:r w:rsidR="00FD0361">
        <w:t>13</w:t>
      </w:r>
      <w:r>
        <w:t xml:space="preserve">: </w:t>
      </w:r>
      <w:r w:rsidRPr="00AE2BCD">
        <w:t>Exemplo de bula contemplada no CASO 1</w:t>
      </w:r>
      <w:commentRangeEnd w:id="145"/>
      <w:r w:rsidR="009F1463">
        <w:rPr>
          <w:rStyle w:val="Refdecomentrio"/>
        </w:rPr>
        <w:commentReference w:id="145"/>
      </w:r>
      <w:r w:rsidRPr="00AE2BCD">
        <w:t>.</w:t>
      </w:r>
      <w:bookmarkEnd w:id="144"/>
    </w:p>
    <w:p w14:paraId="45E744FE" w14:textId="77777777" w:rsidR="0065586C" w:rsidRPr="0065586C" w:rsidRDefault="0065586C" w:rsidP="0065586C"/>
    <w:p w14:paraId="43E85827" w14:textId="77777777" w:rsidR="002747AD" w:rsidRDefault="002747AD" w:rsidP="002747AD">
      <w:r w:rsidRPr="00476828">
        <w:rPr>
          <w:b/>
          <w:bCs/>
        </w:rPr>
        <w:t>CASO 2</w:t>
      </w:r>
      <w:r>
        <w:t xml:space="preserve">: </w:t>
      </w:r>
      <w:commentRangeStart w:id="146"/>
      <w:r>
        <w:t>Busca-se no intervalo entre a palavra “excipiente:” e o próximo ponto final.</w:t>
      </w:r>
      <w:commentRangeEnd w:id="146"/>
      <w:r w:rsidR="00ED3B32">
        <w:rPr>
          <w:rStyle w:val="Refdecomentrio"/>
        </w:rPr>
        <w:commentReference w:id="146"/>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441F1CC9" w:rsidR="002747AD" w:rsidRDefault="002747AD" w:rsidP="002747AD">
      <w:pPr>
        <w:pStyle w:val="Legenda"/>
        <w:jc w:val="center"/>
      </w:pPr>
      <w:bookmarkStart w:id="147" w:name="_Toc44633532"/>
      <w:commentRangeStart w:id="148"/>
      <w:r>
        <w:t xml:space="preserve">Figura </w:t>
      </w:r>
      <w:r w:rsidR="00FD0361">
        <w:t>14</w:t>
      </w:r>
      <w:r>
        <w:t xml:space="preserve">: </w:t>
      </w:r>
      <w:r w:rsidRPr="002B65A7">
        <w:t>Exemplo de bula contemplada no CASO 2.</w:t>
      </w:r>
      <w:bookmarkEnd w:id="147"/>
      <w:commentRangeEnd w:id="148"/>
      <w:r w:rsidR="00ED3B32">
        <w:rPr>
          <w:rStyle w:val="Refdecomentrio"/>
        </w:rPr>
        <w:commentReference w:id="148"/>
      </w:r>
    </w:p>
    <w:p w14:paraId="6867C0F2" w14:textId="77777777" w:rsidR="0065586C" w:rsidRPr="0065586C" w:rsidRDefault="0065586C" w:rsidP="0065586C"/>
    <w:p w14:paraId="69A4BF8C" w14:textId="4D8E038A" w:rsidR="0065586C" w:rsidRDefault="002747AD" w:rsidP="002747AD">
      <w:r w:rsidRPr="00AC5036">
        <w:rPr>
          <w:b/>
          <w:bCs/>
        </w:rPr>
        <w:t>CASO 3</w:t>
      </w:r>
      <w:r w:rsidR="00016282">
        <w:t xml:space="preserve">: </w:t>
      </w:r>
      <w:commentRangeStart w:id="149"/>
      <w:r w:rsidR="00016282">
        <w:t>B</w:t>
      </w:r>
      <w:r>
        <w:t>usca-se a palavra “excipientes*” e em seguida no intervalo entre “*” e o próximo ponto final.</w:t>
      </w:r>
      <w:r w:rsidR="0065586C" w:rsidRPr="0065586C">
        <w:t xml:space="preserve"> </w:t>
      </w:r>
      <w:commentRangeEnd w:id="149"/>
      <w:r w:rsidR="00ED3B32">
        <w:rPr>
          <w:rStyle w:val="Refdecomentrio"/>
        </w:rPr>
        <w:commentReference w:id="149"/>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7EC82C69" w:rsidR="0065586C" w:rsidRDefault="0065586C" w:rsidP="0065586C">
      <w:pPr>
        <w:pStyle w:val="Legenda"/>
        <w:jc w:val="center"/>
      </w:pPr>
      <w:bookmarkStart w:id="150" w:name="_Toc44633533"/>
      <w:commentRangeStart w:id="151"/>
      <w:r>
        <w:t xml:space="preserve">Figura </w:t>
      </w:r>
      <w:r w:rsidR="00FD0361">
        <w:t>15</w:t>
      </w:r>
      <w:r>
        <w:t xml:space="preserve">: </w:t>
      </w:r>
      <w:r w:rsidRPr="00541348">
        <w:t>Exemplo de bula contemplada no CASO 3</w:t>
      </w:r>
      <w:commentRangeEnd w:id="151"/>
      <w:r w:rsidR="00ED3B32">
        <w:rPr>
          <w:rStyle w:val="Refdecomentrio"/>
        </w:rPr>
        <w:commentReference w:id="151"/>
      </w:r>
      <w:r w:rsidRPr="00541348">
        <w:t>.</w:t>
      </w:r>
      <w:bookmarkEnd w:id="150"/>
    </w:p>
    <w:p w14:paraId="124E5A05" w14:textId="62E030D4" w:rsidR="00D82080" w:rsidRDefault="00D82080" w:rsidP="00D82080"/>
    <w:p w14:paraId="4DBE2C00" w14:textId="13AAE6ED" w:rsidR="00D82080" w:rsidRDefault="00D82080" w:rsidP="00D82080"/>
    <w:p w14:paraId="1E69CD4B" w14:textId="5BF57CC1" w:rsidR="00D82080" w:rsidRDefault="00D82080" w:rsidP="00D82080"/>
    <w:p w14:paraId="73BFCF07" w14:textId="77777777" w:rsidR="00D82080" w:rsidRPr="00D82080" w:rsidRDefault="00D82080" w:rsidP="00D82080"/>
    <w:p w14:paraId="6592A092" w14:textId="77777777" w:rsidR="002747AD" w:rsidRDefault="002747AD" w:rsidP="002747AD">
      <w:r w:rsidRPr="00A76550">
        <w:rPr>
          <w:b/>
          <w:bCs/>
        </w:rPr>
        <w:lastRenderedPageBreak/>
        <w:t>CASO 4</w:t>
      </w:r>
      <w:r>
        <w:t xml:space="preserve">: </w:t>
      </w:r>
      <w:commentRangeStart w:id="152"/>
      <w:r>
        <w:t>Busca-se no intervalo entre a palavra “veículos:” e o próximo ponto final.</w:t>
      </w:r>
      <w:commentRangeEnd w:id="152"/>
      <w:r w:rsidR="006D7FDC">
        <w:rPr>
          <w:rStyle w:val="Refdecomentrio"/>
        </w:rPr>
        <w:commentReference w:id="152"/>
      </w:r>
    </w:p>
    <w:p w14:paraId="49FCBE2F" w14:textId="47921E37" w:rsidR="0065586C" w:rsidRDefault="00912FB6" w:rsidP="0065586C">
      <w:pPr>
        <w:keepNext/>
        <w:jc w:val="center"/>
      </w:pPr>
      <w:r>
        <w:rPr>
          <w:noProof/>
        </w:rPr>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03B7D518" w:rsidR="002747AD" w:rsidRDefault="0065586C" w:rsidP="0065586C">
      <w:pPr>
        <w:pStyle w:val="Legenda"/>
        <w:jc w:val="center"/>
        <w:rPr>
          <w:sz w:val="22"/>
          <w:szCs w:val="22"/>
        </w:rPr>
      </w:pPr>
      <w:bookmarkStart w:id="153" w:name="_Toc44633534"/>
      <w:commentRangeStart w:id="154"/>
      <w:r>
        <w:t xml:space="preserve">Figura </w:t>
      </w:r>
      <w:r w:rsidR="00E73C89">
        <w:fldChar w:fldCharType="begin"/>
      </w:r>
      <w:r w:rsidR="00E73C89">
        <w:instrText xml:space="preserve"> SEQ Figura \* ARABIC </w:instrText>
      </w:r>
      <w:r w:rsidR="00E73C89">
        <w:fldChar w:fldCharType="separate"/>
      </w:r>
      <w:r w:rsidR="00477FB9">
        <w:rPr>
          <w:noProof/>
        </w:rPr>
        <w:t>1</w:t>
      </w:r>
      <w:r w:rsidR="00FD0361">
        <w:rPr>
          <w:noProof/>
        </w:rPr>
        <w:t>6</w:t>
      </w:r>
      <w:r w:rsidR="00E73C89">
        <w:rPr>
          <w:noProof/>
        </w:rPr>
        <w:fldChar w:fldCharType="end"/>
      </w:r>
      <w:r>
        <w:t xml:space="preserve">: </w:t>
      </w:r>
      <w:r w:rsidRPr="00C21C5A">
        <w:t xml:space="preserve">Exemplo de bula contemplada no CASO </w:t>
      </w:r>
      <w:r>
        <w:t>4</w:t>
      </w:r>
      <w:r w:rsidRPr="00C21C5A">
        <w:t>.</w:t>
      </w:r>
      <w:bookmarkEnd w:id="153"/>
      <w:commentRangeEnd w:id="154"/>
      <w:r w:rsidR="006D7FDC">
        <w:rPr>
          <w:rStyle w:val="Refdecomentrio"/>
        </w:rPr>
        <w:commentReference w:id="154"/>
      </w:r>
    </w:p>
    <w:p w14:paraId="0011EB1F" w14:textId="77777777" w:rsidR="002747AD" w:rsidRDefault="002747AD" w:rsidP="002747AD"/>
    <w:p w14:paraId="4A75A2C2" w14:textId="5872D531" w:rsidR="002747AD" w:rsidRDefault="002747AD" w:rsidP="002747AD">
      <w:r w:rsidRPr="00A76550">
        <w:rPr>
          <w:b/>
          <w:bCs/>
        </w:rPr>
        <w:t>CASO 5</w:t>
      </w:r>
      <w:r>
        <w:t xml:space="preserve">: </w:t>
      </w:r>
      <w:commentRangeStart w:id="155"/>
      <w:r>
        <w:t>Busca-se a palavra “excipiente**” e em seguida no intervalo entre “**” e o próximo ponto final.</w:t>
      </w:r>
      <w:commentRangeEnd w:id="155"/>
      <w:r w:rsidR="009656CA">
        <w:rPr>
          <w:rStyle w:val="Refdecomentrio"/>
        </w:rPr>
        <w:commentReference w:id="155"/>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4462D5EC" w:rsidR="002747AD" w:rsidRDefault="0065586C" w:rsidP="0065586C">
      <w:pPr>
        <w:pStyle w:val="Legenda"/>
        <w:jc w:val="center"/>
      </w:pPr>
      <w:bookmarkStart w:id="156" w:name="_Toc44633535"/>
      <w:commentRangeStart w:id="157"/>
      <w:r>
        <w:t xml:space="preserve">Figura </w:t>
      </w:r>
      <w:r w:rsidR="00E73C89">
        <w:fldChar w:fldCharType="begin"/>
      </w:r>
      <w:r w:rsidR="00E73C89">
        <w:instrText xml:space="preserve"> SEQ Figura \* ARABIC </w:instrText>
      </w:r>
      <w:r w:rsidR="00E73C89">
        <w:fldChar w:fldCharType="separate"/>
      </w:r>
      <w:r w:rsidR="00477FB9">
        <w:rPr>
          <w:noProof/>
        </w:rPr>
        <w:t>1</w:t>
      </w:r>
      <w:r w:rsidR="00E73C89">
        <w:rPr>
          <w:noProof/>
        </w:rPr>
        <w:fldChar w:fldCharType="end"/>
      </w:r>
      <w:r w:rsidR="00FD0361">
        <w:rPr>
          <w:noProof/>
        </w:rPr>
        <w:t>7</w:t>
      </w:r>
      <w:r>
        <w:t xml:space="preserve">: </w:t>
      </w:r>
      <w:r w:rsidRPr="00114898">
        <w:t xml:space="preserve">Exemplo de bula contemplada no CASO </w:t>
      </w:r>
      <w:r>
        <w:t>5</w:t>
      </w:r>
      <w:r w:rsidRPr="00114898">
        <w:t>.</w:t>
      </w:r>
      <w:bookmarkEnd w:id="156"/>
      <w:commentRangeEnd w:id="157"/>
      <w:r w:rsidR="009656CA">
        <w:rPr>
          <w:rStyle w:val="Refdecomentrio"/>
        </w:rPr>
        <w:commentReference w:id="157"/>
      </w:r>
    </w:p>
    <w:p w14:paraId="09F0A08D" w14:textId="77777777" w:rsidR="0065586C" w:rsidRPr="0065586C" w:rsidRDefault="0065586C" w:rsidP="0065586C"/>
    <w:p w14:paraId="755FE9FA" w14:textId="1AE98431" w:rsidR="002747AD" w:rsidRDefault="002747AD" w:rsidP="002747AD">
      <w:r w:rsidRPr="00AC5036">
        <w:rPr>
          <w:b/>
          <w:bCs/>
        </w:rPr>
        <w:t>CASO 6</w:t>
      </w:r>
      <w:r>
        <w:t xml:space="preserve">: </w:t>
      </w:r>
      <w:commentRangeStart w:id="158"/>
      <w:r>
        <w:t>Busca-se a palavra “excipientes” e em seguida no intervalo entre “(” e “)”.</w:t>
      </w:r>
      <w:commentRangeEnd w:id="158"/>
      <w:r w:rsidR="009656CA">
        <w:rPr>
          <w:rStyle w:val="Refdecomentrio"/>
        </w:rPr>
        <w:commentReference w:id="158"/>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01191A3B" w:rsidR="002747AD" w:rsidRDefault="0065586C" w:rsidP="0065586C">
      <w:pPr>
        <w:pStyle w:val="Legenda"/>
        <w:jc w:val="center"/>
      </w:pPr>
      <w:bookmarkStart w:id="159" w:name="_Toc44633536"/>
      <w:commentRangeStart w:id="160"/>
      <w:r>
        <w:t xml:space="preserve">Figura </w:t>
      </w:r>
      <w:r w:rsidR="00E73C89">
        <w:fldChar w:fldCharType="begin"/>
      </w:r>
      <w:r w:rsidR="00E73C89">
        <w:instrText xml:space="preserve"> SEQ Figura \* ARABIC </w:instrText>
      </w:r>
      <w:r w:rsidR="00E73C89">
        <w:fldChar w:fldCharType="separate"/>
      </w:r>
      <w:r w:rsidR="00477FB9">
        <w:rPr>
          <w:noProof/>
        </w:rPr>
        <w:t>1</w:t>
      </w:r>
      <w:r w:rsidR="00E73C89">
        <w:rPr>
          <w:noProof/>
        </w:rPr>
        <w:fldChar w:fldCharType="end"/>
      </w:r>
      <w:r w:rsidR="00FD0361">
        <w:rPr>
          <w:noProof/>
        </w:rPr>
        <w:t>8</w:t>
      </w:r>
      <w:r>
        <w:t xml:space="preserve">: </w:t>
      </w:r>
      <w:r w:rsidRPr="0053068C">
        <w:t xml:space="preserve">Exemplo de bula contemplada no CASO </w:t>
      </w:r>
      <w:r>
        <w:t>6</w:t>
      </w:r>
      <w:r w:rsidRPr="0053068C">
        <w:t>.</w:t>
      </w:r>
      <w:bookmarkEnd w:id="159"/>
      <w:commentRangeEnd w:id="160"/>
      <w:r w:rsidR="009656CA">
        <w:rPr>
          <w:rStyle w:val="Refdecomentrio"/>
        </w:rPr>
        <w:commentReference w:id="160"/>
      </w:r>
    </w:p>
    <w:p w14:paraId="1F2EACE3" w14:textId="5CAB3EA7" w:rsidR="0065586C" w:rsidRDefault="0065586C" w:rsidP="0065586C"/>
    <w:p w14:paraId="2587C91A" w14:textId="77777777" w:rsidR="002747AD" w:rsidRDefault="002747AD" w:rsidP="002747AD">
      <w:r w:rsidRPr="00AC5036">
        <w:rPr>
          <w:b/>
          <w:bCs/>
        </w:rPr>
        <w:t>CASO 7</w:t>
      </w:r>
      <w:r>
        <w:t xml:space="preserve">:  </w:t>
      </w:r>
      <w:commentRangeStart w:id="161"/>
      <w:r>
        <w:t>Busca-se a palavra “excipiente” e em seguida no intervalo entre “(” e “)”.</w:t>
      </w:r>
      <w:commentRangeEnd w:id="161"/>
      <w:r w:rsidR="009656CA">
        <w:rPr>
          <w:rStyle w:val="Refdecomentrio"/>
        </w:rPr>
        <w:commentReference w:id="161"/>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5878A1E5" w:rsidR="002747AD" w:rsidRDefault="0065586C" w:rsidP="0065586C">
      <w:pPr>
        <w:pStyle w:val="Legenda"/>
        <w:jc w:val="center"/>
        <w:rPr>
          <w:sz w:val="22"/>
          <w:szCs w:val="22"/>
        </w:rPr>
      </w:pPr>
      <w:bookmarkStart w:id="162" w:name="_Toc44633537"/>
      <w:commentRangeStart w:id="163"/>
      <w:r>
        <w:t xml:space="preserve">Figura </w:t>
      </w:r>
      <w:r w:rsidR="00E73C89">
        <w:fldChar w:fldCharType="begin"/>
      </w:r>
      <w:r w:rsidR="00E73C89">
        <w:instrText xml:space="preserve"> SEQ Figura \* ARABIC </w:instrText>
      </w:r>
      <w:r w:rsidR="00E73C89">
        <w:fldChar w:fldCharType="separate"/>
      </w:r>
      <w:r w:rsidR="00477FB9">
        <w:rPr>
          <w:noProof/>
        </w:rPr>
        <w:t>1</w:t>
      </w:r>
      <w:r w:rsidR="00E73C89">
        <w:rPr>
          <w:noProof/>
        </w:rPr>
        <w:fldChar w:fldCharType="end"/>
      </w:r>
      <w:r w:rsidR="00FD0361">
        <w:rPr>
          <w:noProof/>
        </w:rPr>
        <w:t>9</w:t>
      </w:r>
      <w:r>
        <w:t xml:space="preserve">: </w:t>
      </w:r>
      <w:r w:rsidRPr="005A26EF">
        <w:t>Exemplo de bula contemplada no CASO 7.</w:t>
      </w:r>
      <w:bookmarkEnd w:id="162"/>
    </w:p>
    <w:commentRangeEnd w:id="163"/>
    <w:p w14:paraId="18752E1F" w14:textId="77777777" w:rsidR="002747AD" w:rsidRDefault="009656CA" w:rsidP="002747AD">
      <w:pPr>
        <w:ind w:firstLine="1004"/>
      </w:pPr>
      <w:r>
        <w:rPr>
          <w:rStyle w:val="Refdecomentrio"/>
        </w:rPr>
        <w:commentReference w:id="163"/>
      </w:r>
    </w:p>
    <w:p w14:paraId="6277096A" w14:textId="041E586B" w:rsidR="002747AD" w:rsidRDefault="002747AD" w:rsidP="002747AD">
      <w:r w:rsidRPr="00AC5036">
        <w:rPr>
          <w:b/>
          <w:bCs/>
        </w:rPr>
        <w:lastRenderedPageBreak/>
        <w:t>CASO 8</w:t>
      </w:r>
      <w:r>
        <w:t xml:space="preserve">: </w:t>
      </w:r>
      <w:commentRangeStart w:id="164"/>
      <w:r>
        <w:t>Busca-se a palavra “veículo” e em seguida no intervalo entre “(” e “)”.</w:t>
      </w:r>
      <w:commentRangeEnd w:id="164"/>
      <w:r w:rsidR="009656CA">
        <w:rPr>
          <w:rStyle w:val="Refdecomentrio"/>
        </w:rPr>
        <w:commentReference w:id="164"/>
      </w:r>
    </w:p>
    <w:p w14:paraId="454B26D1" w14:textId="4BA48B39" w:rsidR="0065586C" w:rsidRDefault="00912FB6" w:rsidP="0065586C">
      <w:pPr>
        <w:keepNext/>
      </w:pPr>
      <w:r>
        <w:rPr>
          <w:noProof/>
        </w:rPr>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xml:space="preserve">: </w:t>
      </w:r>
      <w:commentRangeStart w:id="165"/>
      <w:r>
        <w:t>Busca-se no intervalo entre “</w:t>
      </w:r>
      <w:r w:rsidRPr="008838D4">
        <w:t>quantidade suficiente de</w:t>
      </w:r>
      <w:r>
        <w:t>” e “como”.</w:t>
      </w:r>
      <w:commentRangeEnd w:id="165"/>
      <w:r w:rsidR="009656CA">
        <w:rPr>
          <w:rStyle w:val="Refdecomentrio"/>
        </w:rPr>
        <w:commentReference w:id="165"/>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8">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13093F4B" w:rsidR="002747AD" w:rsidRDefault="0065586C" w:rsidP="0065586C">
      <w:pPr>
        <w:pStyle w:val="Legenda"/>
        <w:jc w:val="center"/>
      </w:pPr>
      <w:bookmarkStart w:id="166" w:name="_Toc44633538"/>
      <w:commentRangeStart w:id="167"/>
      <w:r>
        <w:t>Figura</w:t>
      </w:r>
      <w:r w:rsidR="00FD0361">
        <w:t xml:space="preserve"> 21</w:t>
      </w:r>
      <w:r>
        <w:t xml:space="preserve">: </w:t>
      </w:r>
      <w:r w:rsidRPr="00EE369B">
        <w:t>Exemplo de bula contemplada no CASO 9.</w:t>
      </w:r>
      <w:bookmarkEnd w:id="166"/>
    </w:p>
    <w:commentRangeEnd w:id="167"/>
    <w:p w14:paraId="2D3A3984" w14:textId="77777777" w:rsidR="0065586C" w:rsidRPr="0065586C" w:rsidRDefault="009656CA" w:rsidP="0065586C">
      <w:r>
        <w:rPr>
          <w:rStyle w:val="Refdecomentrio"/>
        </w:rPr>
        <w:commentReference w:id="167"/>
      </w:r>
    </w:p>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w:t>
      </w:r>
      <w:commentRangeStart w:id="168"/>
      <w:r>
        <w:t>o sistema retornará vazio</w:t>
      </w:r>
      <w:commentRangeEnd w:id="168"/>
      <w:r w:rsidR="002632E7">
        <w:rPr>
          <w:rStyle w:val="Refdecomentrio"/>
        </w:rPr>
        <w:commentReference w:id="168"/>
      </w:r>
      <w:r>
        <w:t xml:space="preserve">.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48925EE0" w:rsidR="002747AD" w:rsidRDefault="0065586C" w:rsidP="0065586C">
      <w:pPr>
        <w:pStyle w:val="Legenda"/>
        <w:jc w:val="center"/>
      </w:pPr>
      <w:bookmarkStart w:id="169" w:name="_Toc44633539"/>
      <w:commentRangeStart w:id="170"/>
      <w:r>
        <w:t>Figura</w:t>
      </w:r>
      <w:r w:rsidR="00FD0361">
        <w:t xml:space="preserve"> 22</w:t>
      </w:r>
      <w:r>
        <w:t xml:space="preserve">: </w:t>
      </w:r>
      <w:r w:rsidRPr="00400806">
        <w:t>Exemplo de bula não contemplada.</w:t>
      </w:r>
      <w:bookmarkEnd w:id="169"/>
      <w:commentRangeEnd w:id="170"/>
      <w:r w:rsidR="002632E7">
        <w:rPr>
          <w:rStyle w:val="Refdecomentrio"/>
        </w:rPr>
        <w:commentReference w:id="170"/>
      </w:r>
    </w:p>
    <w:p w14:paraId="181B44C7" w14:textId="3F52320D" w:rsidR="0065586C" w:rsidRDefault="0065586C" w:rsidP="0065586C">
      <w:pPr>
        <w:pStyle w:val="Ttulo3"/>
      </w:pPr>
      <w:bookmarkStart w:id="171" w:name="_Toc44620869"/>
      <w:r>
        <w:t>HANDBOOK OF PHARMACEUTICAL EXCIPIENTS</w:t>
      </w:r>
      <w:bookmarkEnd w:id="171"/>
    </w:p>
    <w:p w14:paraId="4F5702B3" w14:textId="7E56275C" w:rsidR="0065586C" w:rsidRDefault="0065586C" w:rsidP="0065586C">
      <w:pPr>
        <w:ind w:firstLine="1134"/>
      </w:pPr>
      <w:r>
        <w:t xml:space="preserve">Para concluir a implementação e alcançar o objetivo proposto, foi necessário elaborar a sequência de ações representadas no fluxograma </w:t>
      </w:r>
      <w:commentRangeStart w:id="172"/>
      <w:r>
        <w:t xml:space="preserve">da </w:t>
      </w:r>
      <w:r w:rsidR="00074F01">
        <w:t>I</w:t>
      </w:r>
      <w:r>
        <w:t>magem 2</w:t>
      </w:r>
      <w:r w:rsidR="00074F01">
        <w:t>0</w:t>
      </w:r>
      <w:commentRangeEnd w:id="172"/>
      <w:r w:rsidR="00423B82">
        <w:rPr>
          <w:rStyle w:val="Refdecomentrio"/>
        </w:rPr>
        <w:commentReference w:id="172"/>
      </w:r>
      <w:r>
        <w:t>.</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0"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499EA728" w:rsidR="0065586C" w:rsidRDefault="0065586C" w:rsidP="0065586C">
      <w:pPr>
        <w:pStyle w:val="Legenda"/>
        <w:jc w:val="center"/>
      </w:pPr>
      <w:bookmarkStart w:id="173" w:name="_Toc44633540"/>
      <w:commentRangeStart w:id="174"/>
      <w:r>
        <w:t xml:space="preserve">Figura </w:t>
      </w:r>
      <w:r w:rsidR="00E73C89">
        <w:fldChar w:fldCharType="begin"/>
      </w:r>
      <w:r w:rsidR="00E73C89">
        <w:instrText xml:space="preserve"> SEQ Figura \* ARABIC </w:instrText>
      </w:r>
      <w:r w:rsidR="00E73C89">
        <w:fldChar w:fldCharType="separate"/>
      </w:r>
      <w:r w:rsidR="00477FB9">
        <w:rPr>
          <w:noProof/>
        </w:rPr>
        <w:t>2</w:t>
      </w:r>
      <w:r w:rsidR="00FD0361">
        <w:rPr>
          <w:noProof/>
        </w:rPr>
        <w:t>3</w:t>
      </w:r>
      <w:r w:rsidR="00E73C89">
        <w:rPr>
          <w:noProof/>
        </w:rPr>
        <w:fldChar w:fldCharType="end"/>
      </w:r>
      <w:r>
        <w:t xml:space="preserve">: </w:t>
      </w:r>
      <w:r w:rsidRPr="00D43B33">
        <w:t xml:space="preserve">Fluxograma de atividades para </w:t>
      </w:r>
      <w:r w:rsidR="00346329">
        <w:t>extração de informações do</w:t>
      </w:r>
      <w:r w:rsidRPr="00D43B33">
        <w:t xml:space="preserve"> excipiente.</w:t>
      </w:r>
      <w:bookmarkEnd w:id="173"/>
      <w:commentRangeEnd w:id="174"/>
      <w:r w:rsidR="00423B82">
        <w:rPr>
          <w:rStyle w:val="Refdecomentrio"/>
        </w:rPr>
        <w:commentReference w:id="174"/>
      </w:r>
    </w:p>
    <w:p w14:paraId="6AB51EF6" w14:textId="65E96D76" w:rsidR="0065586C" w:rsidRPr="00850B5C" w:rsidRDefault="0065586C" w:rsidP="0065586C">
      <w:pPr>
        <w:ind w:firstLine="1134"/>
      </w:pPr>
      <w:r>
        <w:t xml:space="preserve">Utilizou-se o PDF do </w:t>
      </w:r>
      <w:r w:rsidRPr="009B5AA2">
        <w:rPr>
          <w:i/>
        </w:rPr>
        <w:t>Handbook of Pharmaceutical Excipients</w:t>
      </w:r>
      <w:r w:rsidR="009B5AA2">
        <w:t xml:space="preserve"> </w:t>
      </w:r>
      <w:commentRangeStart w:id="175"/>
      <w:r>
        <w:t xml:space="preserve">[28] </w:t>
      </w:r>
      <w:commentRangeEnd w:id="175"/>
      <w:r w:rsidR="00B75929">
        <w:rPr>
          <w:rStyle w:val="Refdecomentrio"/>
        </w:rPr>
        <w:commentReference w:id="175"/>
      </w:r>
      <w:r>
        <w:t xml:space="preserve">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 xml:space="preserve">A princípio, já que as páginas do documento </w:t>
      </w:r>
      <w:commentRangeStart w:id="176"/>
      <w:r>
        <w:t>que</w:t>
      </w:r>
      <w:commentRangeEnd w:id="176"/>
      <w:r w:rsidR="00B75929">
        <w:rPr>
          <w:rStyle w:val="Refdecomentrio"/>
        </w:rPr>
        <w:commentReference w:id="176"/>
      </w:r>
      <w:r>
        <w:t xml:space="preserv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w:t>
      </w:r>
      <w:r w:rsidR="009958B1">
        <w:t>em</w:t>
      </w:r>
      <w:r>
        <w:t xml:space="preserve"> Python, em razão do livro estar nesse idioma</w:t>
      </w:r>
      <w:commentRangeStart w:id="177"/>
      <w:r>
        <w:t xml:space="preserve">. E então </w:t>
      </w:r>
      <w:commentRangeEnd w:id="177"/>
      <w:r w:rsidR="00B75929">
        <w:rPr>
          <w:rStyle w:val="Refdecomentrio"/>
        </w:rPr>
        <w:commentReference w:id="177"/>
      </w:r>
      <w:r>
        <w:t xml:space="preserve">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w:t>
      </w:r>
      <w:commentRangeStart w:id="178"/>
      <w:r w:rsidRPr="0065586C">
        <w:t>é</w:t>
      </w:r>
      <w:commentRangeEnd w:id="178"/>
      <w:r w:rsidR="00644C8B">
        <w:rPr>
          <w:rStyle w:val="Refdecomentrio"/>
        </w:rPr>
        <w:commentReference w:id="178"/>
      </w:r>
      <w:r w:rsidRPr="0065586C">
        <w:t xml:space="preserve"> feito a busca pela página de interesse e extraído o texto referente ao tópico “7 </w:t>
      </w:r>
      <w:r w:rsidRPr="0065586C">
        <w:rPr>
          <w:i/>
          <w:iCs/>
        </w:rPr>
        <w:t>A</w:t>
      </w:r>
      <w:r w:rsidR="0033205D">
        <w:rPr>
          <w:i/>
          <w:iCs/>
        </w:rPr>
        <w:t>p</w:t>
      </w:r>
      <w:r w:rsidRPr="0065586C">
        <w:rPr>
          <w:i/>
          <w:iCs/>
        </w:rPr>
        <w:t>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w:t>
      </w:r>
      <w:commentRangeStart w:id="179"/>
      <w:r w:rsidRPr="0065586C">
        <w:t xml:space="preserve">Sendo </w:t>
      </w:r>
      <w:commentRangeEnd w:id="179"/>
      <w:r w:rsidR="00644C8B">
        <w:rPr>
          <w:rStyle w:val="Refdecomentrio"/>
        </w:rPr>
        <w:commentReference w:id="179"/>
      </w:r>
      <w:r w:rsidRPr="0065586C">
        <w:t xml:space="preserve">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r w:rsidRPr="0065586C">
        <w:t>mL</w:t>
      </w:r>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180" w:name="_Toc44620870"/>
      <w:r>
        <w:lastRenderedPageBreak/>
        <w:t>TESTES</w:t>
      </w:r>
      <w:bookmarkEnd w:id="180"/>
    </w:p>
    <w:p w14:paraId="177A5424" w14:textId="505C8FF2" w:rsidR="0065586C" w:rsidRDefault="009A4AC2" w:rsidP="009A4AC2">
      <w:pPr>
        <w:ind w:firstLine="1134"/>
      </w:pPr>
      <w:r>
        <w:t xml:space="preserve">Para averiguação e validação da qualidade dos resultados produzidos pela implementação completa deste projeto, foi utilizada a biblioteca pandas </w:t>
      </w:r>
      <w:commentRangeStart w:id="181"/>
      <w:r>
        <w:t>[25]</w:t>
      </w:r>
      <w:commentRangeEnd w:id="181"/>
      <w:r w:rsidR="006721EB">
        <w:rPr>
          <w:rStyle w:val="Refdecomentrio"/>
        </w:rPr>
        <w:commentReference w:id="181"/>
      </w:r>
      <w:r>
        <w:t xml:space="preserve"> para a manipulação dos dados relacionados a interpretação dos medicamentos.</w:t>
      </w:r>
      <w:r w:rsidR="000D7509">
        <w:t xml:space="preserve"> Na tabela </w:t>
      </w:r>
      <w:r w:rsidR="00074F01">
        <w:t xml:space="preserve">4 </w:t>
      </w:r>
      <w:commentRangeStart w:id="182"/>
      <w:r w:rsidR="000D7509">
        <w:t>abaixo</w:t>
      </w:r>
      <w:commentRangeEnd w:id="182"/>
      <w:r w:rsidR="006721EB">
        <w:rPr>
          <w:rStyle w:val="Refdecomentrio"/>
        </w:rPr>
        <w:commentReference w:id="182"/>
      </w:r>
      <w:r w:rsidR="000D7509">
        <w:t xml:space="preserve"> temos um detalhamento sobre as especificações do computador</w:t>
      </w:r>
      <w:r w:rsidR="004F479D">
        <w:t>, da versão do interpretador Python</w:t>
      </w:r>
      <w:r w:rsidR="002E5700">
        <w:t xml:space="preserve"> e da </w:t>
      </w:r>
      <w:r w:rsidR="00FA0844">
        <w:t>conexão à internet</w:t>
      </w:r>
      <w:r w:rsidR="000D7509">
        <w:t xml:space="preserve"> utilizado</w:t>
      </w:r>
      <w:r w:rsidR="002E5700">
        <w:t>s</w:t>
      </w:r>
      <w:r w:rsidR="000D7509">
        <w:t xml:space="preserve"> para a execução dos testes:</w:t>
      </w:r>
    </w:p>
    <w:p w14:paraId="04B5CA26" w14:textId="63ED7ED3" w:rsidR="000D7509" w:rsidRDefault="000D7509" w:rsidP="000D7509">
      <w:pPr>
        <w:pStyle w:val="Legenda"/>
        <w:keepNext/>
        <w:jc w:val="center"/>
      </w:pPr>
      <w:bookmarkStart w:id="183" w:name="_Toc44633518"/>
      <w:r>
        <w:t xml:space="preserve">Tabela </w:t>
      </w:r>
      <w:r w:rsidR="00E73C89">
        <w:fldChar w:fldCharType="begin"/>
      </w:r>
      <w:r w:rsidR="00E73C89">
        <w:instrText xml:space="preserve"> SEQ Tabela \* ARABIC </w:instrText>
      </w:r>
      <w:r w:rsidR="00E73C89">
        <w:fldChar w:fldCharType="separate"/>
      </w:r>
      <w:r>
        <w:rPr>
          <w:noProof/>
        </w:rPr>
        <w:t>4</w:t>
      </w:r>
      <w:r w:rsidR="00E73C89">
        <w:rPr>
          <w:noProof/>
        </w:rPr>
        <w:fldChar w:fldCharType="end"/>
      </w:r>
      <w:r>
        <w:t>: Especificaç</w:t>
      </w:r>
      <w:r w:rsidR="009C5929">
        <w:t>ões utilizadas</w:t>
      </w:r>
      <w:r>
        <w:t xml:space="preserve"> nos testes</w:t>
      </w:r>
      <w:bookmarkEnd w:id="183"/>
    </w:p>
    <w:tbl>
      <w:tblPr>
        <w:tblStyle w:val="Tabelacomgrade"/>
        <w:tblW w:w="0" w:type="auto"/>
        <w:tblLook w:val="04A0" w:firstRow="1" w:lastRow="0" w:firstColumn="1" w:lastColumn="0" w:noHBand="0" w:noVBand="1"/>
      </w:tblPr>
      <w:tblGrid>
        <w:gridCol w:w="4106"/>
        <w:gridCol w:w="4956"/>
      </w:tblGrid>
      <w:tr w:rsidR="000D7509" w14:paraId="41BD468D" w14:textId="77777777" w:rsidTr="00EF6753">
        <w:tc>
          <w:tcPr>
            <w:tcW w:w="4106" w:type="dxa"/>
          </w:tcPr>
          <w:p w14:paraId="44760F51" w14:textId="39F9AA87" w:rsidR="000D7509" w:rsidRDefault="000D7509" w:rsidP="009A4AC2">
            <w:r>
              <w:t>Sistema operacional</w:t>
            </w:r>
          </w:p>
        </w:tc>
        <w:tc>
          <w:tcPr>
            <w:tcW w:w="4956" w:type="dxa"/>
          </w:tcPr>
          <w:p w14:paraId="00366495" w14:textId="5CFBE2CE" w:rsidR="000D7509" w:rsidRDefault="004161FE" w:rsidP="009A4AC2">
            <w:r>
              <w:t>Windows 10 Pro build 1909</w:t>
            </w:r>
          </w:p>
        </w:tc>
      </w:tr>
      <w:tr w:rsidR="000D7509" w14:paraId="3695FBD2" w14:textId="77777777" w:rsidTr="00EF6753">
        <w:tc>
          <w:tcPr>
            <w:tcW w:w="4106" w:type="dxa"/>
          </w:tcPr>
          <w:p w14:paraId="15485F53" w14:textId="67B20D38" w:rsidR="000D7509" w:rsidRDefault="0003401E" w:rsidP="009A4AC2">
            <w:r>
              <w:t>Arquitetura</w:t>
            </w:r>
          </w:p>
        </w:tc>
        <w:tc>
          <w:tcPr>
            <w:tcW w:w="4956" w:type="dxa"/>
          </w:tcPr>
          <w:p w14:paraId="147DBBB0" w14:textId="491A2FB7" w:rsidR="000D7509" w:rsidRDefault="0003401E" w:rsidP="009A4AC2">
            <w:r>
              <w:t>64 bits</w:t>
            </w:r>
          </w:p>
        </w:tc>
      </w:tr>
      <w:tr w:rsidR="000D7509" w14:paraId="6C2085D3" w14:textId="77777777" w:rsidTr="00EF6753">
        <w:tc>
          <w:tcPr>
            <w:tcW w:w="4106" w:type="dxa"/>
          </w:tcPr>
          <w:p w14:paraId="32EA7990" w14:textId="55B1CC20" w:rsidR="000D7509" w:rsidRDefault="0003401E" w:rsidP="009A4AC2">
            <w:r>
              <w:t>Processador</w:t>
            </w:r>
          </w:p>
        </w:tc>
        <w:tc>
          <w:tcPr>
            <w:tcW w:w="4956" w:type="dxa"/>
          </w:tcPr>
          <w:p w14:paraId="68464DB8" w14:textId="388D0D09" w:rsidR="000D7509" w:rsidRDefault="0003401E" w:rsidP="009A4AC2">
            <w:r>
              <w:t>Intel Core i7-8565U 1,8Ghz</w:t>
            </w:r>
          </w:p>
        </w:tc>
      </w:tr>
      <w:tr w:rsidR="000D7509" w14:paraId="4C6236E0" w14:textId="77777777" w:rsidTr="00EF6753">
        <w:trPr>
          <w:trHeight w:val="77"/>
        </w:trPr>
        <w:tc>
          <w:tcPr>
            <w:tcW w:w="4106" w:type="dxa"/>
          </w:tcPr>
          <w:p w14:paraId="36BAE4C4" w14:textId="69FBE951" w:rsidR="000D7509" w:rsidRDefault="00C52B35" w:rsidP="009A4AC2">
            <w:r>
              <w:t>Memória RAM</w:t>
            </w:r>
          </w:p>
        </w:tc>
        <w:tc>
          <w:tcPr>
            <w:tcW w:w="4956" w:type="dxa"/>
          </w:tcPr>
          <w:p w14:paraId="3AE70972" w14:textId="31214A2D" w:rsidR="000D7509" w:rsidRDefault="00C52B35" w:rsidP="009A4AC2">
            <w:r>
              <w:t>16GB</w:t>
            </w:r>
          </w:p>
        </w:tc>
      </w:tr>
      <w:tr w:rsidR="004F479D" w14:paraId="70FFB77E" w14:textId="77777777" w:rsidTr="00EF6753">
        <w:trPr>
          <w:trHeight w:val="77"/>
        </w:trPr>
        <w:tc>
          <w:tcPr>
            <w:tcW w:w="4106" w:type="dxa"/>
          </w:tcPr>
          <w:p w14:paraId="76CB0135" w14:textId="08BC1025" w:rsidR="004F479D" w:rsidRDefault="004F479D" w:rsidP="009A4AC2">
            <w:r>
              <w:t>Interpretador</w:t>
            </w:r>
          </w:p>
        </w:tc>
        <w:tc>
          <w:tcPr>
            <w:tcW w:w="4956" w:type="dxa"/>
          </w:tcPr>
          <w:p w14:paraId="64FA4A42" w14:textId="1695DA7C" w:rsidR="004F479D" w:rsidRDefault="004F479D" w:rsidP="009A4AC2">
            <w:r>
              <w:t>Python 3.6.9</w:t>
            </w:r>
          </w:p>
        </w:tc>
      </w:tr>
      <w:tr w:rsidR="002F0D82" w14:paraId="1D09FF04" w14:textId="77777777" w:rsidTr="00EF6753">
        <w:trPr>
          <w:trHeight w:val="77"/>
        </w:trPr>
        <w:tc>
          <w:tcPr>
            <w:tcW w:w="4106" w:type="dxa"/>
          </w:tcPr>
          <w:p w14:paraId="694065A6" w14:textId="219789CF" w:rsidR="002F0D82" w:rsidRDefault="00BD61B6" w:rsidP="009A4AC2">
            <w:r>
              <w:t>Conexão à internet</w:t>
            </w:r>
          </w:p>
        </w:tc>
        <w:tc>
          <w:tcPr>
            <w:tcW w:w="4956" w:type="dxa"/>
          </w:tcPr>
          <w:p w14:paraId="66887C00" w14:textId="18A15C29" w:rsidR="002F0D82" w:rsidRDefault="002F0D82" w:rsidP="009A4AC2">
            <w:r>
              <w:t>Banda larga 50Mb</w:t>
            </w:r>
          </w:p>
        </w:tc>
      </w:tr>
    </w:tbl>
    <w:p w14:paraId="22518DD1" w14:textId="77777777" w:rsidR="000D7509" w:rsidRDefault="000D7509" w:rsidP="009A4AC2">
      <w:pPr>
        <w:ind w:firstLine="1134"/>
      </w:pPr>
    </w:p>
    <w:p w14:paraId="219979A5" w14:textId="6D1F8CF3" w:rsidR="00FE1975" w:rsidRPr="00A72620" w:rsidRDefault="00406B8C" w:rsidP="0065586C">
      <w:pPr>
        <w:ind w:firstLine="1134"/>
        <w:rPr>
          <w:i/>
        </w:rPr>
      </w:pPr>
      <w:r>
        <w:t xml:space="preserve">O projeto foi estruturado em módulos sequenciais que atendem desde a tarefa primária de realizar a busca por bulas na base de dados Anvisa até a efetiva captura e armazenamento dos dados de proporções de excipientes oriundos do </w:t>
      </w:r>
      <w:r>
        <w:rPr>
          <w:i/>
        </w:rPr>
        <w:t>Handbook</w:t>
      </w:r>
      <w:r>
        <w:t xml:space="preserve"> </w:t>
      </w:r>
      <w:commentRangeStart w:id="184"/>
      <w:r>
        <w:t>[28]</w:t>
      </w:r>
      <w:commentRangeEnd w:id="184"/>
      <w:r w:rsidR="006721EB">
        <w:rPr>
          <w:rStyle w:val="Refdecomentrio"/>
        </w:rPr>
        <w:commentReference w:id="184"/>
      </w:r>
      <w:r>
        <w:t>.</w:t>
      </w:r>
      <w:r w:rsidR="00A72620">
        <w:t xml:space="preserve"> A configuração do ambiente e execução foi realizada em um sistema operacional Linux, distribuição Ubuntu 18.04, embarcado no Windows com as especificações exibidas na tabela 4, através da funcionalidade WSL – </w:t>
      </w:r>
      <w:r w:rsidR="00A72620">
        <w:rPr>
          <w:i/>
        </w:rPr>
        <w:t>Windows Subsystems for Linux</w:t>
      </w:r>
      <w:r w:rsidR="0094799C">
        <w:rPr>
          <w:i/>
        </w:rPr>
        <w:t xml:space="preserve"> </w:t>
      </w:r>
      <w:r w:rsidR="0094799C" w:rsidRPr="0094799C">
        <w:t>[3</w:t>
      </w:r>
      <w:r w:rsidR="00750D64">
        <w:t>3</w:t>
      </w:r>
      <w:r w:rsidR="0094799C" w:rsidRPr="0094799C">
        <w:t>]</w:t>
      </w:r>
      <w:r w:rsidR="00A72620">
        <w:rPr>
          <w:i/>
        </w:rPr>
        <w:t>.</w:t>
      </w:r>
    </w:p>
    <w:p w14:paraId="03E713E3" w14:textId="1248458B" w:rsidR="00FE1975" w:rsidRDefault="00FE1975" w:rsidP="0065586C">
      <w:pPr>
        <w:ind w:firstLine="1134"/>
      </w:pPr>
      <w:r>
        <w:t xml:space="preserve">Atualmente o projeto é executado em duas partes, </w:t>
      </w:r>
      <w:commentRangeStart w:id="185"/>
      <w:r>
        <w:t xml:space="preserve">sendo que a primeira compreende: </w:t>
      </w:r>
      <w:commentRangeEnd w:id="185"/>
      <w:r w:rsidR="006721EB">
        <w:rPr>
          <w:rStyle w:val="Refdecomentrio"/>
        </w:rPr>
        <w:commentReference w:id="185"/>
      </w:r>
      <w:r>
        <w:t xml:space="preserve">o download das sugestões de nomes de medicamentos atualizadas, a interpretação do parâmetro do medicamento recebido do usuário, a verificação de sugestões, busca no bulário Anvisa e download das bulas encontradas. </w:t>
      </w:r>
      <w:commentRangeStart w:id="186"/>
      <w:r>
        <w:t xml:space="preserve">Já a segunda </w:t>
      </w:r>
      <w:commentRangeEnd w:id="186"/>
      <w:r w:rsidR="00F20208">
        <w:rPr>
          <w:rStyle w:val="Refdecomentrio"/>
        </w:rPr>
        <w:commentReference w:id="186"/>
      </w:r>
      <w:r>
        <w:t>parte compreende a interpretação das bulas, tradução dos excipientes identificados, interpretação do sumário do livro e a busca e armazenamento dos resultados encontrados de excipientes.</w:t>
      </w:r>
    </w:p>
    <w:p w14:paraId="79A08EDA" w14:textId="4AF21688" w:rsidR="00264A1A" w:rsidRDefault="00264A1A" w:rsidP="0065586C">
      <w:pPr>
        <w:ind w:firstLine="1134"/>
      </w:pPr>
      <w:r>
        <w:t>A execução do primeiro módulo do projeto é feita conforme abaixo:</w:t>
      </w:r>
    </w:p>
    <w:p w14:paraId="4384FBB6" w14:textId="78C9634C" w:rsidR="00027AF4" w:rsidRDefault="0049628C" w:rsidP="000D4374">
      <w:pPr>
        <w:keepNext/>
        <w:jc w:val="center"/>
      </w:pPr>
      <w:r>
        <w:rPr>
          <w:noProof/>
        </w:rPr>
        <w:lastRenderedPageBreak/>
        <w:drawing>
          <wp:inline distT="0" distB="0" distL="0" distR="0" wp14:anchorId="60F344DB" wp14:editId="6FA57546">
            <wp:extent cx="3667125" cy="2000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7125" cy="200025"/>
                    </a:xfrm>
                    <a:prstGeom prst="rect">
                      <a:avLst/>
                    </a:prstGeom>
                  </pic:spPr>
                </pic:pic>
              </a:graphicData>
            </a:graphic>
          </wp:inline>
        </w:drawing>
      </w:r>
    </w:p>
    <w:p w14:paraId="48E8BF84" w14:textId="5C04FE37" w:rsidR="00027AF4" w:rsidRDefault="00027AF4" w:rsidP="00254D32">
      <w:pPr>
        <w:pStyle w:val="Legenda"/>
        <w:jc w:val="center"/>
      </w:pPr>
      <w:bookmarkStart w:id="187" w:name="_Toc44633541"/>
      <w:commentRangeStart w:id="188"/>
      <w:r>
        <w:t xml:space="preserve">Figura </w:t>
      </w:r>
      <w:r w:rsidR="00E73C89">
        <w:fldChar w:fldCharType="begin"/>
      </w:r>
      <w:r w:rsidR="00E73C89">
        <w:instrText xml:space="preserve"> SEQ Figura \* ARABIC </w:instrText>
      </w:r>
      <w:r w:rsidR="00E73C89">
        <w:fldChar w:fldCharType="separate"/>
      </w:r>
      <w:r w:rsidR="00477FB9">
        <w:rPr>
          <w:noProof/>
        </w:rPr>
        <w:t>2</w:t>
      </w:r>
      <w:r w:rsidR="00E73C89">
        <w:rPr>
          <w:noProof/>
        </w:rPr>
        <w:fldChar w:fldCharType="end"/>
      </w:r>
      <w:r w:rsidR="00FD0361">
        <w:rPr>
          <w:noProof/>
        </w:rPr>
        <w:t>4</w:t>
      </w:r>
      <w:r>
        <w:t>: Comando para execução do primeiro módulo</w:t>
      </w:r>
      <w:bookmarkEnd w:id="187"/>
      <w:commentRangeEnd w:id="188"/>
      <w:r w:rsidR="00F20208">
        <w:rPr>
          <w:rStyle w:val="Refdecomentrio"/>
        </w:rPr>
        <w:commentReference w:id="188"/>
      </w:r>
    </w:p>
    <w:p w14:paraId="66FC6B4D" w14:textId="0A0B097D" w:rsidR="00254D32" w:rsidRDefault="00254D32" w:rsidP="00254D32">
      <w:pPr>
        <w:ind w:firstLine="1134"/>
      </w:pPr>
      <w:commentRangeStart w:id="189"/>
      <w:r>
        <w:t>Através do comando na</w:t>
      </w:r>
      <w:commentRangeEnd w:id="189"/>
      <w:r w:rsidR="00F20208">
        <w:rPr>
          <w:rStyle w:val="Refdecomentrio"/>
        </w:rPr>
        <w:commentReference w:id="189"/>
      </w:r>
      <w:r>
        <w:t xml:space="preserve"> </w:t>
      </w:r>
      <w:commentRangeStart w:id="190"/>
      <w:r>
        <w:t>figura</w:t>
      </w:r>
      <w:r w:rsidR="00074F01">
        <w:t xml:space="preserve"> </w:t>
      </w:r>
      <w:r>
        <w:t xml:space="preserve"> 21</w:t>
      </w:r>
      <w:commentRangeEnd w:id="190"/>
      <w:r w:rsidR="00F20208">
        <w:rPr>
          <w:rStyle w:val="Refdecomentrio"/>
        </w:rPr>
        <w:commentReference w:id="190"/>
      </w:r>
      <w:r>
        <w:t>, nós chamamos o script Python localizado no arquivo main.py</w:t>
      </w:r>
      <w:r w:rsidR="006705D5">
        <w:t xml:space="preserve">, </w:t>
      </w:r>
      <w:commentRangeStart w:id="191"/>
      <w:r w:rsidR="006705D5">
        <w:t>localizado</w:t>
      </w:r>
      <w:commentRangeEnd w:id="191"/>
      <w:r w:rsidR="00F20208">
        <w:rPr>
          <w:rStyle w:val="Refdecomentrio"/>
        </w:rPr>
        <w:commentReference w:id="191"/>
      </w:r>
      <w:r w:rsidR="006705D5">
        <w:t xml:space="preserve"> na sequência de diretórios “excipiente_scraper” e “scrapy” a partir da raiz do </w:t>
      </w:r>
      <w:r w:rsidR="00680E33">
        <w:t>repositório Git</w:t>
      </w:r>
      <w:r w:rsidR="00FD1789">
        <w:t xml:space="preserve"> </w:t>
      </w:r>
      <w:commentRangeStart w:id="192"/>
      <w:r w:rsidR="00FD1789">
        <w:t>[34]</w:t>
      </w:r>
      <w:commentRangeEnd w:id="192"/>
      <w:r w:rsidR="00F20208">
        <w:rPr>
          <w:rStyle w:val="Refdecomentrio"/>
        </w:rPr>
        <w:commentReference w:id="192"/>
      </w:r>
      <w:r w:rsidR="006705D5">
        <w:t>,</w:t>
      </w:r>
      <w:r>
        <w:t xml:space="preserve"> e fornecemos, por exemplo, o parâmetro “</w:t>
      </w:r>
      <w:r w:rsidR="0049628C">
        <w:t>paracetamol</w:t>
      </w:r>
      <w:r>
        <w:t xml:space="preserve">”. O script </w:t>
      </w:r>
      <w:commentRangeStart w:id="193"/>
      <w:r>
        <w:t>fez</w:t>
      </w:r>
      <w:commentRangeEnd w:id="193"/>
      <w:r w:rsidR="00F20208">
        <w:rPr>
          <w:rStyle w:val="Refdecomentrio"/>
        </w:rPr>
        <w:commentReference w:id="193"/>
      </w:r>
      <w:r>
        <w:t xml:space="preserve"> a leitura do parâmetro, </w:t>
      </w:r>
      <w:commentRangeStart w:id="194"/>
      <w:r>
        <w:t>atualizou</w:t>
      </w:r>
      <w:commentRangeEnd w:id="194"/>
      <w:r w:rsidR="00F20208">
        <w:rPr>
          <w:rStyle w:val="Refdecomentrio"/>
        </w:rPr>
        <w:commentReference w:id="194"/>
      </w:r>
      <w:r>
        <w:t xml:space="preserve"> as sugestões e fez a busca com base nas mesmas, conforme o </w:t>
      </w:r>
      <w:r>
        <w:rPr>
          <w:i/>
        </w:rPr>
        <w:t>log</w:t>
      </w:r>
      <w:r>
        <w:t xml:space="preserve"> abaixo:</w:t>
      </w:r>
    </w:p>
    <w:p w14:paraId="335EAAC5" w14:textId="77777777" w:rsidR="00254D32" w:rsidRDefault="00254D32" w:rsidP="00254D32">
      <w:pPr>
        <w:keepNext/>
        <w:jc w:val="left"/>
      </w:pPr>
      <w:r>
        <w:rPr>
          <w:noProof/>
        </w:rPr>
        <w:drawing>
          <wp:inline distT="0" distB="0" distL="0" distR="0" wp14:anchorId="3BCD44C5" wp14:editId="455E8DAB">
            <wp:extent cx="5760720" cy="10426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361" cy="1046406"/>
                    </a:xfrm>
                    <a:prstGeom prst="rect">
                      <a:avLst/>
                    </a:prstGeom>
                  </pic:spPr>
                </pic:pic>
              </a:graphicData>
            </a:graphic>
          </wp:inline>
        </w:drawing>
      </w:r>
    </w:p>
    <w:p w14:paraId="62BE376F" w14:textId="72E7811D" w:rsidR="00254D32" w:rsidRDefault="00254D32" w:rsidP="008E1E9E">
      <w:pPr>
        <w:pStyle w:val="Legenda"/>
        <w:jc w:val="center"/>
      </w:pPr>
      <w:bookmarkStart w:id="195" w:name="_Toc44633542"/>
      <w:commentRangeStart w:id="196"/>
      <w:r>
        <w:t xml:space="preserve">Figura </w:t>
      </w:r>
      <w:r w:rsidR="00E73C89">
        <w:fldChar w:fldCharType="begin"/>
      </w:r>
      <w:r w:rsidR="00E73C89">
        <w:instrText xml:space="preserve"> SEQ Figura \* ARABIC </w:instrText>
      </w:r>
      <w:r w:rsidR="00E73C89">
        <w:fldChar w:fldCharType="separate"/>
      </w:r>
      <w:r w:rsidR="00477FB9">
        <w:rPr>
          <w:noProof/>
        </w:rPr>
        <w:t>2</w:t>
      </w:r>
      <w:r w:rsidR="00FD0361">
        <w:rPr>
          <w:noProof/>
        </w:rPr>
        <w:t>5</w:t>
      </w:r>
      <w:r w:rsidR="00E73C89">
        <w:rPr>
          <w:noProof/>
        </w:rPr>
        <w:fldChar w:fldCharType="end"/>
      </w:r>
      <w:r>
        <w:t xml:space="preserve">: </w:t>
      </w:r>
      <w:r w:rsidRPr="00254D32">
        <w:rPr>
          <w:i/>
        </w:rPr>
        <w:t>Log</w:t>
      </w:r>
      <w:r>
        <w:t xml:space="preserve"> de execução do primeiro módulo</w:t>
      </w:r>
      <w:bookmarkEnd w:id="195"/>
      <w:commentRangeEnd w:id="196"/>
      <w:r w:rsidR="00F20208">
        <w:rPr>
          <w:rStyle w:val="Refdecomentrio"/>
        </w:rPr>
        <w:commentReference w:id="196"/>
      </w:r>
    </w:p>
    <w:p w14:paraId="5D849E9B" w14:textId="1660B459" w:rsidR="006705D5" w:rsidRDefault="006705D5" w:rsidP="006705D5">
      <w:pPr>
        <w:ind w:firstLine="1134"/>
      </w:pPr>
      <w:r>
        <w:t>Em seguida, executamos o segundo e maior módulo do projeto, cuja chamada também foi simplificada através de um script Python único</w:t>
      </w:r>
      <w:r w:rsidR="004E4D58">
        <w:t xml:space="preserve">, nos diretórios “excipiente_scraper” e “pdfreader”, conforme a </w:t>
      </w:r>
      <w:commentRangeStart w:id="197"/>
      <w:r w:rsidR="004E4D58">
        <w:t>figura 23</w:t>
      </w:r>
      <w:commentRangeEnd w:id="197"/>
      <w:r w:rsidR="00F20208">
        <w:rPr>
          <w:rStyle w:val="Refdecomentrio"/>
        </w:rPr>
        <w:commentReference w:id="197"/>
      </w:r>
      <w:r w:rsidR="004E4D58">
        <w:t>:</w:t>
      </w:r>
    </w:p>
    <w:p w14:paraId="16F36CE9" w14:textId="77777777" w:rsidR="000978FB" w:rsidRDefault="000978FB" w:rsidP="006705D5">
      <w:pPr>
        <w:ind w:firstLine="1134"/>
      </w:pPr>
    </w:p>
    <w:p w14:paraId="396E752A" w14:textId="77777777" w:rsidR="004E4D58" w:rsidRDefault="004E4D58" w:rsidP="000D4374">
      <w:pPr>
        <w:keepNext/>
        <w:jc w:val="center"/>
      </w:pPr>
      <w:r>
        <w:rPr>
          <w:noProof/>
        </w:rPr>
        <w:drawing>
          <wp:inline distT="0" distB="0" distL="0" distR="0" wp14:anchorId="33E3BAA5" wp14:editId="427C2DCC">
            <wp:extent cx="3067050" cy="266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266700"/>
                    </a:xfrm>
                    <a:prstGeom prst="rect">
                      <a:avLst/>
                    </a:prstGeom>
                  </pic:spPr>
                </pic:pic>
              </a:graphicData>
            </a:graphic>
          </wp:inline>
        </w:drawing>
      </w:r>
    </w:p>
    <w:p w14:paraId="6C8A1C7F" w14:textId="77252079" w:rsidR="004E4D58" w:rsidRDefault="004E4D58" w:rsidP="004E4D58">
      <w:pPr>
        <w:pStyle w:val="Legenda"/>
        <w:jc w:val="center"/>
      </w:pPr>
      <w:bookmarkStart w:id="198" w:name="_Toc44633543"/>
      <w:commentRangeStart w:id="199"/>
      <w:r>
        <w:t xml:space="preserve">Figura </w:t>
      </w:r>
      <w:r w:rsidR="00E73C89">
        <w:fldChar w:fldCharType="begin"/>
      </w:r>
      <w:r w:rsidR="00E73C89">
        <w:instrText xml:space="preserve"> SEQ Figura \* ARABIC </w:instrText>
      </w:r>
      <w:r w:rsidR="00E73C89">
        <w:fldChar w:fldCharType="separate"/>
      </w:r>
      <w:r w:rsidR="00477FB9">
        <w:rPr>
          <w:noProof/>
        </w:rPr>
        <w:t>2</w:t>
      </w:r>
      <w:r w:rsidR="00FD0361">
        <w:rPr>
          <w:noProof/>
        </w:rPr>
        <w:t>6</w:t>
      </w:r>
      <w:r w:rsidR="00E73C89">
        <w:rPr>
          <w:noProof/>
        </w:rPr>
        <w:fldChar w:fldCharType="end"/>
      </w:r>
      <w:r>
        <w:t>: Comando para execução do segundo módulo</w:t>
      </w:r>
      <w:bookmarkEnd w:id="198"/>
      <w:commentRangeEnd w:id="199"/>
      <w:r w:rsidR="00F20208">
        <w:rPr>
          <w:rStyle w:val="Refdecomentrio"/>
        </w:rPr>
        <w:commentReference w:id="199"/>
      </w:r>
    </w:p>
    <w:p w14:paraId="4C1D98CF" w14:textId="755827B1" w:rsidR="003D28E4" w:rsidRDefault="004E4D58" w:rsidP="003D28E4">
      <w:pPr>
        <w:ind w:firstLine="1134"/>
      </w:pPr>
      <w:r>
        <w:t>Como pode ser observado, para este módulo não é necessário o fornecimento de nenhum parâmetro extra.</w:t>
      </w:r>
      <w:r w:rsidR="003D28E4">
        <w:t xml:space="preserve"> Igualmente ao primeiro módulo, o segundo módulo também emite mensagens que permitem ao usuário o acompanhamento de sua execução, como nas três figuras que se seguem:</w:t>
      </w:r>
    </w:p>
    <w:p w14:paraId="11F082D9" w14:textId="77777777" w:rsidR="003D28E4" w:rsidRDefault="003D28E4" w:rsidP="000D4374">
      <w:pPr>
        <w:keepNext/>
        <w:jc w:val="center"/>
      </w:pPr>
      <w:r>
        <w:rPr>
          <w:noProof/>
        </w:rPr>
        <w:drawing>
          <wp:inline distT="0" distB="0" distL="0" distR="0" wp14:anchorId="759D0A42" wp14:editId="249F7F4A">
            <wp:extent cx="4676775" cy="12954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1295400"/>
                    </a:xfrm>
                    <a:prstGeom prst="rect">
                      <a:avLst/>
                    </a:prstGeom>
                  </pic:spPr>
                </pic:pic>
              </a:graphicData>
            </a:graphic>
          </wp:inline>
        </w:drawing>
      </w:r>
    </w:p>
    <w:p w14:paraId="1234EC45" w14:textId="0635BDB7" w:rsidR="003D28E4" w:rsidRDefault="003D28E4" w:rsidP="003D28E4">
      <w:pPr>
        <w:pStyle w:val="Legenda"/>
        <w:jc w:val="center"/>
      </w:pPr>
      <w:bookmarkStart w:id="200" w:name="_Toc44633544"/>
      <w:commentRangeStart w:id="201"/>
      <w:r>
        <w:t xml:space="preserve">Figura </w:t>
      </w:r>
      <w:r w:rsidR="00E73C89">
        <w:fldChar w:fldCharType="begin"/>
      </w:r>
      <w:r w:rsidR="00E73C89">
        <w:instrText xml:space="preserve"> SEQ Figura \* ARABIC </w:instrText>
      </w:r>
      <w:r w:rsidR="00E73C89">
        <w:fldChar w:fldCharType="separate"/>
      </w:r>
      <w:r w:rsidR="00477FB9">
        <w:rPr>
          <w:noProof/>
        </w:rPr>
        <w:t>2</w:t>
      </w:r>
      <w:r w:rsidR="00FD0361">
        <w:rPr>
          <w:noProof/>
        </w:rPr>
        <w:t>7</w:t>
      </w:r>
      <w:r w:rsidR="00E73C89">
        <w:rPr>
          <w:noProof/>
        </w:rPr>
        <w:fldChar w:fldCharType="end"/>
      </w:r>
      <w:r>
        <w:t xml:space="preserve">: </w:t>
      </w:r>
      <w:r w:rsidRPr="003D28E4">
        <w:rPr>
          <w:i/>
        </w:rPr>
        <w:t>Log</w:t>
      </w:r>
      <w:r>
        <w:t xml:space="preserve"> de execução do segundo módulo 1</w:t>
      </w:r>
      <w:bookmarkEnd w:id="200"/>
      <w:commentRangeEnd w:id="201"/>
      <w:r w:rsidR="00F20208">
        <w:rPr>
          <w:rStyle w:val="Refdecomentrio"/>
        </w:rPr>
        <w:commentReference w:id="201"/>
      </w:r>
    </w:p>
    <w:p w14:paraId="624F0A48" w14:textId="0D4E9AC5" w:rsidR="003D28E4" w:rsidRDefault="003D28E4" w:rsidP="006705D5">
      <w:pPr>
        <w:ind w:firstLine="1134"/>
      </w:pPr>
    </w:p>
    <w:p w14:paraId="77A9EA9C" w14:textId="77777777" w:rsidR="003D28E4" w:rsidRDefault="003D28E4" w:rsidP="003D28E4">
      <w:pPr>
        <w:keepNext/>
      </w:pPr>
      <w:r>
        <w:rPr>
          <w:noProof/>
        </w:rPr>
        <w:drawing>
          <wp:inline distT="0" distB="0" distL="0" distR="0" wp14:anchorId="395A3FF3" wp14:editId="56541356">
            <wp:extent cx="5743575" cy="8477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3575" cy="847725"/>
                    </a:xfrm>
                    <a:prstGeom prst="rect">
                      <a:avLst/>
                    </a:prstGeom>
                  </pic:spPr>
                </pic:pic>
              </a:graphicData>
            </a:graphic>
          </wp:inline>
        </w:drawing>
      </w:r>
    </w:p>
    <w:p w14:paraId="1B942773" w14:textId="61E1D4F7" w:rsidR="003D28E4" w:rsidRDefault="003D28E4" w:rsidP="003D28E4">
      <w:pPr>
        <w:pStyle w:val="Legenda"/>
        <w:jc w:val="center"/>
      </w:pPr>
      <w:bookmarkStart w:id="202" w:name="_Toc44633545"/>
      <w:commentRangeStart w:id="203"/>
      <w:r>
        <w:t xml:space="preserve">Figura </w:t>
      </w:r>
      <w:r w:rsidR="00E73C89">
        <w:fldChar w:fldCharType="begin"/>
      </w:r>
      <w:r w:rsidR="00E73C89">
        <w:instrText xml:space="preserve"> SEQ Figura \* ARABIC </w:instrText>
      </w:r>
      <w:r w:rsidR="00E73C89">
        <w:fldChar w:fldCharType="separate"/>
      </w:r>
      <w:r w:rsidR="00477FB9">
        <w:rPr>
          <w:noProof/>
        </w:rPr>
        <w:t>2</w:t>
      </w:r>
      <w:r w:rsidR="00FD0361">
        <w:rPr>
          <w:noProof/>
        </w:rPr>
        <w:t>8</w:t>
      </w:r>
      <w:r w:rsidR="00E73C89">
        <w:rPr>
          <w:noProof/>
        </w:rPr>
        <w:fldChar w:fldCharType="end"/>
      </w:r>
      <w:r>
        <w:t xml:space="preserve">: </w:t>
      </w:r>
      <w:r w:rsidRPr="00DF0BEF">
        <w:rPr>
          <w:i/>
        </w:rPr>
        <w:t>Log</w:t>
      </w:r>
      <w:r w:rsidRPr="001A6E53">
        <w:t xml:space="preserve"> </w:t>
      </w:r>
      <w:r>
        <w:t>de execução do segundo módulo 2</w:t>
      </w:r>
      <w:bookmarkEnd w:id="202"/>
      <w:commentRangeEnd w:id="203"/>
      <w:r w:rsidR="00F46AAF">
        <w:rPr>
          <w:rStyle w:val="Refdecomentrio"/>
        </w:rPr>
        <w:commentReference w:id="203"/>
      </w:r>
    </w:p>
    <w:p w14:paraId="5B1C7C9C" w14:textId="77777777" w:rsidR="003D28E4" w:rsidRDefault="003D28E4" w:rsidP="000D4374">
      <w:pPr>
        <w:keepNext/>
        <w:jc w:val="center"/>
      </w:pPr>
      <w:r>
        <w:rPr>
          <w:noProof/>
        </w:rPr>
        <w:drawing>
          <wp:inline distT="0" distB="0" distL="0" distR="0" wp14:anchorId="1D087498" wp14:editId="686DB492">
            <wp:extent cx="2333625" cy="11334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3625" cy="1133475"/>
                    </a:xfrm>
                    <a:prstGeom prst="rect">
                      <a:avLst/>
                    </a:prstGeom>
                  </pic:spPr>
                </pic:pic>
              </a:graphicData>
            </a:graphic>
          </wp:inline>
        </w:drawing>
      </w:r>
    </w:p>
    <w:p w14:paraId="2D22B3CD" w14:textId="6BC5F23F" w:rsidR="003D28E4" w:rsidRPr="006705D5" w:rsidRDefault="003D28E4" w:rsidP="003D28E4">
      <w:pPr>
        <w:pStyle w:val="Legenda"/>
        <w:jc w:val="center"/>
      </w:pPr>
      <w:bookmarkStart w:id="204" w:name="_Toc44633546"/>
      <w:commentRangeStart w:id="205"/>
      <w:r>
        <w:t xml:space="preserve">Figura </w:t>
      </w:r>
      <w:r w:rsidR="00E73C89">
        <w:fldChar w:fldCharType="begin"/>
      </w:r>
      <w:r w:rsidR="00E73C89">
        <w:instrText xml:space="preserve"> SEQ Figura \* ARABIC </w:instrText>
      </w:r>
      <w:r w:rsidR="00E73C89">
        <w:fldChar w:fldCharType="separate"/>
      </w:r>
      <w:r w:rsidR="00477FB9">
        <w:rPr>
          <w:noProof/>
        </w:rPr>
        <w:t>2</w:t>
      </w:r>
      <w:r w:rsidR="00FD0361">
        <w:rPr>
          <w:noProof/>
        </w:rPr>
        <w:t>9</w:t>
      </w:r>
      <w:r w:rsidR="00E73C89">
        <w:rPr>
          <w:noProof/>
        </w:rPr>
        <w:fldChar w:fldCharType="end"/>
      </w:r>
      <w:r>
        <w:t xml:space="preserve">: </w:t>
      </w:r>
      <w:r w:rsidRPr="00DF0BEF">
        <w:rPr>
          <w:i/>
        </w:rPr>
        <w:t>Log</w:t>
      </w:r>
      <w:r w:rsidRPr="0049059F">
        <w:t xml:space="preserve"> </w:t>
      </w:r>
      <w:r>
        <w:t>de execução do segundo módulo 3</w:t>
      </w:r>
      <w:bookmarkEnd w:id="204"/>
      <w:commentRangeEnd w:id="205"/>
      <w:r w:rsidR="00F46AAF">
        <w:rPr>
          <w:rStyle w:val="Refdecomentrio"/>
        </w:rPr>
        <w:commentReference w:id="205"/>
      </w:r>
    </w:p>
    <w:p w14:paraId="2A3FBD14" w14:textId="77777777" w:rsidR="004F479D" w:rsidRDefault="004F479D" w:rsidP="0065586C">
      <w:pPr>
        <w:ind w:firstLine="1134"/>
      </w:pPr>
    </w:p>
    <w:p w14:paraId="33AAAFEC" w14:textId="763D93B1" w:rsidR="0065586C" w:rsidRDefault="00FE1975" w:rsidP="0065586C">
      <w:pPr>
        <w:ind w:firstLine="1134"/>
      </w:pPr>
      <w:r>
        <w:t xml:space="preserve">O módulo que utilize a implementação da biblioteca pandas </w:t>
      </w:r>
      <w:commentRangeStart w:id="206"/>
      <w:r>
        <w:t>[25</w:t>
      </w:r>
      <w:commentRangeEnd w:id="206"/>
      <w:r w:rsidR="00F46AAF">
        <w:rPr>
          <w:rStyle w:val="Refdecomentrio"/>
        </w:rPr>
        <w:commentReference w:id="206"/>
      </w:r>
      <w:r>
        <w:t>] possui interface com os arquivos intermediários que servem como troca de mensagens entre os módulos do projeto, e é através desses arquivos que estruturamos as informaç</w:t>
      </w:r>
      <w:r w:rsidR="00790C2C">
        <w:t>ões colhidas e as exportamos para planilhas Excel.</w:t>
      </w:r>
      <w:r w:rsidR="00D36598">
        <w:t xml:space="preserve"> A execução deste módulo se dá através do arquivo denominado stats.py:</w:t>
      </w:r>
    </w:p>
    <w:p w14:paraId="3357F29A" w14:textId="77777777" w:rsidR="000D4374" w:rsidRDefault="000D4374" w:rsidP="0065586C">
      <w:pPr>
        <w:ind w:firstLine="1134"/>
      </w:pPr>
    </w:p>
    <w:p w14:paraId="4D996E66" w14:textId="77777777" w:rsidR="00E22E81" w:rsidRDefault="00E22E81" w:rsidP="000D4374">
      <w:pPr>
        <w:keepNext/>
        <w:jc w:val="center"/>
      </w:pPr>
      <w:r>
        <w:rPr>
          <w:noProof/>
        </w:rPr>
        <w:drawing>
          <wp:inline distT="0" distB="0" distL="0" distR="0" wp14:anchorId="5A7FFBD2" wp14:editId="7AEC8279">
            <wp:extent cx="2476500" cy="200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500" cy="200025"/>
                    </a:xfrm>
                    <a:prstGeom prst="rect">
                      <a:avLst/>
                    </a:prstGeom>
                  </pic:spPr>
                </pic:pic>
              </a:graphicData>
            </a:graphic>
          </wp:inline>
        </w:drawing>
      </w:r>
    </w:p>
    <w:p w14:paraId="4E44943E" w14:textId="353D5D80" w:rsidR="00D36598" w:rsidRPr="00406B8C" w:rsidRDefault="00E22E81" w:rsidP="00E22E81">
      <w:pPr>
        <w:pStyle w:val="Legenda"/>
        <w:jc w:val="center"/>
      </w:pPr>
      <w:bookmarkStart w:id="207" w:name="_Toc44633547"/>
      <w:commentRangeStart w:id="208"/>
      <w:r>
        <w:t xml:space="preserve">Figura </w:t>
      </w:r>
      <w:r w:rsidR="00FD0361">
        <w:t>30</w:t>
      </w:r>
      <w:r>
        <w:t>: Comando para execução do módulo de metadados</w:t>
      </w:r>
      <w:bookmarkEnd w:id="207"/>
      <w:commentRangeEnd w:id="208"/>
      <w:r w:rsidR="009D20A6">
        <w:rPr>
          <w:rStyle w:val="Refdecomentrio"/>
        </w:rPr>
        <w:commentReference w:id="208"/>
      </w:r>
    </w:p>
    <w:p w14:paraId="6DCF87AD" w14:textId="1CD2D976" w:rsidR="0065586C" w:rsidRDefault="0037577A" w:rsidP="0065586C">
      <w:pPr>
        <w:ind w:firstLine="1134"/>
      </w:pPr>
      <w:r>
        <w:t xml:space="preserve">O resultado da execução do comando exemplificado na </w:t>
      </w:r>
      <w:commentRangeStart w:id="209"/>
      <w:r>
        <w:t xml:space="preserve">figura 27 </w:t>
      </w:r>
      <w:commentRangeEnd w:id="209"/>
      <w:r w:rsidR="009D20A6">
        <w:rPr>
          <w:rStyle w:val="Refdecomentrio"/>
        </w:rPr>
        <w:commentReference w:id="209"/>
      </w:r>
      <w:r>
        <w:t>são dois arquivos no formato xlsx, sendo um contendo a visão de captura de dados das bulas (bulas.xlsx) e o outro exibindo a visão da captura de dados do livro (excipientes.xlsx).</w:t>
      </w:r>
      <w:r w:rsidR="001846E4">
        <w:t xml:space="preserve"> Na figura </w:t>
      </w:r>
      <w:commentRangeStart w:id="210"/>
      <w:r w:rsidR="001846E4">
        <w:t>28</w:t>
      </w:r>
      <w:commentRangeEnd w:id="210"/>
      <w:r w:rsidR="009D20A6">
        <w:rPr>
          <w:rStyle w:val="Refdecomentrio"/>
        </w:rPr>
        <w:commentReference w:id="210"/>
      </w:r>
      <w:r w:rsidR="001846E4">
        <w:t xml:space="preserve"> </w:t>
      </w:r>
      <w:commentRangeStart w:id="211"/>
      <w:r w:rsidR="001846E4">
        <w:t>abaixo</w:t>
      </w:r>
      <w:commentRangeEnd w:id="211"/>
      <w:r w:rsidR="009D20A6">
        <w:rPr>
          <w:rStyle w:val="Refdecomentrio"/>
        </w:rPr>
        <w:commentReference w:id="211"/>
      </w:r>
      <w:r w:rsidR="001846E4">
        <w:t xml:space="preserve"> temos um exemplo da visão de bulas contendo os metadados de uma execução cujo parâmetro fornecido foi o do princípio ativo dipirona:</w:t>
      </w:r>
    </w:p>
    <w:p w14:paraId="19856851" w14:textId="77777777" w:rsidR="001846E4" w:rsidRDefault="001846E4" w:rsidP="001846E4">
      <w:pPr>
        <w:keepNext/>
      </w:pPr>
      <w:r>
        <w:rPr>
          <w:noProof/>
        </w:rPr>
        <w:lastRenderedPageBreak/>
        <w:drawing>
          <wp:inline distT="0" distB="0" distL="0" distR="0" wp14:anchorId="4E70ECE9" wp14:editId="72ECAB33">
            <wp:extent cx="5760720" cy="1437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4332" cy="1437906"/>
                    </a:xfrm>
                    <a:prstGeom prst="rect">
                      <a:avLst/>
                    </a:prstGeom>
                  </pic:spPr>
                </pic:pic>
              </a:graphicData>
            </a:graphic>
          </wp:inline>
        </w:drawing>
      </w:r>
    </w:p>
    <w:p w14:paraId="5FED41C2" w14:textId="312EBD55" w:rsidR="001846E4" w:rsidRDefault="001846E4" w:rsidP="001846E4">
      <w:pPr>
        <w:pStyle w:val="Legenda"/>
        <w:jc w:val="center"/>
      </w:pPr>
      <w:bookmarkStart w:id="212" w:name="_Toc44633548"/>
      <w:commentRangeStart w:id="213"/>
      <w:r>
        <w:t xml:space="preserve">Figura </w:t>
      </w:r>
      <w:r w:rsidR="00FD0361">
        <w:t>31</w:t>
      </w:r>
      <w:r>
        <w:t>: Visão de bulas dos metadados de execução</w:t>
      </w:r>
      <w:bookmarkEnd w:id="212"/>
      <w:commentRangeEnd w:id="213"/>
      <w:r w:rsidR="009D20A6">
        <w:rPr>
          <w:rStyle w:val="Refdecomentrio"/>
        </w:rPr>
        <w:commentReference w:id="213"/>
      </w:r>
    </w:p>
    <w:p w14:paraId="7DAFA57A" w14:textId="1FCAFF9F" w:rsidR="0065586C" w:rsidRDefault="001846E4" w:rsidP="001846E4">
      <w:pPr>
        <w:ind w:firstLine="1134"/>
      </w:pPr>
      <w:r>
        <w:t>Nesta visão é exibida o nome da sugestão de medicamento utilizada, o identificador do arquivo resultante da busca, a formulação capturada do arquivo, a lista de excipientes capturada do arquivo, além de duas colunas binárias para indicar a captura correta ou não das informações citadas.</w:t>
      </w:r>
    </w:p>
    <w:p w14:paraId="49BD3660" w14:textId="3774545A" w:rsidR="00477FB9" w:rsidRDefault="00477FB9" w:rsidP="001846E4">
      <w:pPr>
        <w:ind w:firstLine="1134"/>
      </w:pPr>
      <w:r>
        <w:t>Já na visão de metadados da busca no livro, conforme o exemplo do princípio ativo amoxicilina abaixo, apresentamos o nome do excipiente, sua tradução e os registros de ocorrência das unidades de medida buscadas na seção de aplicações farmacêuticas:</w:t>
      </w:r>
    </w:p>
    <w:p w14:paraId="3639CCC7" w14:textId="77777777" w:rsidR="00477FB9" w:rsidRDefault="00477FB9" w:rsidP="00477FB9">
      <w:pPr>
        <w:keepNext/>
      </w:pPr>
      <w:r>
        <w:rPr>
          <w:noProof/>
        </w:rPr>
        <w:drawing>
          <wp:inline distT="0" distB="0" distL="0" distR="0" wp14:anchorId="1C81F6B1" wp14:editId="70E28475">
            <wp:extent cx="5760720" cy="223964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39645"/>
                    </a:xfrm>
                    <a:prstGeom prst="rect">
                      <a:avLst/>
                    </a:prstGeom>
                  </pic:spPr>
                </pic:pic>
              </a:graphicData>
            </a:graphic>
          </wp:inline>
        </w:drawing>
      </w:r>
    </w:p>
    <w:p w14:paraId="04D4C7F5" w14:textId="3FD1303B" w:rsidR="00477FB9" w:rsidRDefault="00477FB9" w:rsidP="00477FB9">
      <w:pPr>
        <w:pStyle w:val="Legenda"/>
        <w:jc w:val="center"/>
      </w:pPr>
      <w:bookmarkStart w:id="214" w:name="_Toc44633549"/>
      <w:commentRangeStart w:id="215"/>
      <w:r>
        <w:t xml:space="preserve">Figura </w:t>
      </w:r>
      <w:r w:rsidR="00FD0361">
        <w:t>32</w:t>
      </w:r>
      <w:r>
        <w:t>: Visão de excipientes dos metadados de execução</w:t>
      </w:r>
      <w:bookmarkEnd w:id="214"/>
      <w:commentRangeEnd w:id="215"/>
      <w:r w:rsidR="009D20A6">
        <w:rPr>
          <w:rStyle w:val="Refdecomentrio"/>
        </w:rPr>
        <w:commentReference w:id="215"/>
      </w:r>
    </w:p>
    <w:p w14:paraId="00D46506" w14:textId="316AC924" w:rsidR="00477FB9" w:rsidRPr="00477FB9" w:rsidRDefault="00477FB9" w:rsidP="00477FB9">
      <w:pPr>
        <w:ind w:firstLine="1134"/>
      </w:pPr>
      <w:r>
        <w:t>Os resultados apresentados neste capítulo foram discutidos com o especialista farmacêutico e aprovados pelo mesmo. A evidência do documento de aceitação encontra-se no anexo B do presente trabalho.</w:t>
      </w: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136AE722" w14:textId="21202DE1" w:rsidR="007375D3" w:rsidRDefault="0017154E" w:rsidP="000810F2">
      <w:pPr>
        <w:pStyle w:val="Ttulo1"/>
      </w:pPr>
      <w:bookmarkStart w:id="216" w:name="_Toc378694374"/>
      <w:bookmarkStart w:id="217" w:name="_Toc44620871"/>
      <w:r>
        <w:lastRenderedPageBreak/>
        <w:t>C</w:t>
      </w:r>
      <w:r w:rsidR="00A01502">
        <w:t>ONCLUSÕES E TRABALHOS FUTUROS</w:t>
      </w:r>
      <w:bookmarkEnd w:id="216"/>
      <w:bookmarkEnd w:id="217"/>
      <w:r w:rsidR="00B916E6">
        <w:tab/>
      </w:r>
    </w:p>
    <w:p w14:paraId="35BE0324" w14:textId="0496C689" w:rsidR="000862B4" w:rsidRDefault="000862B4" w:rsidP="000862B4">
      <w:pPr>
        <w:ind w:firstLine="1134"/>
      </w:pPr>
      <w:r>
        <w:t xml:space="preserve">Neste trabalho foi desenvolvido um sistema com intuito de apoiar e facilitar pesquisas de excipientes para novos medicamentos com base </w:t>
      </w:r>
      <w:commentRangeStart w:id="218"/>
      <w:r>
        <w:t>nas</w:t>
      </w:r>
      <w:commentRangeEnd w:id="218"/>
      <w:r w:rsidR="006D0C6A">
        <w:rPr>
          <w:rStyle w:val="Refdecomentrio"/>
        </w:rPr>
        <w:commentReference w:id="218"/>
      </w:r>
      <w:r>
        <w:t xml:space="preserve"> substâncias já utilizadas e catalogadas. Foi implementado um robô com as técnicas </w:t>
      </w:r>
      <w:r w:rsidRPr="000862B4">
        <w:rPr>
          <w:i/>
          <w:iCs/>
        </w:rPr>
        <w:t>web scrap</w:t>
      </w:r>
      <w:r w:rsidR="00C6433D">
        <w:rPr>
          <w:i/>
          <w:iCs/>
        </w:rPr>
        <w:t>ing</w:t>
      </w:r>
      <w:r>
        <w:t xml:space="preserve"> e </w:t>
      </w:r>
      <w:r w:rsidRPr="000862B4">
        <w:rPr>
          <w:i/>
          <w:iCs/>
        </w:rPr>
        <w:t>text mining</w:t>
      </w:r>
      <w:r>
        <w:t xml:space="preserve"> para extrair de forma automatizada os dados necessários para a análise. </w:t>
      </w:r>
    </w:p>
    <w:p w14:paraId="558B51A5" w14:textId="5D9F8770" w:rsidR="000862B4" w:rsidRDefault="000862B4" w:rsidP="000862B4">
      <w:pPr>
        <w:ind w:firstLine="1134"/>
      </w:pPr>
      <w:r>
        <w:t xml:space="preserve">Por se tratar de um estudo inicial, o principal foco foi no direcionamento da extração, uma vez que, foram utilizadas duas fontes de dados: </w:t>
      </w:r>
      <w:r w:rsidR="0047754B">
        <w:t>b</w:t>
      </w:r>
      <w:r>
        <w:t xml:space="preserve">ulário eletrônico da Anvisa </w:t>
      </w:r>
      <w:r w:rsidRPr="00F9702C">
        <w:t xml:space="preserve">e </w:t>
      </w:r>
      <w:r w:rsidRPr="000862B4">
        <w:rPr>
          <w:i/>
          <w:iCs/>
        </w:rPr>
        <w:t>Handbook of Pharmaceutical Excipients</w:t>
      </w:r>
      <w:r w:rsidR="007D4C06">
        <w:rPr>
          <w:i/>
          <w:iCs/>
        </w:rPr>
        <w:t xml:space="preserve"> </w:t>
      </w:r>
      <w:r>
        <w:t>[</w:t>
      </w:r>
      <w:commentRangeStart w:id="219"/>
      <w:r>
        <w:t>28]</w:t>
      </w:r>
      <w:commentRangeEnd w:id="219"/>
      <w:r w:rsidR="006D0C6A">
        <w:rPr>
          <w:rStyle w:val="Refdecomentrio"/>
        </w:rPr>
        <w:commentReference w:id="219"/>
      </w:r>
      <w:r>
        <w:t xml:space="preserve">. Para a primeira fonte foram implementadas as duas técnicas, pois inicialmente </w:t>
      </w:r>
      <w:commentRangeStart w:id="220"/>
      <w:r>
        <w:t>é</w:t>
      </w:r>
      <w:commentRangeEnd w:id="220"/>
      <w:r w:rsidR="009C6BA2">
        <w:rPr>
          <w:rStyle w:val="Refdecomentrio"/>
        </w:rPr>
        <w:commentReference w:id="220"/>
      </w:r>
      <w:r>
        <w:t xml:space="preserve"> necessário simular a navegação na web para obter as bulas disponíveis no site e em seguida, buscar a informação desejada nos arquivos obtidos. A segunda fonte foi disponibilizada como arquivo PDF e, portanto, a técnica </w:t>
      </w:r>
      <w:r w:rsidRPr="000862B4">
        <w:rPr>
          <w:i/>
          <w:iCs/>
        </w:rPr>
        <w:t>text mining</w:t>
      </w:r>
      <w:r>
        <w:t xml:space="preserve"> auxiliou na obtenção da informação pretendida. </w:t>
      </w:r>
    </w:p>
    <w:p w14:paraId="5CC8116A" w14:textId="303C35E8" w:rsidR="000862B4" w:rsidRDefault="000862B4" w:rsidP="000862B4">
      <w:pPr>
        <w:ind w:firstLine="1134"/>
      </w:pPr>
      <w:r>
        <w:t xml:space="preserve">O procedimento de extração automática </w:t>
      </w:r>
      <w:commentRangeStart w:id="221"/>
      <w:r>
        <w:t xml:space="preserve">se mostrou </w:t>
      </w:r>
      <w:commentRangeEnd w:id="221"/>
      <w:r w:rsidR="009C6BA2">
        <w:rPr>
          <w:rStyle w:val="Refdecomentrio"/>
        </w:rPr>
        <w:commentReference w:id="221"/>
      </w:r>
      <w:r>
        <w:t>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0D74CDDD"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r w:rsidR="00D17B70">
        <w:rPr>
          <w:i/>
        </w:rPr>
        <w:t>Handbook</w:t>
      </w:r>
      <w:r w:rsidR="00D17B70">
        <w:t xml:space="preserve"> e a inclusão de fontes de bulários estrangeiros como o da </w:t>
      </w:r>
      <w:commentRangeStart w:id="222"/>
      <w:r w:rsidR="00D17B70">
        <w:t>FDA</w:t>
      </w:r>
      <w:commentRangeEnd w:id="222"/>
      <w:r w:rsidR="009C6BA2">
        <w:rPr>
          <w:rStyle w:val="Refdecomentrio"/>
        </w:rPr>
        <w:commentReference w:id="222"/>
      </w:r>
      <w:r w:rsidR="008E55D6">
        <w:t xml:space="preserve"> </w:t>
      </w:r>
      <w:commentRangeStart w:id="223"/>
      <w:r w:rsidR="008E55D6">
        <w:t>[32]</w:t>
      </w:r>
      <w:r w:rsidR="00D17B70">
        <w:t>.</w:t>
      </w:r>
      <w:commentRangeEnd w:id="223"/>
      <w:r w:rsidR="009C6BA2">
        <w:rPr>
          <w:rStyle w:val="Refdecomentrio"/>
        </w:rPr>
        <w:commentReference w:id="223"/>
      </w:r>
    </w:p>
    <w:p w14:paraId="13D613B7" w14:textId="77777777" w:rsidR="003E019C" w:rsidRPr="00C14B0F" w:rsidRDefault="00B916E6" w:rsidP="003E019C">
      <w:pPr>
        <w:pStyle w:val="REFERNCIABIBLIOGRFICA"/>
        <w:jc w:val="left"/>
      </w:pPr>
      <w:r>
        <w:br w:type="page"/>
      </w:r>
      <w:bookmarkStart w:id="224" w:name="REFERENCIASBIBLIOGRÁFICAS"/>
      <w:bookmarkStart w:id="225" w:name="_Toc44620872"/>
      <w:bookmarkEnd w:id="224"/>
      <w:commentRangeStart w:id="226"/>
      <w:r w:rsidR="00303BBF">
        <w:lastRenderedPageBreak/>
        <w:t>REFERÊNCIAS BIBLIOGRÁFICAS</w:t>
      </w:r>
      <w:bookmarkStart w:id="227" w:name="_Toc101326847"/>
      <w:bookmarkEnd w:id="225"/>
      <w:commentRangeEnd w:id="226"/>
      <w:r w:rsidR="000E4ABB">
        <w:rPr>
          <w:rStyle w:val="Refdecomentrio"/>
          <w:b w:val="0"/>
          <w:caps w:val="0"/>
          <w:kern w:val="0"/>
        </w:rPr>
        <w:commentReference w:id="226"/>
      </w:r>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228" w:name="REFERENCIASBIBLIOGRÁFICAS_4"/>
      <w:r>
        <w:rPr>
          <w:b/>
        </w:rPr>
        <w:t>Yahoo! Finanças</w:t>
      </w:r>
      <w:r>
        <w:t xml:space="preserve"> &lt;</w:t>
      </w:r>
      <w:hyperlink r:id="rId50"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229" w:name="ANEXOS"/>
      <w:bookmarkEnd w:id="228"/>
      <w:bookmarkEnd w:id="229"/>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51"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52"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53"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54"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55"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56"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57"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8"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59"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60"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61"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62" w:history="1">
        <w:r>
          <w:rPr>
            <w:rStyle w:val="Hyperlink"/>
          </w:rPr>
          <w:t>https://www.postgresql.org/</w:t>
        </w:r>
      </w:hyperlink>
      <w:r>
        <w:t>&gt;. Acesso em 02 jul. 2020.</w:t>
      </w:r>
    </w:p>
    <w:p w14:paraId="2308889B" w14:textId="3BC90774"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63" w:history="1">
        <w:r>
          <w:rPr>
            <w:rStyle w:val="Hyperlink"/>
          </w:rPr>
          <w:t>https://www.tableau.com/pt-br</w:t>
        </w:r>
      </w:hyperlink>
      <w:r>
        <w:t>&gt;. Acesso em 02 jul. 2020.</w:t>
      </w:r>
    </w:p>
    <w:p w14:paraId="2A2FB0CD" w14:textId="105512A4" w:rsidR="008E55D6" w:rsidRDefault="008E55D6" w:rsidP="008E55D6">
      <w:pPr>
        <w:pStyle w:val="ConteudoRefernciasBibliogrficas"/>
        <w:numPr>
          <w:ilvl w:val="0"/>
          <w:numId w:val="3"/>
        </w:numPr>
      </w:pPr>
      <w:r>
        <w:rPr>
          <w:b/>
        </w:rPr>
        <w:t xml:space="preserve">FDA </w:t>
      </w:r>
      <w:r>
        <w:t>&lt;</w:t>
      </w:r>
      <w:hyperlink r:id="rId64" w:history="1">
        <w:r>
          <w:rPr>
            <w:rStyle w:val="Hyperlink"/>
          </w:rPr>
          <w:t>https://www.fda.gov/</w:t>
        </w:r>
      </w:hyperlink>
      <w:r>
        <w:t>&gt;. Acesso em 03 jul. 2020.</w:t>
      </w:r>
    </w:p>
    <w:p w14:paraId="52380785" w14:textId="19105EB7" w:rsidR="003E019C" w:rsidRDefault="00F166D3" w:rsidP="00152AC8">
      <w:pPr>
        <w:pStyle w:val="ConteudoRefernciasBibliogrficas"/>
        <w:numPr>
          <w:ilvl w:val="0"/>
          <w:numId w:val="3"/>
        </w:numPr>
      </w:pPr>
      <w:r>
        <w:rPr>
          <w:b/>
        </w:rPr>
        <w:t xml:space="preserve">WSL </w:t>
      </w:r>
      <w:r>
        <w:t>&lt;</w:t>
      </w:r>
      <w:hyperlink r:id="rId65" w:history="1">
        <w:r>
          <w:rPr>
            <w:rStyle w:val="Hyperlink"/>
          </w:rPr>
          <w:t>https://docs.microsoft.com/pt-br/windows/wsl/about</w:t>
        </w:r>
      </w:hyperlink>
      <w:r>
        <w:t>&gt;. Acesso em 03 jul. 2020.</w:t>
      </w:r>
    </w:p>
    <w:p w14:paraId="240E52D9" w14:textId="180767EC" w:rsidR="00152AC8" w:rsidRDefault="00152AC8" w:rsidP="00152AC8">
      <w:pPr>
        <w:pStyle w:val="ConteudoRefernciasBibliogrficas"/>
        <w:numPr>
          <w:ilvl w:val="0"/>
          <w:numId w:val="3"/>
        </w:numPr>
      </w:pPr>
      <w:r>
        <w:rPr>
          <w:b/>
        </w:rPr>
        <w:t>Git</w:t>
      </w:r>
      <w:r>
        <w:t xml:space="preserve"> &lt;</w:t>
      </w:r>
      <w:hyperlink r:id="rId66" w:history="1">
        <w:r>
          <w:rPr>
            <w:rStyle w:val="Hyperlink"/>
          </w:rPr>
          <w:t>https://git-scm.com/</w:t>
        </w:r>
      </w:hyperlink>
      <w:r>
        <w:t>&gt;. Acesso em 03 jul. 2020.</w:t>
      </w:r>
    </w:p>
    <w:p w14:paraId="35479EC2" w14:textId="36671C4F" w:rsidR="00152AC8" w:rsidRDefault="00152AC8" w:rsidP="00152AC8">
      <w:pPr>
        <w:pStyle w:val="ConteudoRefernciasBibliogrficas"/>
        <w:numPr>
          <w:ilvl w:val="0"/>
          <w:numId w:val="3"/>
        </w:numPr>
      </w:pPr>
      <w:r>
        <w:rPr>
          <w:b/>
        </w:rPr>
        <w:t>GitHub</w:t>
      </w:r>
      <w:r>
        <w:t xml:space="preserve"> &lt;</w:t>
      </w:r>
      <w:hyperlink r:id="rId67" w:history="1">
        <w:r w:rsidR="001E45BD" w:rsidRPr="00731519">
          <w:rPr>
            <w:rStyle w:val="Hyperlink"/>
          </w:rPr>
          <w:t xml:space="preserve"> https://github.com//</w:t>
        </w:r>
      </w:hyperlink>
      <w:r>
        <w:t>&gt;. Acesso em 03 jul. 2020.</w:t>
      </w: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227"/>
    <w:p w14:paraId="561EDC7B" w14:textId="5D70CC80" w:rsidR="003E019C" w:rsidRPr="00C14B0F" w:rsidRDefault="003E019C" w:rsidP="003E019C">
      <w:pPr>
        <w:pStyle w:val="REFERNCIABIBLIOGRFICA"/>
        <w:jc w:val="left"/>
      </w:pPr>
      <w:r>
        <w:br w:type="page"/>
      </w:r>
      <w:bookmarkStart w:id="230" w:name="_Toc44620873"/>
      <w:r w:rsidR="00552F7B">
        <w:lastRenderedPageBreak/>
        <w:t>ANEXOS</w:t>
      </w:r>
      <w:bookmarkEnd w:id="230"/>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68" w:history="1">
        <w:r w:rsidRPr="003E019C">
          <w:t>http://www.anvisa.gov.br/datavisa/fila_bula/index.asp</w:t>
        </w:r>
      </w:hyperlink>
      <w:r>
        <w:t xml:space="preserve">), é apresentada a tela </w:t>
      </w:r>
      <w:r w:rsidR="00912FB6">
        <w:t xml:space="preserve">representada na </w:t>
      </w:r>
      <w:commentRangeStart w:id="231"/>
      <w:r w:rsidR="00912FB6" w:rsidRPr="00912FB6">
        <w:rPr>
          <w:b/>
          <w:bCs/>
        </w:rPr>
        <w:t>Figura 1</w:t>
      </w:r>
      <w:r w:rsidR="00912FB6">
        <w:t>.</w:t>
      </w:r>
      <w:commentRangeEnd w:id="231"/>
      <w:r w:rsidR="000E4ABB">
        <w:rPr>
          <w:rStyle w:val="Refdecomentrio"/>
        </w:rPr>
        <w:commentReference w:id="231"/>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commentRangeStart w:id="232"/>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commentRangeEnd w:id="232"/>
      <w:r w:rsidR="000E4ABB">
        <w:rPr>
          <w:rStyle w:val="Refdecomentrio"/>
        </w:rPr>
        <w:commentReference w:id="232"/>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 xml:space="preserve">o exemplo na </w:t>
      </w:r>
      <w:commentRangeStart w:id="233"/>
      <w:r>
        <w:t>Figura 2</w:t>
      </w:r>
      <w:r w:rsidRPr="00912FB6">
        <w:t xml:space="preserve">, </w:t>
      </w:r>
      <w:commentRangeEnd w:id="233"/>
      <w:r w:rsidR="000E4ABB">
        <w:rPr>
          <w:rStyle w:val="Refdecomentrio"/>
        </w:rPr>
        <w:commentReference w:id="233"/>
      </w:r>
      <w:r w:rsidRPr="00912FB6">
        <w:t>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commentRangeStart w:id="234"/>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commentRangeEnd w:id="234"/>
    <w:p w14:paraId="61C3B144" w14:textId="77777777" w:rsidR="00912FB6" w:rsidRPr="00912FB6" w:rsidRDefault="000E4ABB" w:rsidP="00912FB6">
      <w:pPr>
        <w:jc w:val="center"/>
        <w:outlineLvl w:val="1"/>
        <w:rPr>
          <w:sz w:val="22"/>
          <w:szCs w:val="18"/>
        </w:rPr>
      </w:pPr>
      <w:r>
        <w:rPr>
          <w:rStyle w:val="Refdecomentrio"/>
        </w:rPr>
        <w:commentReference w:id="234"/>
      </w:r>
    </w:p>
    <w:p w14:paraId="1E37BF5C" w14:textId="76D0EC54" w:rsidR="00912FB6" w:rsidRDefault="00912FB6" w:rsidP="00912FB6">
      <w:pPr>
        <w:pStyle w:val="PargrafodaLista"/>
        <w:numPr>
          <w:ilvl w:val="0"/>
          <w:numId w:val="36"/>
        </w:numPr>
      </w:pPr>
      <w:r>
        <w:t xml:space="preserve">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w:t>
      </w:r>
      <w:commentRangeStart w:id="235"/>
      <w:r>
        <w:t>Figura 3</w:t>
      </w:r>
      <w:commentRangeEnd w:id="235"/>
      <w:r w:rsidR="000E4ABB">
        <w:rPr>
          <w:rStyle w:val="Refdecomentrio"/>
        </w:rPr>
        <w:commentReference w:id="235"/>
      </w:r>
      <w:r>
        <w:t>.</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1C7C9411" w14:textId="679BF4EE" w:rsidR="003E019C" w:rsidRPr="000862B4" w:rsidRDefault="00912FB6" w:rsidP="000862B4">
      <w:pPr>
        <w:jc w:val="center"/>
        <w:outlineLvl w:val="1"/>
        <w:rPr>
          <w:noProof/>
          <w:sz w:val="22"/>
          <w:szCs w:val="18"/>
        </w:rPr>
      </w:pPr>
      <w:commentRangeStart w:id="236"/>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w:t>
      </w:r>
      <w:r w:rsidR="00DB3E65">
        <w:rPr>
          <w:noProof/>
          <w:sz w:val="22"/>
          <w:szCs w:val="18"/>
        </w:rPr>
        <w:t>a do Profissional na tela de re</w:t>
      </w:r>
      <w:r>
        <w:rPr>
          <w:noProof/>
          <w:sz w:val="22"/>
          <w:szCs w:val="18"/>
        </w:rPr>
        <w:t>s</w:t>
      </w:r>
      <w:r w:rsidR="00DB3E65">
        <w:rPr>
          <w:noProof/>
          <w:sz w:val="22"/>
          <w:szCs w:val="18"/>
        </w:rPr>
        <w:t>p</w:t>
      </w:r>
      <w:r>
        <w:rPr>
          <w:noProof/>
          <w:sz w:val="22"/>
          <w:szCs w:val="18"/>
        </w:rPr>
        <w:t>osta da busca</w:t>
      </w:r>
      <w:commentRangeEnd w:id="236"/>
      <w:r w:rsidR="000E4ABB">
        <w:rPr>
          <w:rStyle w:val="Refdecomentrio"/>
        </w:rPr>
        <w:commentReference w:id="236"/>
      </w:r>
      <w:r>
        <w:rPr>
          <w:noProof/>
          <w:sz w:val="22"/>
          <w:szCs w:val="18"/>
        </w:rPr>
        <w:t>.</w:t>
      </w:r>
    </w:p>
    <w:p w14:paraId="704752FD" w14:textId="47B4EDBF" w:rsidR="00B916E6" w:rsidRDefault="00B916E6" w:rsidP="008B72F2">
      <w:pPr>
        <w:outlineLvl w:val="1"/>
      </w:pPr>
      <w:r>
        <w:lastRenderedPageBreak/>
        <w:t xml:space="preserve">ANEXO B – </w:t>
      </w:r>
      <w:r w:rsidR="0040489B">
        <w:t>DOCUMENTO DE ACEITAÇÃO ASSINA</w:t>
      </w:r>
      <w:r w:rsidR="00912FB6">
        <w:t>DO PELO ESPECIALISTA</w:t>
      </w:r>
    </w:p>
    <w:p w14:paraId="24CA063B" w14:textId="59927062" w:rsidR="00912FB6" w:rsidRDefault="00E71B93" w:rsidP="008B72F2">
      <w:pPr>
        <w:outlineLvl w:val="1"/>
      </w:pPr>
      <w:r>
        <w:rPr>
          <w:noProof/>
        </w:rPr>
        <w:drawing>
          <wp:inline distT="0" distB="0" distL="0" distR="0" wp14:anchorId="429E2207" wp14:editId="01DCF961">
            <wp:extent cx="5760720" cy="745751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6609" cy="7465139"/>
                    </a:xfrm>
                    <a:prstGeom prst="rect">
                      <a:avLst/>
                    </a:prstGeom>
                    <a:noFill/>
                    <a:ln>
                      <a:noFill/>
                    </a:ln>
                  </pic:spPr>
                </pic:pic>
              </a:graphicData>
            </a:graphic>
          </wp:inline>
        </w:drawing>
      </w:r>
    </w:p>
    <w:p w14:paraId="06040EAC" w14:textId="1557A3DB" w:rsidR="00B916E6" w:rsidRPr="00E71B93" w:rsidRDefault="00912FB6" w:rsidP="00E71B93">
      <w:pPr>
        <w:jc w:val="center"/>
        <w:outlineLvl w:val="1"/>
        <w:rPr>
          <w:b/>
          <w:bCs/>
          <w:sz w:val="22"/>
          <w:szCs w:val="18"/>
        </w:rPr>
      </w:pPr>
      <w:commentRangeStart w:id="237"/>
      <w:r w:rsidRPr="00912FB6">
        <w:rPr>
          <w:b/>
          <w:bCs/>
          <w:sz w:val="22"/>
          <w:szCs w:val="18"/>
        </w:rPr>
        <w:t xml:space="preserve">Figura 1 </w:t>
      </w:r>
      <w:commentRangeEnd w:id="237"/>
      <w:r w:rsidR="000E4ABB">
        <w:rPr>
          <w:rStyle w:val="Refdecomentrio"/>
        </w:rPr>
        <w:commentReference w:id="237"/>
      </w:r>
      <w:r w:rsidRPr="00912FB6">
        <w:rPr>
          <w:sz w:val="22"/>
          <w:szCs w:val="18"/>
        </w:rPr>
        <w:t>– Documento de aceitação por parte do especialista.</w:t>
      </w:r>
    </w:p>
    <w:p w14:paraId="64B38E29" w14:textId="77777777" w:rsidR="00B916E6" w:rsidRDefault="00B916E6"/>
    <w:sectPr w:rsidR="00B916E6">
      <w:headerReference w:type="default" r:id="rId73"/>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Kauê Souza" w:date="2020-07-04T02:42:00Z" w:initials="KS">
    <w:p w14:paraId="72F7F3CE" w14:textId="38041814" w:rsidR="00E73C89" w:rsidRDefault="00E73C89">
      <w:pPr>
        <w:pStyle w:val="Textodecomentrio"/>
      </w:pPr>
      <w:r>
        <w:rPr>
          <w:rStyle w:val="Refdecomentrio"/>
        </w:rPr>
        <w:annotationRef/>
      </w:r>
      <w:r>
        <w:t>Verificar a lista de ilustrações. No texto aparecem 32 figuras e aqui foram listadas 29.</w:t>
      </w:r>
    </w:p>
  </w:comment>
  <w:comment w:id="16" w:author="Kauê Souza" w:date="2020-07-04T02:43:00Z" w:initials="KS">
    <w:p w14:paraId="7EB56C94" w14:textId="77777777" w:rsidR="00E73C89" w:rsidRDefault="00E73C89">
      <w:pPr>
        <w:pStyle w:val="Textodecomentrio"/>
      </w:pPr>
      <w:r>
        <w:rPr>
          <w:rStyle w:val="Refdecomentrio"/>
        </w:rPr>
        <w:annotationRef/>
      </w:r>
      <w:r>
        <w:t>As siglas ou abreviações devem aparecer em ordem alfabética.</w:t>
      </w:r>
    </w:p>
    <w:p w14:paraId="54A47450" w14:textId="77777777" w:rsidR="00E73C89" w:rsidRDefault="00E73C89">
      <w:pPr>
        <w:pStyle w:val="Textodecomentrio"/>
      </w:pPr>
      <w:r>
        <w:t>Além disso senti falta de</w:t>
      </w:r>
    </w:p>
    <w:p w14:paraId="50957FBB" w14:textId="77777777" w:rsidR="00E73C89" w:rsidRDefault="00E73C89">
      <w:pPr>
        <w:pStyle w:val="Textodecomentrio"/>
      </w:pPr>
      <w:r>
        <w:t>GET</w:t>
      </w:r>
    </w:p>
    <w:p w14:paraId="46168A38" w14:textId="77777777" w:rsidR="00E73C89" w:rsidRDefault="00E73C89">
      <w:pPr>
        <w:pStyle w:val="Textodecomentrio"/>
      </w:pPr>
      <w:r>
        <w:t>URL</w:t>
      </w:r>
    </w:p>
    <w:p w14:paraId="73719374" w14:textId="00B9D5D9" w:rsidR="00E73C89" w:rsidRDefault="00E73C89">
      <w:pPr>
        <w:pStyle w:val="Textodecomentrio"/>
      </w:pPr>
      <w:r>
        <w:t xml:space="preserve">URSS (por mais que conheçamos esta sigla, União das Repúblicas Socialistas Soviéticas) é importante colocar na lista e na primeira vez em que for citada, assim como as demais, deve ser definida. </w:t>
      </w:r>
    </w:p>
    <w:p w14:paraId="101C7E73" w14:textId="718FEAE1" w:rsidR="00E73C89" w:rsidRDefault="00E73C89">
      <w:pPr>
        <w:pStyle w:val="Textodecomentrio"/>
      </w:pPr>
      <w:r>
        <w:t xml:space="preserve">FIPE </w:t>
      </w:r>
    </w:p>
  </w:comment>
  <w:comment w:id="18" w:author="Kauê Souza" w:date="2020-07-04T02:40:00Z" w:initials="KS">
    <w:p w14:paraId="3A4773FA" w14:textId="39120F2F" w:rsidR="00E73C89" w:rsidRDefault="00E73C89">
      <w:pPr>
        <w:pStyle w:val="Textodecomentrio"/>
      </w:pPr>
      <w:r>
        <w:rPr>
          <w:rStyle w:val="Refdecomentrio"/>
        </w:rPr>
        <w:annotationRef/>
      </w:r>
      <w:r>
        <w:t>Conferir o sumário. Caso acate a sugestão em juntar o item 2.1 ao item 2 será necessário remover o mesmo do sumário</w:t>
      </w:r>
    </w:p>
  </w:comment>
  <w:comment w:id="22" w:author="Kauê Souza" w:date="2020-07-03T17:18:00Z" w:initials="KS">
    <w:p w14:paraId="21CA6E1C" w14:textId="47A25984" w:rsidR="00E73C89" w:rsidRDefault="00E73C89">
      <w:pPr>
        <w:pStyle w:val="Textodecomentrio"/>
      </w:pPr>
      <w:r>
        <w:rPr>
          <w:rStyle w:val="Refdecomentrio"/>
        </w:rPr>
        <w:annotationRef/>
      </w:r>
      <w:r>
        <w:t>Conferir a formatação da página</w:t>
      </w:r>
    </w:p>
  </w:comment>
  <w:comment w:id="23" w:author="Kauê Souza" w:date="2020-07-03T17:33:00Z" w:initials="KS">
    <w:p w14:paraId="4961C95D" w14:textId="1C869FD3" w:rsidR="00E73C89" w:rsidRDefault="00E73C89">
      <w:pPr>
        <w:pStyle w:val="Textodecomentrio"/>
      </w:pPr>
      <w:r>
        <w:rPr>
          <w:rStyle w:val="Refdecomentrio"/>
        </w:rPr>
        <w:annotationRef/>
      </w:r>
      <w:r>
        <w:t>Apenas uma sugestão: ‘’favorecendo ......</w:t>
      </w:r>
    </w:p>
  </w:comment>
  <w:comment w:id="24" w:author="Kauê Souza" w:date="2020-07-03T17:34:00Z" w:initials="KS">
    <w:p w14:paraId="73AE32F2" w14:textId="70A328E0" w:rsidR="00E73C89" w:rsidRDefault="00E73C89">
      <w:pPr>
        <w:pStyle w:val="Textodecomentrio"/>
      </w:pPr>
      <w:r>
        <w:rPr>
          <w:rStyle w:val="Refdecomentrio"/>
        </w:rPr>
        <w:annotationRef/>
      </w:r>
      <w:r>
        <w:t>Em trechos informativos, principalmente na introdução é importante colocar a referência.</w:t>
      </w:r>
    </w:p>
  </w:comment>
  <w:comment w:id="25" w:author="Kauê Souza" w:date="2020-07-03T17:37:00Z" w:initials="KS">
    <w:p w14:paraId="0896CC51" w14:textId="77777777" w:rsidR="00E73C89" w:rsidRDefault="00E73C89" w:rsidP="00522219">
      <w:pPr>
        <w:pStyle w:val="Textodecomentrio"/>
      </w:pPr>
      <w:r>
        <w:rPr>
          <w:rStyle w:val="Refdecomentrio"/>
        </w:rPr>
        <w:annotationRef/>
      </w:r>
      <w:r>
        <w:t>Em trechos informativos, principalmente na introdução é importante colocar a referência.</w:t>
      </w:r>
    </w:p>
    <w:p w14:paraId="17B978A1" w14:textId="1C28E6EA" w:rsidR="00E73C89" w:rsidRDefault="00E73C89">
      <w:pPr>
        <w:pStyle w:val="Textodecomentrio"/>
      </w:pPr>
    </w:p>
  </w:comment>
  <w:comment w:id="26" w:author="Kauê Souza" w:date="2020-07-03T17:36:00Z" w:initials="KS">
    <w:p w14:paraId="3E640F50" w14:textId="2CDC6184" w:rsidR="00E73C89" w:rsidRDefault="00E73C89">
      <w:pPr>
        <w:pStyle w:val="Textodecomentrio"/>
      </w:pPr>
      <w:r>
        <w:rPr>
          <w:rStyle w:val="Refdecomentrio"/>
        </w:rPr>
        <w:annotationRef/>
      </w:r>
      <w:r>
        <w:t>de técnicas...</w:t>
      </w:r>
    </w:p>
  </w:comment>
  <w:comment w:id="27" w:author="Kauê Souza" w:date="2020-07-03T17:37:00Z" w:initials="KS">
    <w:p w14:paraId="682F6E48" w14:textId="6C39962D" w:rsidR="00E73C89" w:rsidRDefault="00E73C89">
      <w:pPr>
        <w:pStyle w:val="Textodecomentrio"/>
      </w:pPr>
      <w:r>
        <w:rPr>
          <w:rStyle w:val="Refdecomentrio"/>
        </w:rPr>
        <w:annotationRef/>
      </w:r>
      <w:r>
        <w:t>de apoiar as decisões</w:t>
      </w:r>
    </w:p>
  </w:comment>
  <w:comment w:id="28" w:author="Kauê Souza" w:date="2020-07-03T17:41:00Z" w:initials="KS">
    <w:p w14:paraId="3C361DA0" w14:textId="42695ABC" w:rsidR="00E73C89" w:rsidRDefault="00E73C89">
      <w:pPr>
        <w:pStyle w:val="Textodecomentrio"/>
      </w:pPr>
      <w:r>
        <w:rPr>
          <w:rStyle w:val="Refdecomentrio"/>
        </w:rPr>
        <w:annotationRef/>
      </w:r>
      <w:r>
        <w:t xml:space="preserve">Precisa conferir a numeração das referências. Esta foi a primeira que apareceu </w:t>
      </w:r>
    </w:p>
  </w:comment>
  <w:comment w:id="34" w:author="Kauê Souza" w:date="2020-07-03T17:42:00Z" w:initials="KS">
    <w:p w14:paraId="31D64DA4" w14:textId="75E6B33E" w:rsidR="00E73C89" w:rsidRDefault="00E73C89">
      <w:pPr>
        <w:pStyle w:val="Textodecomentrio"/>
      </w:pPr>
      <w:r>
        <w:rPr>
          <w:rStyle w:val="Refdecomentrio"/>
        </w:rPr>
        <w:annotationRef/>
      </w:r>
      <w:r>
        <w:t>Precisa checar as referências</w:t>
      </w:r>
    </w:p>
  </w:comment>
  <w:comment w:id="35" w:author="Kauê Souza" w:date="2020-07-03T18:32:00Z" w:initials="KS">
    <w:p w14:paraId="1CC8E4AB" w14:textId="663DABA0" w:rsidR="00E73C89" w:rsidRDefault="00E73C89">
      <w:pPr>
        <w:pStyle w:val="Textodecomentrio"/>
      </w:pPr>
      <w:r>
        <w:rPr>
          <w:rStyle w:val="Refdecomentrio"/>
        </w:rPr>
        <w:annotationRef/>
      </w:r>
      <w:r>
        <w:t>Sugestão: Acho que aqui ficaria melhor usar um conectivo. Foi possível agrupar os dados por categorias, analisando detalhadamente o perfil de cada paciente e concluindo que a utilização do novo sistema..........</w:t>
      </w:r>
    </w:p>
  </w:comment>
  <w:comment w:id="36" w:author="Kauê Souza" w:date="2020-07-03T18:35:00Z" w:initials="KS">
    <w:p w14:paraId="34C6A86C" w14:textId="61EE378D" w:rsidR="00E73C89" w:rsidRDefault="00E73C89">
      <w:pPr>
        <w:pStyle w:val="Textodecomentrio"/>
      </w:pPr>
      <w:r>
        <w:rPr>
          <w:rStyle w:val="Refdecomentrio"/>
        </w:rPr>
        <w:annotationRef/>
      </w:r>
      <w:r>
        <w:t>abordou</w:t>
      </w:r>
    </w:p>
  </w:comment>
  <w:comment w:id="37" w:author="Kauê Souza" w:date="2020-07-03T18:39:00Z" w:initials="KS">
    <w:p w14:paraId="60D04C20" w14:textId="3E79DE5E" w:rsidR="00E73C89" w:rsidRDefault="00E73C89">
      <w:pPr>
        <w:pStyle w:val="Textodecomentrio"/>
      </w:pPr>
      <w:r>
        <w:rPr>
          <w:rStyle w:val="Refdecomentrio"/>
        </w:rPr>
        <w:annotationRef/>
      </w:r>
      <w:r>
        <w:t>e mostrou a implementação de um web scraper</w:t>
      </w:r>
    </w:p>
  </w:comment>
  <w:comment w:id="38" w:author="Kauê Souza" w:date="2020-07-03T18:51:00Z" w:initials="KS">
    <w:p w14:paraId="00D1FECF" w14:textId="58503F99" w:rsidR="00E73C89" w:rsidRDefault="00E73C89">
      <w:pPr>
        <w:pStyle w:val="Textodecomentrio"/>
      </w:pPr>
      <w:r>
        <w:rPr>
          <w:rStyle w:val="Refdecomentrio"/>
        </w:rPr>
        <w:annotationRef/>
      </w:r>
      <w:r>
        <w:t xml:space="preserve">Conferir a sequência numérica das referências </w:t>
      </w:r>
    </w:p>
  </w:comment>
  <w:comment w:id="39" w:author="Kauê Souza" w:date="2020-07-03T18:42:00Z" w:initials="KS">
    <w:p w14:paraId="64549071" w14:textId="29A3382B" w:rsidR="00E73C89" w:rsidRDefault="00E73C89">
      <w:pPr>
        <w:pStyle w:val="Textodecomentrio"/>
      </w:pPr>
      <w:r>
        <w:rPr>
          <w:rStyle w:val="Refdecomentrio"/>
        </w:rPr>
        <w:annotationRef/>
      </w:r>
      <w:r>
        <w:t>‘’sendo todas as informações extraídas do site.....’’</w:t>
      </w:r>
    </w:p>
  </w:comment>
  <w:comment w:id="40" w:author="Kauê Souza" w:date="2020-07-03T18:49:00Z" w:initials="KS">
    <w:p w14:paraId="17241DCF" w14:textId="77777777" w:rsidR="00E73C89" w:rsidRDefault="00E73C89" w:rsidP="00EC7AF4">
      <w:pPr>
        <w:pStyle w:val="Textodecomentrio"/>
      </w:pPr>
      <w:r>
        <w:rPr>
          <w:rStyle w:val="Refdecomentrio"/>
        </w:rPr>
        <w:annotationRef/>
      </w:r>
      <w:r>
        <w:t>Sugestão: No entanto, a utilização da metodologia proposta automatizaria a coleta de dados em uma escala de tempo reduzido, sendo os elementos obtidos, armazenados em um arquivo que favoreça a manipulação e possibilite a realização de uma análise de regressão múltipla para chegar no objetivo proposto pelo estudo</w:t>
      </w:r>
    </w:p>
    <w:p w14:paraId="619B91AB" w14:textId="5F9849EA" w:rsidR="00E73C89" w:rsidRDefault="00E73C89">
      <w:pPr>
        <w:pStyle w:val="Textodecomentrio"/>
      </w:pPr>
    </w:p>
  </w:comment>
  <w:comment w:id="41" w:author="Kauê Souza" w:date="2020-07-03T18:50:00Z" w:initials="KS">
    <w:p w14:paraId="37D9CFA1" w14:textId="422AD8F5" w:rsidR="00E73C89" w:rsidRDefault="00E73C89">
      <w:pPr>
        <w:pStyle w:val="Textodecomentrio"/>
      </w:pPr>
      <w:r>
        <w:rPr>
          <w:rStyle w:val="Refdecomentrio"/>
        </w:rPr>
        <w:annotationRef/>
      </w:r>
      <w:r>
        <w:t>Conferir a sequência numérica das referências</w:t>
      </w:r>
    </w:p>
  </w:comment>
  <w:comment w:id="42" w:author="Kauê Souza" w:date="2020-07-03T18:51:00Z" w:initials="KS">
    <w:p w14:paraId="19A4B434" w14:textId="7BE75A04" w:rsidR="00E73C89" w:rsidRDefault="00E73C89">
      <w:pPr>
        <w:pStyle w:val="Textodecomentrio"/>
      </w:pPr>
      <w:r>
        <w:rPr>
          <w:rStyle w:val="Refdecomentrio"/>
        </w:rPr>
        <w:annotationRef/>
      </w:r>
      <w:r>
        <w:t>Conferir a sequência numérica das referências</w:t>
      </w:r>
    </w:p>
  </w:comment>
  <w:comment w:id="43" w:author="Kauê Souza" w:date="2020-07-03T19:25:00Z" w:initials="KS">
    <w:p w14:paraId="0E83D74E" w14:textId="0964A81D" w:rsidR="00E73C89" w:rsidRDefault="00E73C89">
      <w:pPr>
        <w:pStyle w:val="Textodecomentrio"/>
      </w:pPr>
      <w:r>
        <w:t>‘’</w:t>
      </w:r>
      <w:r>
        <w:rPr>
          <w:rStyle w:val="Refdecomentrio"/>
        </w:rPr>
        <w:annotationRef/>
      </w:r>
      <w:r>
        <w:t>As substâncias que compõe um fármaco, tendo como parâmetro de busca o princípio ativo do medicamento.....</w:t>
      </w:r>
    </w:p>
  </w:comment>
  <w:comment w:id="44" w:author="Kauê Souza" w:date="2020-07-03T19:41:00Z" w:initials="KS">
    <w:p w14:paraId="5152B6D1" w14:textId="77777777" w:rsidR="00E73C89" w:rsidRDefault="00E73C89" w:rsidP="008008C0">
      <w:pPr>
        <w:pStyle w:val="Textodecomentrio"/>
      </w:pPr>
      <w:r>
        <w:rPr>
          <w:rStyle w:val="Refdecomentrio"/>
        </w:rPr>
        <w:annotationRef/>
      </w:r>
      <w:r>
        <w:t>Nesse contexto, a aplicação de Web Scraping de extração das informações de sites farmacêuticos especializados agiliza a etapa de criação de novos medicamentos, através da busca por elementos-chave, favorecendo assim encontrar soluções rápidas e eficientes contra possíveis patógenos infecciosos.</w:t>
      </w:r>
    </w:p>
    <w:p w14:paraId="50A746CA" w14:textId="6D3C4EB5" w:rsidR="00E73C89" w:rsidRDefault="00E73C89">
      <w:pPr>
        <w:pStyle w:val="Textodecomentrio"/>
      </w:pPr>
    </w:p>
  </w:comment>
  <w:comment w:id="47" w:author="Kauê Souza" w:date="2020-07-03T19:43:00Z" w:initials="KS">
    <w:p w14:paraId="43871B5D" w14:textId="64E99D4D" w:rsidR="00E73C89" w:rsidRDefault="00E73C89">
      <w:pPr>
        <w:pStyle w:val="Textodecomentrio"/>
      </w:pPr>
      <w:r>
        <w:rPr>
          <w:rStyle w:val="Refdecomentrio"/>
        </w:rPr>
        <w:annotationRef/>
      </w:r>
      <w:r>
        <w:t xml:space="preserve">Conferir a ordem numérica das referências </w:t>
      </w:r>
    </w:p>
  </w:comment>
  <w:comment w:id="48" w:author="Kauê Souza" w:date="2020-07-03T19:51:00Z" w:initials="KS">
    <w:p w14:paraId="677BA4BB" w14:textId="722CF957" w:rsidR="00E73C89" w:rsidRDefault="00E73C89">
      <w:pPr>
        <w:pStyle w:val="Textodecomentrio"/>
      </w:pPr>
      <w:r>
        <w:rPr>
          <w:rStyle w:val="Refdecomentrio"/>
        </w:rPr>
        <w:annotationRef/>
      </w:r>
      <w:r>
        <w:t xml:space="preserve">,estudos, revisões de documentos disponíveis ou a utilização conjunta de dois ou mais métodos. </w:t>
      </w:r>
    </w:p>
  </w:comment>
  <w:comment w:id="50" w:author="Kauê Souza" w:date="2020-07-03T19:58:00Z" w:initials="KS">
    <w:p w14:paraId="503A69D6" w14:textId="0AD18FE7" w:rsidR="00E73C89" w:rsidRDefault="00E73C89">
      <w:pPr>
        <w:pStyle w:val="Textodecomentrio"/>
      </w:pPr>
      <w:r>
        <w:rPr>
          <w:rStyle w:val="Refdecomentrio"/>
        </w:rPr>
        <w:annotationRef/>
      </w:r>
      <w:r>
        <w:t>‘’quais foram os estudos descritos até hoje‘’.</w:t>
      </w:r>
    </w:p>
  </w:comment>
  <w:comment w:id="51" w:author="Kauê Souza" w:date="2020-07-03T19:59:00Z" w:initials="KS">
    <w:p w14:paraId="15EBE157" w14:textId="34C89AAC" w:rsidR="00E73C89" w:rsidRDefault="00E73C89">
      <w:pPr>
        <w:pStyle w:val="Textodecomentrio"/>
      </w:pPr>
      <w:r>
        <w:rPr>
          <w:rStyle w:val="Refdecomentrio"/>
        </w:rPr>
        <w:annotationRef/>
      </w:r>
      <w:r>
        <w:t>Estes dados são divididos......</w:t>
      </w:r>
    </w:p>
  </w:comment>
  <w:comment w:id="53" w:author="Kauê Souza" w:date="2020-07-03T20:01:00Z" w:initials="KS">
    <w:p w14:paraId="2147AD28" w14:textId="38F52E2C" w:rsidR="00E73C89" w:rsidRDefault="00E73C89">
      <w:pPr>
        <w:pStyle w:val="Textodecomentrio"/>
      </w:pPr>
      <w:r>
        <w:rPr>
          <w:rStyle w:val="Refdecomentrio"/>
        </w:rPr>
        <w:annotationRef/>
      </w:r>
      <w:r>
        <w:t>Conferir a sequência numérica das referências</w:t>
      </w:r>
    </w:p>
  </w:comment>
  <w:comment w:id="55" w:author="Kauê Souza" w:date="2020-07-03T20:02:00Z" w:initials="KS">
    <w:p w14:paraId="30F92427" w14:textId="33328463" w:rsidR="00E73C89" w:rsidRDefault="00E73C89">
      <w:pPr>
        <w:pStyle w:val="Textodecomentrio"/>
      </w:pPr>
      <w:r>
        <w:rPr>
          <w:rStyle w:val="Refdecomentrio"/>
        </w:rPr>
        <w:annotationRef/>
      </w:r>
      <w:r>
        <w:t>Conferir a sequência numérica das referências</w:t>
      </w:r>
    </w:p>
  </w:comment>
  <w:comment w:id="57" w:author="Kauê Souza" w:date="2020-07-03T20:05:00Z" w:initials="KS">
    <w:p w14:paraId="6B2E5CC4" w14:textId="5BFF96B2" w:rsidR="00E73C89" w:rsidRDefault="00E73C89">
      <w:pPr>
        <w:pStyle w:val="Textodecomentrio"/>
      </w:pPr>
      <w:r>
        <w:rPr>
          <w:rStyle w:val="Refdecomentrio"/>
        </w:rPr>
        <w:annotationRef/>
      </w:r>
      <w:r>
        <w:t>Conferir a sequência numérica das referências</w:t>
      </w:r>
    </w:p>
  </w:comment>
  <w:comment w:id="59" w:author="Kauê Souza" w:date="2020-07-03T20:10:00Z" w:initials="KS">
    <w:p w14:paraId="02E60951" w14:textId="652E60B2" w:rsidR="00E73C89" w:rsidRDefault="00E73C89">
      <w:pPr>
        <w:pStyle w:val="Textodecomentrio"/>
      </w:pPr>
      <w:r>
        <w:rPr>
          <w:rStyle w:val="Refdecomentrio"/>
        </w:rPr>
        <w:annotationRef/>
      </w:r>
      <w:r>
        <w:t xml:space="preserve">Desta forma, embora o esforço seja menor na obtenção dos dados, em comparação aos dados primários, os dados secundários acabam requerendo maior atenção durante a definição das fontes e metodologias empregadas.  </w:t>
      </w:r>
    </w:p>
  </w:comment>
  <w:comment w:id="60" w:author="Kauê Souza" w:date="2020-07-03T20:14:00Z" w:initials="KS">
    <w:p w14:paraId="3F408094" w14:textId="79F4F118" w:rsidR="00E73C89" w:rsidRDefault="00E73C89">
      <w:pPr>
        <w:pStyle w:val="Textodecomentrio"/>
      </w:pPr>
      <w:r>
        <w:rPr>
          <w:rStyle w:val="Refdecomentrio"/>
        </w:rPr>
        <w:annotationRef/>
      </w:r>
      <w:r>
        <w:t>Conferir a sequência numérica das referências’</w:t>
      </w:r>
    </w:p>
  </w:comment>
  <w:comment w:id="62" w:author="Kauê Souza" w:date="2020-07-03T20:50:00Z" w:initials="KS">
    <w:p w14:paraId="4A461E77" w14:textId="309A9C8F" w:rsidR="00E73C89" w:rsidRDefault="00E73C89">
      <w:pPr>
        <w:pStyle w:val="Textodecomentrio"/>
      </w:pPr>
      <w:r>
        <w:t>‘’</w:t>
      </w:r>
      <w:r>
        <w:rPr>
          <w:rStyle w:val="Refdecomentrio"/>
        </w:rPr>
        <w:annotationRef/>
      </w:r>
      <w:r>
        <w:t>precisam....’’</w:t>
      </w:r>
    </w:p>
  </w:comment>
  <w:comment w:id="63" w:author="Kauê Souza" w:date="2020-07-03T20:50:00Z" w:initials="KS">
    <w:p w14:paraId="3674F031" w14:textId="06182509" w:rsidR="00E73C89" w:rsidRDefault="00E73C89">
      <w:pPr>
        <w:pStyle w:val="Textodecomentrio"/>
      </w:pPr>
      <w:r>
        <w:rPr>
          <w:rStyle w:val="Refdecomentrio"/>
        </w:rPr>
        <w:annotationRef/>
      </w:r>
      <w:r>
        <w:t>‘’a sua....’</w:t>
      </w:r>
    </w:p>
  </w:comment>
  <w:comment w:id="65" w:author="Kauê Souza" w:date="2020-07-03T20:51:00Z" w:initials="KS">
    <w:p w14:paraId="67518F21" w14:textId="34C9400C" w:rsidR="00E73C89" w:rsidRDefault="00E73C89">
      <w:pPr>
        <w:pStyle w:val="Textodecomentrio"/>
      </w:pPr>
      <w:r>
        <w:rPr>
          <w:rStyle w:val="Refdecomentrio"/>
        </w:rPr>
        <w:annotationRef/>
      </w:r>
      <w:r>
        <w:t>Conferir a sequência numérica das referências</w:t>
      </w:r>
    </w:p>
  </w:comment>
  <w:comment w:id="68" w:author="Kauê Souza" w:date="2020-07-03T20:51:00Z" w:initials="KS">
    <w:p w14:paraId="27AAE274" w14:textId="5A75E4B2" w:rsidR="00E73C89" w:rsidRDefault="00E73C89">
      <w:pPr>
        <w:pStyle w:val="Textodecomentrio"/>
      </w:pPr>
      <w:r>
        <w:rPr>
          <w:rStyle w:val="Refdecomentrio"/>
        </w:rPr>
        <w:annotationRef/>
      </w:r>
      <w:r>
        <w:t>Conferir a sequência numérica das referências</w:t>
      </w:r>
    </w:p>
  </w:comment>
  <w:comment w:id="70" w:author="Kauê Souza" w:date="2020-07-03T20:53:00Z" w:initials="KS">
    <w:p w14:paraId="4F44F102" w14:textId="5725361E" w:rsidR="00E73C89" w:rsidRDefault="00E73C89">
      <w:pPr>
        <w:pStyle w:val="Textodecomentrio"/>
      </w:pPr>
      <w:r>
        <w:rPr>
          <w:rStyle w:val="Refdecomentrio"/>
        </w:rPr>
        <w:annotationRef/>
      </w:r>
      <w:r>
        <w:t>Conferir a sequência numérica das referências</w:t>
      </w:r>
    </w:p>
  </w:comment>
  <w:comment w:id="74" w:author="Kauê Souza" w:date="2020-07-03T21:09:00Z" w:initials="KS">
    <w:p w14:paraId="67ABE3D8" w14:textId="348C63E5" w:rsidR="00E73C89" w:rsidRDefault="00E73C89">
      <w:pPr>
        <w:pStyle w:val="Textodecomentrio"/>
      </w:pPr>
      <w:r>
        <w:rPr>
          <w:rStyle w:val="Refdecomentrio"/>
        </w:rPr>
        <w:annotationRef/>
      </w:r>
      <w:r>
        <w:t>Conferir a sequência numérica das referências</w:t>
      </w:r>
    </w:p>
  </w:comment>
  <w:comment w:id="75" w:author="Kauê Souza" w:date="2020-07-03T20:59:00Z" w:initials="KS">
    <w:p w14:paraId="1C6DAD83" w14:textId="026B4111" w:rsidR="00E73C89" w:rsidRDefault="00E73C89">
      <w:pPr>
        <w:pStyle w:val="Textodecomentrio"/>
      </w:pPr>
      <w:r>
        <w:rPr>
          <w:rStyle w:val="Refdecomentrio"/>
        </w:rPr>
        <w:annotationRef/>
      </w:r>
      <w:r>
        <w:t>Conferir a sequência numérica das referências</w:t>
      </w:r>
    </w:p>
  </w:comment>
  <w:comment w:id="79" w:author="Kauê Souza" w:date="2020-07-03T21:25:00Z" w:initials="KS">
    <w:p w14:paraId="6DD59167" w14:textId="440DD8C0" w:rsidR="00E73C89" w:rsidRDefault="00E73C89">
      <w:pPr>
        <w:pStyle w:val="Textodecomentrio"/>
      </w:pPr>
      <w:r>
        <w:rPr>
          <w:rStyle w:val="Refdecomentrio"/>
        </w:rPr>
        <w:annotationRef/>
      </w:r>
      <w:r>
        <w:t>Conferir a sequência numérica das referências</w:t>
      </w:r>
    </w:p>
  </w:comment>
  <w:comment w:id="82" w:author="Kauê Souza" w:date="2020-07-03T21:27:00Z" w:initials="KS">
    <w:p w14:paraId="62411EB5" w14:textId="0224D90D" w:rsidR="00E73C89" w:rsidRDefault="00E73C89">
      <w:pPr>
        <w:pStyle w:val="Textodecomentrio"/>
      </w:pPr>
      <w:r>
        <w:rPr>
          <w:rStyle w:val="Refdecomentrio"/>
        </w:rPr>
        <w:annotationRef/>
      </w:r>
      <w:r>
        <w:t>Conferir a sequência numérica das referências</w:t>
      </w:r>
    </w:p>
  </w:comment>
  <w:comment w:id="83" w:author="Kauê Souza" w:date="2020-07-03T21:28:00Z" w:initials="KS">
    <w:p w14:paraId="5056FC55" w14:textId="77777777" w:rsidR="003034B3" w:rsidRDefault="003034B3" w:rsidP="003034B3">
      <w:pPr>
        <w:pStyle w:val="Textodecomentrio"/>
      </w:pPr>
      <w:r>
        <w:rPr>
          <w:rStyle w:val="Refdecomentrio"/>
        </w:rPr>
        <w:annotationRef/>
      </w:r>
      <w:r>
        <w:t>Sugestão: Acredito que unir este trecho ao parágrafo anterior deixaria a ideia mais coesa. Eu o reescreveria: , sendo possível extrair o título do documento (Figura 4) a partir do caminho: html; head; title.</w:t>
      </w:r>
    </w:p>
  </w:comment>
  <w:comment w:id="86" w:author="Kauê Souza" w:date="2020-07-03T22:18:00Z" w:initials="KS">
    <w:p w14:paraId="19C39D02" w14:textId="006B1E09" w:rsidR="00E73C89" w:rsidRDefault="00E73C89">
      <w:pPr>
        <w:pStyle w:val="Textodecomentrio"/>
      </w:pPr>
      <w:r>
        <w:rPr>
          <w:rStyle w:val="Refdecomentrio"/>
        </w:rPr>
        <w:annotationRef/>
      </w:r>
    </w:p>
  </w:comment>
  <w:comment w:id="87" w:author="Kauê Souza" w:date="2020-07-03T22:18:00Z" w:initials="KS">
    <w:p w14:paraId="0ED1606C" w14:textId="77777777" w:rsidR="00E73C89" w:rsidRDefault="00E73C89" w:rsidP="00775BCB">
      <w:pPr>
        <w:pStyle w:val="Textodecomentrio"/>
      </w:pPr>
      <w:r>
        <w:rPr>
          <w:rStyle w:val="Refdecomentrio"/>
        </w:rPr>
        <w:annotationRef/>
      </w:r>
      <w:r>
        <w:t>Sugestão: Os parâmetros e requisitos de interesse do presente trabalho foram levantados por um farmacêutico durante uma reunião do grupo. A coleta desses parâmetros foi necessária para a implementação de técnicas de web scraping, buscando automatizar a busca dos dados em fontes específicas, bem como identificar os princípios ativos de cada medicamento.</w:t>
      </w:r>
    </w:p>
    <w:p w14:paraId="286BFD9D" w14:textId="116CBB72" w:rsidR="00E73C89" w:rsidRDefault="00E73C89">
      <w:pPr>
        <w:pStyle w:val="Textodecomentrio"/>
      </w:pPr>
    </w:p>
  </w:comment>
  <w:comment w:id="88" w:author="Kauê Souza" w:date="2020-07-03T22:19:00Z" w:initials="KS">
    <w:p w14:paraId="01F63044" w14:textId="3FDD1883" w:rsidR="00E73C89" w:rsidRDefault="00E73C89">
      <w:pPr>
        <w:pStyle w:val="Textodecomentrio"/>
      </w:pPr>
      <w:r>
        <w:rPr>
          <w:rStyle w:val="Refdecomentrio"/>
        </w:rPr>
        <w:annotationRef/>
      </w:r>
      <w:r>
        <w:t>Sugestão: Neste capítulo apresentaremos os detalhes técnicos da implementação aplicada, incluindo: diagrama e descrição dos casos, informações sobre a tecnologia aplicada, diagrama de classes provendo uma visão geral da arquitetura implementada e a definição das fontes a serem exploradas. Todos os dados seguindo a indicação do especialista farmacêutico consultado.</w:t>
      </w:r>
    </w:p>
  </w:comment>
  <w:comment w:id="90" w:author="Kauê Souza" w:date="2020-07-03T23:47:00Z" w:initials="KS">
    <w:p w14:paraId="7EF5E967" w14:textId="76C6ED74" w:rsidR="00E73C89" w:rsidRDefault="00E73C89">
      <w:pPr>
        <w:pStyle w:val="Textodecomentrio"/>
      </w:pPr>
      <w:r>
        <w:rPr>
          <w:rStyle w:val="Refdecomentrio"/>
        </w:rPr>
        <w:annotationRef/>
      </w:r>
      <w:r>
        <w:t xml:space="preserve">entre </w:t>
      </w:r>
    </w:p>
  </w:comment>
  <w:comment w:id="91" w:author="Kauê Souza" w:date="2020-07-03T23:48:00Z" w:initials="KS">
    <w:p w14:paraId="49ECFC8F" w14:textId="122CDF39" w:rsidR="00E73C89" w:rsidRDefault="00E73C89">
      <w:pPr>
        <w:pStyle w:val="Textodecomentrio"/>
      </w:pPr>
      <w:r>
        <w:rPr>
          <w:rStyle w:val="Refdecomentrio"/>
        </w:rPr>
        <w:annotationRef/>
      </w:r>
      <w:r>
        <w:t>e</w:t>
      </w:r>
    </w:p>
  </w:comment>
  <w:comment w:id="92" w:author="Kauê Souza" w:date="2020-07-03T23:48:00Z" w:initials="KS">
    <w:p w14:paraId="5E7C3F75" w14:textId="452C6CC6" w:rsidR="00E73C89" w:rsidRDefault="00E73C89">
      <w:pPr>
        <w:pStyle w:val="Textodecomentrio"/>
      </w:pPr>
      <w:r>
        <w:rPr>
          <w:rStyle w:val="Refdecomentrio"/>
        </w:rPr>
        <w:annotationRef/>
      </w:r>
      <w:r>
        <w:t>Sugestão: Acredito que seja melhor colocar uma pausa na frase. ‘’....sistemas, afim de facilitar a comunicação e</w:t>
      </w:r>
    </w:p>
  </w:comment>
  <w:comment w:id="93" w:author="Kauê Souza" w:date="2020-07-03T23:50:00Z" w:initials="KS">
    <w:p w14:paraId="489078DF" w14:textId="7FA47523" w:rsidR="00E73C89" w:rsidRDefault="00E73C89">
      <w:pPr>
        <w:pStyle w:val="Textodecomentrio"/>
      </w:pPr>
      <w:r>
        <w:rPr>
          <w:rStyle w:val="Refdecomentrio"/>
        </w:rPr>
        <w:annotationRef/>
      </w:r>
      <w:r>
        <w:t>‘’do desenvolvedor com o cliente.’’</w:t>
      </w:r>
    </w:p>
  </w:comment>
  <w:comment w:id="94" w:author="Kauê Souza" w:date="2020-07-03T23:50:00Z" w:initials="KS">
    <w:p w14:paraId="632EBF77" w14:textId="50592036" w:rsidR="00E73C89" w:rsidRDefault="00E73C89">
      <w:pPr>
        <w:pStyle w:val="Textodecomentrio"/>
      </w:pPr>
      <w:r>
        <w:rPr>
          <w:rStyle w:val="Refdecomentrio"/>
        </w:rPr>
        <w:annotationRef/>
      </w:r>
      <w:r>
        <w:t>Sugestão: Acredito que remover esse ‘’de uso’’ não comprometeria o trabalho.</w:t>
      </w:r>
    </w:p>
  </w:comment>
  <w:comment w:id="99" w:author="Kauê Souza" w:date="2020-07-03T23:52:00Z" w:initials="KS">
    <w:p w14:paraId="273A6EAA" w14:textId="07BA6D8B" w:rsidR="00E73C89" w:rsidRDefault="00E73C89">
      <w:pPr>
        <w:pStyle w:val="Textodecomentrio"/>
      </w:pPr>
      <w:r>
        <w:t>O ator (usuário)</w:t>
      </w:r>
    </w:p>
  </w:comment>
  <w:comment w:id="109" w:author="Kauê Souza" w:date="2020-07-04T00:10:00Z" w:initials="KS">
    <w:p w14:paraId="059CE775" w14:textId="4B95DD91" w:rsidR="00E73C89" w:rsidRDefault="00E73C89" w:rsidP="0033429A">
      <w:pPr>
        <w:pStyle w:val="Textodecomentrio"/>
      </w:pPr>
      <w:r>
        <w:rPr>
          <w:rStyle w:val="Refdecomentrio"/>
        </w:rPr>
        <w:annotationRef/>
      </w:r>
      <w:r>
        <w:t>Conferir a sequência numérica das referências</w:t>
      </w:r>
    </w:p>
    <w:p w14:paraId="451ED442" w14:textId="6F681AC4" w:rsidR="00E73C89" w:rsidRDefault="00E73C89">
      <w:pPr>
        <w:pStyle w:val="Textodecomentrio"/>
      </w:pPr>
    </w:p>
  </w:comment>
  <w:comment w:id="110" w:author="Kauê Souza" w:date="2020-07-04T00:08:00Z" w:initials="KS">
    <w:p w14:paraId="291F51D5" w14:textId="0515422E" w:rsidR="00E73C89" w:rsidRDefault="00E73C89">
      <w:pPr>
        <w:pStyle w:val="Textodecomentrio"/>
      </w:pPr>
      <w:r>
        <w:rPr>
          <w:rStyle w:val="Refdecomentrio"/>
        </w:rPr>
        <w:annotationRef/>
      </w:r>
      <w:r>
        <w:t>Sugestão: ‘’e ainda podemos definir o comportamento.....’’</w:t>
      </w:r>
    </w:p>
  </w:comment>
  <w:comment w:id="111" w:author="Kauê Souza" w:date="2020-07-04T00:11:00Z" w:initials="KS">
    <w:p w14:paraId="77E94938" w14:textId="73BDB4FC" w:rsidR="00E73C89" w:rsidRDefault="00E73C89">
      <w:pPr>
        <w:pStyle w:val="Textodecomentrio"/>
      </w:pPr>
      <w:r>
        <w:rPr>
          <w:rStyle w:val="Refdecomentrio"/>
        </w:rPr>
        <w:annotationRef/>
      </w:r>
      <w:r>
        <w:t>Conferir a sequência numérica das referências</w:t>
      </w:r>
    </w:p>
  </w:comment>
  <w:comment w:id="112" w:author="Kauê Souza" w:date="2020-07-04T00:11:00Z" w:initials="KS">
    <w:p w14:paraId="4FD51B63" w14:textId="376D0268" w:rsidR="00E73C89" w:rsidRDefault="00E73C89">
      <w:pPr>
        <w:pStyle w:val="Textodecomentrio"/>
      </w:pPr>
      <w:r>
        <w:rPr>
          <w:rStyle w:val="Refdecomentrio"/>
        </w:rPr>
        <w:annotationRef/>
      </w:r>
      <w:r>
        <w:t>Conferir a sequência numérica das referências</w:t>
      </w:r>
    </w:p>
  </w:comment>
  <w:comment w:id="114" w:author="Kauê Souza" w:date="2020-07-04T00:55:00Z" w:initials="KS">
    <w:p w14:paraId="658D7EF9" w14:textId="26B91699" w:rsidR="00E73C89" w:rsidRDefault="00E73C89">
      <w:pPr>
        <w:pStyle w:val="Textodecomentrio"/>
      </w:pPr>
      <w:r>
        <w:rPr>
          <w:rStyle w:val="Refdecomentrio"/>
        </w:rPr>
        <w:annotationRef/>
      </w:r>
      <w:r>
        <w:t>Conferir a sequência numérica das referências</w:t>
      </w:r>
    </w:p>
  </w:comment>
  <w:comment w:id="115" w:author="Kauê Souza" w:date="2020-07-04T00:56:00Z" w:initials="KS">
    <w:p w14:paraId="25A4A714" w14:textId="5D92A92A" w:rsidR="00E73C89" w:rsidRDefault="00E73C89">
      <w:pPr>
        <w:pStyle w:val="Textodecomentrio"/>
      </w:pPr>
      <w:r>
        <w:rPr>
          <w:rStyle w:val="Refdecomentrio"/>
        </w:rPr>
        <w:annotationRef/>
      </w:r>
      <w:r>
        <w:t>sendo</w:t>
      </w:r>
    </w:p>
  </w:comment>
  <w:comment w:id="118" w:author="Kauê Souza" w:date="2020-07-04T00:57:00Z" w:initials="KS">
    <w:p w14:paraId="5E708F44" w14:textId="50C6F9F5" w:rsidR="00E73C89" w:rsidRDefault="00E73C89">
      <w:pPr>
        <w:pStyle w:val="Textodecomentrio"/>
      </w:pPr>
      <w:r>
        <w:rPr>
          <w:rStyle w:val="Refdecomentrio"/>
        </w:rPr>
        <w:annotationRef/>
      </w:r>
      <w:r>
        <w:t>Conferir a sequência numérica das referências</w:t>
      </w:r>
    </w:p>
  </w:comment>
  <w:comment w:id="119" w:author="Kauê Souza" w:date="2020-07-04T00:58:00Z" w:initials="KS">
    <w:p w14:paraId="7C701413" w14:textId="2A8432B2" w:rsidR="00E73C89" w:rsidRDefault="00E73C89">
      <w:pPr>
        <w:pStyle w:val="Textodecomentrio"/>
      </w:pPr>
      <w:r>
        <w:rPr>
          <w:rStyle w:val="Refdecomentrio"/>
        </w:rPr>
        <w:annotationRef/>
      </w:r>
      <w:r>
        <w:t>Conferir a sequência numérica das referências</w:t>
      </w:r>
    </w:p>
  </w:comment>
  <w:comment w:id="120" w:author="Kauê Souza" w:date="2020-07-04T00:59:00Z" w:initials="KS">
    <w:p w14:paraId="2C999F6C" w14:textId="4A9D45C0" w:rsidR="00E73C89" w:rsidRDefault="00E73C89">
      <w:pPr>
        <w:pStyle w:val="Textodecomentrio"/>
      </w:pPr>
      <w:r>
        <w:rPr>
          <w:rStyle w:val="Refdecomentrio"/>
        </w:rPr>
        <w:annotationRef/>
      </w:r>
      <w:r>
        <w:t>Correção ortográfica: conteúdo</w:t>
      </w:r>
    </w:p>
  </w:comment>
  <w:comment w:id="121" w:author="Kauê Souza" w:date="2020-07-04T01:00:00Z" w:initials="KS">
    <w:p w14:paraId="0E89B8C2" w14:textId="0EF3C485" w:rsidR="00E73C89" w:rsidRDefault="00E73C89">
      <w:pPr>
        <w:pStyle w:val="Textodecomentrio"/>
      </w:pPr>
      <w:r>
        <w:rPr>
          <w:rStyle w:val="Refdecomentrio"/>
        </w:rPr>
        <w:annotationRef/>
      </w:r>
      <w:r>
        <w:t>Conferir a sequência numérica das referências</w:t>
      </w:r>
    </w:p>
  </w:comment>
  <w:comment w:id="126" w:author="Kauê Souza" w:date="2020-07-04T01:17:00Z" w:initials="KS">
    <w:p w14:paraId="43104300" w14:textId="544905CD" w:rsidR="00E73C89" w:rsidRDefault="00E73C89">
      <w:pPr>
        <w:pStyle w:val="Textodecomentrio"/>
      </w:pPr>
      <w:r>
        <w:rPr>
          <w:rStyle w:val="Refdecomentrio"/>
        </w:rPr>
        <w:annotationRef/>
      </w:r>
      <w:r>
        <w:t>Correção: Figura 11</w:t>
      </w:r>
    </w:p>
  </w:comment>
  <w:comment w:id="127" w:author="Kauê Souza" w:date="2020-07-04T01:09:00Z" w:initials="KS">
    <w:p w14:paraId="66735D81" w14:textId="35137AAD" w:rsidR="00E73C89" w:rsidRDefault="00E73C89">
      <w:pPr>
        <w:pStyle w:val="Textodecomentrio"/>
      </w:pPr>
      <w:r>
        <w:rPr>
          <w:rStyle w:val="Refdecomentrio"/>
        </w:rPr>
        <w:annotationRef/>
      </w:r>
      <w:r>
        <w:t>Sugestão: ‘’Assim que o nome do medicamento desejado é inserido...........’’</w:t>
      </w:r>
    </w:p>
  </w:comment>
  <w:comment w:id="128" w:author="Kauê Souza" w:date="2020-07-04T01:10:00Z" w:initials="KS">
    <w:p w14:paraId="26B5D377" w14:textId="122C7A8E" w:rsidR="00E73C89" w:rsidRDefault="00E73C89">
      <w:pPr>
        <w:pStyle w:val="Textodecomentrio"/>
      </w:pPr>
      <w:r>
        <w:rPr>
          <w:rStyle w:val="Refdecomentrio"/>
        </w:rPr>
        <w:annotationRef/>
      </w:r>
      <w:r>
        <w:t>É importante ter uma pausa aqui. '’são salvas, para....................</w:t>
      </w:r>
    </w:p>
  </w:comment>
  <w:comment w:id="129" w:author="Kauê Souza" w:date="2020-07-04T01:12:00Z" w:initials="KS">
    <w:p w14:paraId="4F66445F" w14:textId="33D8EEBE" w:rsidR="00E73C89" w:rsidRDefault="00E73C89">
      <w:pPr>
        <w:pStyle w:val="Textodecomentrio"/>
      </w:pPr>
      <w:r>
        <w:rPr>
          <w:rStyle w:val="Refdecomentrio"/>
        </w:rPr>
        <w:annotationRef/>
      </w:r>
      <w:r>
        <w:t>Verificar a formatação do texto..</w:t>
      </w:r>
    </w:p>
  </w:comment>
  <w:comment w:id="130" w:author="Kauê Souza" w:date="2020-07-04T01:14:00Z" w:initials="KS">
    <w:p w14:paraId="5EA06F3E" w14:textId="3A644029" w:rsidR="00E73C89" w:rsidRDefault="00E73C89">
      <w:pPr>
        <w:pStyle w:val="Textodecomentrio"/>
      </w:pPr>
      <w:r>
        <w:rPr>
          <w:rStyle w:val="Refdecomentrio"/>
        </w:rPr>
        <w:annotationRef/>
      </w:r>
      <w:r>
        <w:t>‘’da’’</w:t>
      </w:r>
    </w:p>
  </w:comment>
  <w:comment w:id="132" w:author="Kauê Souza" w:date="2020-07-04T01:15:00Z" w:initials="KS">
    <w:p w14:paraId="0FEC2F38" w14:textId="657863A3" w:rsidR="00E73C89" w:rsidRDefault="00E73C89" w:rsidP="00623763">
      <w:pPr>
        <w:pStyle w:val="Textodecomentrio"/>
      </w:pPr>
      <w:r>
        <w:rPr>
          <w:rStyle w:val="Refdecomentrio"/>
        </w:rPr>
        <w:annotationRef/>
      </w:r>
      <w:r>
        <w:t>Sempre que ‘’chamamos’’ por uma figura no meio do texto a mesma fica entre parênteses. Na ordem cronológica esse figura é a 12 (Figura 12)</w:t>
      </w:r>
    </w:p>
    <w:p w14:paraId="101AB53C" w14:textId="72DC389B" w:rsidR="00E73C89" w:rsidRDefault="00E73C89">
      <w:pPr>
        <w:pStyle w:val="Textodecomentrio"/>
      </w:pPr>
    </w:p>
  </w:comment>
  <w:comment w:id="134" w:author="Kauê Souza" w:date="2020-07-04T01:17:00Z" w:initials="KS">
    <w:p w14:paraId="5693477E" w14:textId="12BBA0B0" w:rsidR="00E73C89" w:rsidRDefault="00E73C89">
      <w:pPr>
        <w:pStyle w:val="Textodecomentrio"/>
      </w:pPr>
      <w:r>
        <w:t xml:space="preserve">Correção: </w:t>
      </w:r>
      <w:r>
        <w:rPr>
          <w:rStyle w:val="Refdecomentrio"/>
        </w:rPr>
        <w:annotationRef/>
      </w:r>
      <w:r>
        <w:t>Figura 12</w:t>
      </w:r>
    </w:p>
  </w:comment>
  <w:comment w:id="135" w:author="Kauê Souza" w:date="2020-07-04T01:19:00Z" w:initials="KS">
    <w:p w14:paraId="34F8BCBE" w14:textId="13E04434" w:rsidR="00E73C89" w:rsidRDefault="00E73C89">
      <w:pPr>
        <w:pStyle w:val="Textodecomentrio"/>
      </w:pPr>
      <w:r>
        <w:rPr>
          <w:rStyle w:val="Refdecomentrio"/>
        </w:rPr>
        <w:annotationRef/>
      </w:r>
      <w:r>
        <w:t>Inserir o ‘’o’’ após o ‘para’</w:t>
      </w:r>
    </w:p>
  </w:comment>
  <w:comment w:id="136" w:author="Kauê Souza" w:date="2020-07-04T01:18:00Z" w:initials="KS">
    <w:p w14:paraId="4DF34C2D" w14:textId="1429B27E" w:rsidR="00E73C89" w:rsidRDefault="00E73C89">
      <w:pPr>
        <w:pStyle w:val="Textodecomentrio"/>
      </w:pPr>
      <w:r>
        <w:rPr>
          <w:rStyle w:val="Refdecomentrio"/>
        </w:rPr>
        <w:annotationRef/>
      </w:r>
      <w:r>
        <w:t>Verificar a sequência numérica das referências</w:t>
      </w:r>
    </w:p>
  </w:comment>
  <w:comment w:id="137" w:author="Kauê Souza" w:date="2020-07-04T01:20:00Z" w:initials="KS">
    <w:p w14:paraId="1DA53F8E" w14:textId="159713A1" w:rsidR="00E73C89" w:rsidRDefault="00E73C89">
      <w:pPr>
        <w:pStyle w:val="Textodecomentrio"/>
      </w:pPr>
      <w:r>
        <w:rPr>
          <w:rStyle w:val="Refdecomentrio"/>
        </w:rPr>
        <w:annotationRef/>
      </w:r>
      <w:r>
        <w:t>‘’dos textos de documentos PDF’’</w:t>
      </w:r>
    </w:p>
  </w:comment>
  <w:comment w:id="138" w:author="Kauê Souza" w:date="2020-07-04T01:21:00Z" w:initials="KS">
    <w:p w14:paraId="42DFBD5A" w14:textId="66362B21" w:rsidR="00E73C89" w:rsidRDefault="00E73C89">
      <w:pPr>
        <w:pStyle w:val="Textodecomentrio"/>
      </w:pPr>
      <w:r>
        <w:rPr>
          <w:rStyle w:val="Refdecomentrio"/>
        </w:rPr>
        <w:annotationRef/>
      </w:r>
      <w:r>
        <w:t>foi</w:t>
      </w:r>
    </w:p>
  </w:comment>
  <w:comment w:id="139" w:author="Kauê Souza" w:date="2020-07-04T01:21:00Z" w:initials="KS">
    <w:p w14:paraId="47218DE5" w14:textId="6806791F" w:rsidR="00E73C89" w:rsidRDefault="00E73C89">
      <w:pPr>
        <w:pStyle w:val="Textodecomentrio"/>
      </w:pPr>
      <w:r>
        <w:rPr>
          <w:rStyle w:val="Refdecomentrio"/>
        </w:rPr>
        <w:annotationRef/>
      </w:r>
      <w:r>
        <w:t>‘’palavras chave como:</w:t>
      </w:r>
    </w:p>
  </w:comment>
  <w:comment w:id="140" w:author="Kauê Souza" w:date="2020-07-04T01:22:00Z" w:initials="KS">
    <w:p w14:paraId="5B618137" w14:textId="1F1ABB4C" w:rsidR="00E73C89" w:rsidRDefault="00E73C89">
      <w:pPr>
        <w:pStyle w:val="Textodecomentrio"/>
      </w:pPr>
      <w:r>
        <w:rPr>
          <w:rStyle w:val="Refdecomentrio"/>
        </w:rPr>
        <w:annotationRef/>
      </w:r>
      <w:r>
        <w:t>‘’possíveis títulos utilizados para o próximo tópico da bula.</w:t>
      </w:r>
    </w:p>
  </w:comment>
  <w:comment w:id="141" w:author="Kauê Souza" w:date="2020-07-04T01:25:00Z" w:initials="KS">
    <w:p w14:paraId="319D82A6" w14:textId="07F04D21" w:rsidR="00E73C89" w:rsidRDefault="00E73C89">
      <w:pPr>
        <w:pStyle w:val="Textodecomentrio"/>
      </w:pPr>
      <w:r>
        <w:rPr>
          <w:rStyle w:val="Refdecomentrio"/>
        </w:rPr>
        <w:annotationRef/>
      </w:r>
      <w:r>
        <w:t>Aqui precisa ter uma pausa com virgula</w:t>
      </w:r>
    </w:p>
  </w:comment>
  <w:comment w:id="142" w:author="Kauê Souza" w:date="2020-07-04T01:26:00Z" w:initials="KS">
    <w:p w14:paraId="28CB9998" w14:textId="3DA05439" w:rsidR="00E73C89" w:rsidRDefault="00E73C89">
      <w:pPr>
        <w:pStyle w:val="Textodecomentrio"/>
      </w:pPr>
      <w:r>
        <w:rPr>
          <w:rStyle w:val="Refdecomentrio"/>
        </w:rPr>
        <w:annotationRef/>
      </w:r>
      <w:r>
        <w:t>‘’ a mesma.......’’</w:t>
      </w:r>
    </w:p>
  </w:comment>
  <w:comment w:id="143" w:author="Kauê Souza" w:date="2020-07-04T01:27:00Z" w:initials="KS">
    <w:p w14:paraId="5A4EFA70" w14:textId="2DABD314" w:rsidR="00E73C89" w:rsidRDefault="00E73C89">
      <w:pPr>
        <w:pStyle w:val="Textodecomentrio"/>
      </w:pPr>
      <w:r>
        <w:rPr>
          <w:rStyle w:val="Refdecomentrio"/>
        </w:rPr>
        <w:annotationRef/>
      </w:r>
      <w:r>
        <w:t>Aqui é preciso indicar a figura. Busca-se no intervalo entre a palavra ‘’excipientes’’ e o próximo ponto final (Figura 13)</w:t>
      </w:r>
    </w:p>
  </w:comment>
  <w:comment w:id="145" w:author="Kauê Souza" w:date="2020-07-04T01:26:00Z" w:initials="KS">
    <w:p w14:paraId="4B1B388D" w14:textId="08DB260A" w:rsidR="00E73C89" w:rsidRDefault="00E73C89">
      <w:pPr>
        <w:pStyle w:val="Textodecomentrio"/>
      </w:pPr>
      <w:r>
        <w:t>Correção:</w:t>
      </w:r>
      <w:r>
        <w:rPr>
          <w:rStyle w:val="Refdecomentrio"/>
        </w:rPr>
        <w:annotationRef/>
      </w:r>
      <w:r>
        <w:t>Figura 13</w:t>
      </w:r>
    </w:p>
  </w:comment>
  <w:comment w:id="146" w:author="Kauê Souza" w:date="2020-07-04T01:28:00Z" w:initials="KS">
    <w:p w14:paraId="09082C95" w14:textId="272AA322" w:rsidR="00E73C89" w:rsidRDefault="00E73C89" w:rsidP="00ED3B32">
      <w:pPr>
        <w:pStyle w:val="Textodecomentrio"/>
      </w:pPr>
      <w:r>
        <w:rPr>
          <w:rStyle w:val="Refdecomentrio"/>
        </w:rPr>
        <w:annotationRef/>
      </w:r>
      <w:r>
        <w:t>Aqui é preciso indicar a figura. Busca-se no intervalo entre a palavra ‘’excipientes’’ e o próximo ponto final (Figura 14)</w:t>
      </w:r>
    </w:p>
    <w:p w14:paraId="79A0D4A8" w14:textId="19A3166A" w:rsidR="00E73C89" w:rsidRDefault="00E73C89">
      <w:pPr>
        <w:pStyle w:val="Textodecomentrio"/>
      </w:pPr>
    </w:p>
  </w:comment>
  <w:comment w:id="148" w:author="Kauê Souza" w:date="2020-07-04T01:28:00Z" w:initials="KS">
    <w:p w14:paraId="29C10886" w14:textId="5DF060A5" w:rsidR="00E73C89" w:rsidRDefault="00E73C89">
      <w:pPr>
        <w:pStyle w:val="Textodecomentrio"/>
      </w:pPr>
      <w:r>
        <w:rPr>
          <w:rStyle w:val="Refdecomentrio"/>
        </w:rPr>
        <w:annotationRef/>
      </w:r>
      <w:r>
        <w:t>Correção: Figura 14</w:t>
      </w:r>
    </w:p>
  </w:comment>
  <w:comment w:id="149" w:author="Kauê Souza" w:date="2020-07-04T01:29:00Z" w:initials="KS">
    <w:p w14:paraId="593F0D4F" w14:textId="221E57DC" w:rsidR="00E73C89" w:rsidRDefault="00E73C89" w:rsidP="00ED3B32">
      <w:pPr>
        <w:pStyle w:val="Textodecomentrio"/>
      </w:pPr>
      <w:r>
        <w:rPr>
          <w:rStyle w:val="Refdecomentrio"/>
        </w:rPr>
        <w:annotationRef/>
      </w:r>
      <w:r>
        <w:t>Aqui é preciso indicar a figura. Busca-se a palavra ‘’excipientes’’ e em seguida no intervalo entre ‘*’ e o próximo ponto final (Figura 15)</w:t>
      </w:r>
    </w:p>
    <w:p w14:paraId="11AC3879" w14:textId="62EE833D" w:rsidR="00E73C89" w:rsidRDefault="00E73C89">
      <w:pPr>
        <w:pStyle w:val="Textodecomentrio"/>
      </w:pPr>
    </w:p>
  </w:comment>
  <w:comment w:id="151" w:author="Kauê Souza" w:date="2020-07-04T01:29:00Z" w:initials="KS">
    <w:p w14:paraId="69B870B5" w14:textId="19B6B78C" w:rsidR="00E73C89" w:rsidRDefault="00E73C89">
      <w:pPr>
        <w:pStyle w:val="Textodecomentrio"/>
      </w:pPr>
      <w:r>
        <w:rPr>
          <w:rStyle w:val="Refdecomentrio"/>
        </w:rPr>
        <w:annotationRef/>
      </w:r>
      <w:r>
        <w:t>Correção: Figura 15</w:t>
      </w:r>
    </w:p>
  </w:comment>
  <w:comment w:id="152" w:author="Kauê Souza" w:date="2020-07-04T01:30:00Z" w:initials="KS">
    <w:p w14:paraId="356B2C8D" w14:textId="2262DFD0" w:rsidR="00E73C89" w:rsidRDefault="00E73C89" w:rsidP="006D7FDC">
      <w:pPr>
        <w:pStyle w:val="Textodecomentrio"/>
      </w:pPr>
      <w:r>
        <w:rPr>
          <w:rStyle w:val="Refdecomentrio"/>
        </w:rPr>
        <w:annotationRef/>
      </w:r>
      <w:r>
        <w:t>Aqui é preciso indicar a figura. Busca-se no intervalo entre a palavra ‘’veículos’’ e o próximo ponto final (Figura 16)</w:t>
      </w:r>
    </w:p>
    <w:p w14:paraId="15CCE2F0" w14:textId="6B98DC63" w:rsidR="00E73C89" w:rsidRDefault="00E73C89">
      <w:pPr>
        <w:pStyle w:val="Textodecomentrio"/>
      </w:pPr>
    </w:p>
  </w:comment>
  <w:comment w:id="154" w:author="Kauê Souza" w:date="2020-07-04T01:30:00Z" w:initials="KS">
    <w:p w14:paraId="7066224B" w14:textId="0E816A04" w:rsidR="00E73C89" w:rsidRDefault="00E73C89">
      <w:pPr>
        <w:pStyle w:val="Textodecomentrio"/>
      </w:pPr>
      <w:r>
        <w:rPr>
          <w:rStyle w:val="Refdecomentrio"/>
        </w:rPr>
        <w:annotationRef/>
      </w:r>
      <w:r>
        <w:t>Correção: Figura 16</w:t>
      </w:r>
    </w:p>
  </w:comment>
  <w:comment w:id="155" w:author="Kauê Souza" w:date="2020-07-04T01:40:00Z" w:initials="KS">
    <w:p w14:paraId="5A1A33CF" w14:textId="047BC420" w:rsidR="00E73C89" w:rsidRDefault="00E73C89" w:rsidP="009656CA">
      <w:pPr>
        <w:pStyle w:val="Textodecomentrio"/>
      </w:pPr>
      <w:r>
        <w:rPr>
          <w:rStyle w:val="Refdecomentrio"/>
        </w:rPr>
        <w:annotationRef/>
      </w:r>
      <w:r>
        <w:t>Aqui é preciso indicar a figura. Busca-se a palavra ‘’excipiente’’ e em seguida no intervalo’**’ e o próximo ponto final (Figura 17)</w:t>
      </w:r>
    </w:p>
    <w:p w14:paraId="68155FFA" w14:textId="3A427001" w:rsidR="00E73C89" w:rsidRDefault="00E73C89">
      <w:pPr>
        <w:pStyle w:val="Textodecomentrio"/>
      </w:pPr>
    </w:p>
  </w:comment>
  <w:comment w:id="157" w:author="Kauê Souza" w:date="2020-07-04T01:40:00Z" w:initials="KS">
    <w:p w14:paraId="50B88062" w14:textId="0BD79254" w:rsidR="00E73C89" w:rsidRDefault="00E73C89">
      <w:pPr>
        <w:pStyle w:val="Textodecomentrio"/>
      </w:pPr>
      <w:r>
        <w:rPr>
          <w:rStyle w:val="Refdecomentrio"/>
        </w:rPr>
        <w:annotationRef/>
      </w:r>
      <w:r>
        <w:t>Correção: Figura 17</w:t>
      </w:r>
    </w:p>
  </w:comment>
  <w:comment w:id="158" w:author="Kauê Souza" w:date="2020-07-04T01:42:00Z" w:initials="KS">
    <w:p w14:paraId="7602993A" w14:textId="58115F9E" w:rsidR="00E73C89" w:rsidRDefault="00E73C89" w:rsidP="009656CA">
      <w:pPr>
        <w:pStyle w:val="Textodecomentrio"/>
      </w:pPr>
      <w:r>
        <w:rPr>
          <w:rStyle w:val="Refdecomentrio"/>
        </w:rPr>
        <w:annotationRef/>
      </w:r>
      <w:r>
        <w:t>Aqui é preciso indicar a figura. Busca-se a palavra ‘’excipientes’’ e em seguida no intervalo entre ‘’(‘’e’’)’’ (Figura 18)</w:t>
      </w:r>
    </w:p>
    <w:p w14:paraId="39BB0BC8" w14:textId="5CBD3B1B" w:rsidR="00E73C89" w:rsidRDefault="00E73C89">
      <w:pPr>
        <w:pStyle w:val="Textodecomentrio"/>
      </w:pPr>
    </w:p>
  </w:comment>
  <w:comment w:id="160" w:author="Kauê Souza" w:date="2020-07-04T01:42:00Z" w:initials="KS">
    <w:p w14:paraId="1B1FAD55" w14:textId="2AB3406B" w:rsidR="00E73C89" w:rsidRDefault="00E73C89">
      <w:pPr>
        <w:pStyle w:val="Textodecomentrio"/>
      </w:pPr>
      <w:r>
        <w:rPr>
          <w:rStyle w:val="Refdecomentrio"/>
        </w:rPr>
        <w:annotationRef/>
      </w:r>
      <w:r>
        <w:t>Correção: Figura 18</w:t>
      </w:r>
    </w:p>
  </w:comment>
  <w:comment w:id="161" w:author="Kauê Souza" w:date="2020-07-04T01:43:00Z" w:initials="KS">
    <w:p w14:paraId="041E4B4F" w14:textId="5FC48FE0" w:rsidR="00E73C89" w:rsidRDefault="00E73C89" w:rsidP="009656CA">
      <w:pPr>
        <w:pStyle w:val="Textodecomentrio"/>
      </w:pPr>
      <w:r>
        <w:rPr>
          <w:rStyle w:val="Refdecomentrio"/>
        </w:rPr>
        <w:annotationRef/>
      </w:r>
      <w:r>
        <w:t>Aqui é preciso indicar a figura. Busca-se a palavra ‘’excipientes’’ e em seguida no intervalo entre ‘’(‘’e’’)’’ (Figura 19)</w:t>
      </w:r>
    </w:p>
    <w:p w14:paraId="193BCE7F" w14:textId="77777777" w:rsidR="00E73C89" w:rsidRDefault="00E73C89" w:rsidP="009656CA">
      <w:pPr>
        <w:pStyle w:val="Textodecomentrio"/>
      </w:pPr>
    </w:p>
    <w:p w14:paraId="74E2DA8F" w14:textId="266DABD7" w:rsidR="00E73C89" w:rsidRDefault="00E73C89">
      <w:pPr>
        <w:pStyle w:val="Textodecomentrio"/>
      </w:pPr>
    </w:p>
  </w:comment>
  <w:comment w:id="163" w:author="Kauê Souza" w:date="2020-07-04T01:43:00Z" w:initials="KS">
    <w:p w14:paraId="2D8E0D9C" w14:textId="6B45EEB1" w:rsidR="00E73C89" w:rsidRDefault="00E73C89">
      <w:pPr>
        <w:pStyle w:val="Textodecomentrio"/>
      </w:pPr>
      <w:r>
        <w:rPr>
          <w:rStyle w:val="Refdecomentrio"/>
        </w:rPr>
        <w:annotationRef/>
      </w:r>
      <w:r>
        <w:t>Correção: Figura 19</w:t>
      </w:r>
    </w:p>
  </w:comment>
  <w:comment w:id="164" w:author="Kauê Souza" w:date="2020-07-04T01:44:00Z" w:initials="KS">
    <w:p w14:paraId="3940889B" w14:textId="5920D5D0" w:rsidR="00E73C89" w:rsidRDefault="00E73C89" w:rsidP="009656CA">
      <w:pPr>
        <w:pStyle w:val="Textodecomentrio"/>
      </w:pPr>
      <w:r>
        <w:rPr>
          <w:rStyle w:val="Refdecomentrio"/>
        </w:rPr>
        <w:annotationRef/>
      </w:r>
      <w:r>
        <w:t>Aqui é preciso indicar a figura. Busca-se a palavra ‘’veículo’’ e em seguida no intervalo entre ‘’(‘’e’’)’’ (Figura 20)</w:t>
      </w:r>
    </w:p>
    <w:p w14:paraId="7BC586A2" w14:textId="77777777" w:rsidR="00E73C89" w:rsidRDefault="00E73C89" w:rsidP="009656CA">
      <w:pPr>
        <w:pStyle w:val="Textodecomentrio"/>
      </w:pPr>
    </w:p>
    <w:p w14:paraId="12D062A3" w14:textId="63CAFD5E" w:rsidR="00E73C89" w:rsidRDefault="00E73C89">
      <w:pPr>
        <w:pStyle w:val="Textodecomentrio"/>
      </w:pPr>
    </w:p>
  </w:comment>
  <w:comment w:id="165" w:author="Kauê Souza" w:date="2020-07-04T01:44:00Z" w:initials="KS">
    <w:p w14:paraId="5C127012" w14:textId="6EF4A679" w:rsidR="00E73C89" w:rsidRDefault="00E73C89" w:rsidP="009656CA">
      <w:pPr>
        <w:pStyle w:val="Textodecomentrio"/>
      </w:pPr>
      <w:r>
        <w:rPr>
          <w:rStyle w:val="Refdecomentrio"/>
        </w:rPr>
        <w:annotationRef/>
      </w:r>
      <w:r>
        <w:t>Aqui é preciso indicar a figura. Busca-se no intervalo entre ‘’quantidade suficiente de’’ e ‘’como’’ (Figura 21)</w:t>
      </w:r>
    </w:p>
    <w:p w14:paraId="4A6246B8" w14:textId="77777777" w:rsidR="00E73C89" w:rsidRDefault="00E73C89" w:rsidP="009656CA">
      <w:pPr>
        <w:pStyle w:val="Textodecomentrio"/>
      </w:pPr>
    </w:p>
    <w:p w14:paraId="5BB762F5" w14:textId="373FD510" w:rsidR="00E73C89" w:rsidRDefault="00E73C89">
      <w:pPr>
        <w:pStyle w:val="Textodecomentrio"/>
      </w:pPr>
    </w:p>
  </w:comment>
  <w:comment w:id="167" w:author="Kauê Souza" w:date="2020-07-04T01:46:00Z" w:initials="KS">
    <w:p w14:paraId="3AA370FC" w14:textId="352EBD96" w:rsidR="00E73C89" w:rsidRDefault="00E73C89">
      <w:pPr>
        <w:pStyle w:val="Textodecomentrio"/>
      </w:pPr>
      <w:r>
        <w:rPr>
          <w:rStyle w:val="Refdecomentrio"/>
        </w:rPr>
        <w:annotationRef/>
      </w:r>
      <w:r>
        <w:t>Correção: Figura 21</w:t>
      </w:r>
    </w:p>
  </w:comment>
  <w:comment w:id="168" w:author="Kauê Souza" w:date="2020-07-04T01:47:00Z" w:initials="KS">
    <w:p w14:paraId="0AA3C381" w14:textId="67D5F5B9" w:rsidR="00E73C89" w:rsidRDefault="00E73C89">
      <w:pPr>
        <w:pStyle w:val="Textodecomentrio"/>
      </w:pPr>
      <w:r>
        <w:rPr>
          <w:rStyle w:val="Refdecomentrio"/>
        </w:rPr>
        <w:annotationRef/>
      </w:r>
      <w:r>
        <w:t>Sugestão: ‘’são retornados como vazio pelo sistema’’.</w:t>
      </w:r>
    </w:p>
  </w:comment>
  <w:comment w:id="170" w:author="Kauê Souza" w:date="2020-07-04T01:48:00Z" w:initials="KS">
    <w:p w14:paraId="1640A103" w14:textId="60E56C7E" w:rsidR="00E73C89" w:rsidRDefault="00E73C89">
      <w:pPr>
        <w:pStyle w:val="Textodecomentrio"/>
      </w:pPr>
      <w:r>
        <w:rPr>
          <w:rStyle w:val="Refdecomentrio"/>
        </w:rPr>
        <w:annotationRef/>
      </w:r>
      <w:r>
        <w:t>Correção: Figura 22</w:t>
      </w:r>
    </w:p>
  </w:comment>
  <w:comment w:id="172" w:author="Kauê Souza" w:date="2020-07-04T01:49:00Z" w:initials="KS">
    <w:p w14:paraId="153A0C7C" w14:textId="3B50CD91" w:rsidR="00E73C89" w:rsidRDefault="00E73C89">
      <w:pPr>
        <w:pStyle w:val="Textodecomentrio"/>
      </w:pPr>
      <w:r>
        <w:rPr>
          <w:rStyle w:val="Refdecomentrio"/>
        </w:rPr>
        <w:annotationRef/>
      </w:r>
      <w:r>
        <w:t xml:space="preserve">Após a palavra ‘’fluxograma’’ colocar a numeração da figura é o suficiente. ‘’...... representados no fluxograma (Figura 23). </w:t>
      </w:r>
    </w:p>
    <w:p w14:paraId="2E9416A6" w14:textId="53FFBE72" w:rsidR="00E73C89" w:rsidRDefault="00E73C89">
      <w:pPr>
        <w:pStyle w:val="Textodecomentrio"/>
      </w:pPr>
      <w:r>
        <w:t>Correção: Figura 23</w:t>
      </w:r>
    </w:p>
  </w:comment>
  <w:comment w:id="174" w:author="Kauê Souza" w:date="2020-07-04T01:53:00Z" w:initials="KS">
    <w:p w14:paraId="25EAFA56" w14:textId="23732FFA" w:rsidR="00E73C89" w:rsidRDefault="00E73C89">
      <w:pPr>
        <w:pStyle w:val="Textodecomentrio"/>
      </w:pPr>
      <w:r>
        <w:rPr>
          <w:rStyle w:val="Refdecomentrio"/>
        </w:rPr>
        <w:annotationRef/>
      </w:r>
      <w:r>
        <w:t>Correção: Figura 23</w:t>
      </w:r>
    </w:p>
  </w:comment>
  <w:comment w:id="175" w:author="Kauê Souza" w:date="2020-07-04T01:53:00Z" w:initials="KS">
    <w:p w14:paraId="3A77D0EE" w14:textId="13E17F2F" w:rsidR="00E73C89" w:rsidRDefault="00E73C89">
      <w:pPr>
        <w:pStyle w:val="Textodecomentrio"/>
      </w:pPr>
      <w:r>
        <w:rPr>
          <w:rStyle w:val="Refdecomentrio"/>
        </w:rPr>
        <w:annotationRef/>
      </w:r>
      <w:r>
        <w:t>Conferir a sequência numérica das referências</w:t>
      </w:r>
    </w:p>
  </w:comment>
  <w:comment w:id="176" w:author="Kauê Souza" w:date="2020-07-04T02:00:00Z" w:initials="KS">
    <w:p w14:paraId="4CD8E00D" w14:textId="0DBB9B4C" w:rsidR="00E73C89" w:rsidRDefault="00E73C89">
      <w:pPr>
        <w:pStyle w:val="Textodecomentrio"/>
      </w:pPr>
      <w:r>
        <w:rPr>
          <w:rStyle w:val="Refdecomentrio"/>
        </w:rPr>
        <w:annotationRef/>
      </w:r>
      <w:r>
        <w:t>‘’onde encontra-se o sumário’’</w:t>
      </w:r>
    </w:p>
  </w:comment>
  <w:comment w:id="177" w:author="Kauê Souza" w:date="2020-07-04T02:02:00Z" w:initials="KS">
    <w:p w14:paraId="71415B38" w14:textId="2EF75F82" w:rsidR="00E73C89" w:rsidRDefault="00E73C89">
      <w:pPr>
        <w:pStyle w:val="Textodecomentrio"/>
      </w:pPr>
      <w:r>
        <w:rPr>
          <w:rStyle w:val="Refdecomentrio"/>
        </w:rPr>
        <w:annotationRef/>
      </w:r>
      <w:r>
        <w:t>Então,</w:t>
      </w:r>
    </w:p>
  </w:comment>
  <w:comment w:id="178" w:author="Kauê Souza" w:date="2020-07-04T02:03:00Z" w:initials="KS">
    <w:p w14:paraId="4498FCE7" w14:textId="740D31EC" w:rsidR="00E73C89" w:rsidRDefault="00E73C89">
      <w:pPr>
        <w:pStyle w:val="Textodecomentrio"/>
      </w:pPr>
      <w:r>
        <w:rPr>
          <w:rStyle w:val="Refdecomentrio"/>
        </w:rPr>
        <w:annotationRef/>
      </w:r>
      <w:r>
        <w:t>‘’foi feita uma busca pela página’’..........</w:t>
      </w:r>
    </w:p>
  </w:comment>
  <w:comment w:id="179" w:author="Kauê Souza" w:date="2020-07-04T02:04:00Z" w:initials="KS">
    <w:p w14:paraId="394125C4" w14:textId="5BD49ED3" w:rsidR="00E73C89" w:rsidRDefault="00E73C89">
      <w:pPr>
        <w:pStyle w:val="Textodecomentrio"/>
      </w:pPr>
      <w:r>
        <w:rPr>
          <w:rStyle w:val="Refdecomentrio"/>
        </w:rPr>
        <w:annotationRef/>
      </w:r>
      <w:r>
        <w:t>Sugestão: Eu começaria a frase: Assim, buscou-se pelas ocorrências.......’’</w:t>
      </w:r>
    </w:p>
  </w:comment>
  <w:comment w:id="181" w:author="Kauê Souza" w:date="2020-07-04T02:06:00Z" w:initials="KS">
    <w:p w14:paraId="63BEE123" w14:textId="3F4B2395" w:rsidR="00E73C89" w:rsidRDefault="00E73C89">
      <w:pPr>
        <w:pStyle w:val="Textodecomentrio"/>
      </w:pPr>
      <w:r>
        <w:rPr>
          <w:rStyle w:val="Refdecomentrio"/>
        </w:rPr>
        <w:annotationRef/>
      </w:r>
      <w:r>
        <w:t>Conferir a sequência numérica das referências</w:t>
      </w:r>
    </w:p>
  </w:comment>
  <w:comment w:id="182" w:author="Kauê Souza" w:date="2020-07-04T02:08:00Z" w:initials="KS">
    <w:p w14:paraId="40A0D5D5" w14:textId="73BE07F5" w:rsidR="00E73C89" w:rsidRDefault="00E73C89">
      <w:pPr>
        <w:pStyle w:val="Textodecomentrio"/>
      </w:pPr>
      <w:r>
        <w:rPr>
          <w:rStyle w:val="Refdecomentrio"/>
        </w:rPr>
        <w:annotationRef/>
      </w:r>
      <w:r>
        <w:t>Não precisa colocar o direcionamento da tabela/figura no texto. É recomendado que coloque apenas (Tabela 4)</w:t>
      </w:r>
    </w:p>
  </w:comment>
  <w:comment w:id="184" w:author="Kauê Souza" w:date="2020-07-04T02:10:00Z" w:initials="KS">
    <w:p w14:paraId="5C44402F" w14:textId="579701C8" w:rsidR="00E73C89" w:rsidRDefault="00E73C89">
      <w:pPr>
        <w:pStyle w:val="Textodecomentrio"/>
      </w:pPr>
      <w:r>
        <w:rPr>
          <w:rStyle w:val="Refdecomentrio"/>
        </w:rPr>
        <w:annotationRef/>
      </w:r>
      <w:r>
        <w:t>Conferir a sequência numéricas das referências</w:t>
      </w:r>
    </w:p>
  </w:comment>
  <w:comment w:id="185" w:author="Kauê Souza" w:date="2020-07-04T02:12:00Z" w:initials="KS">
    <w:p w14:paraId="572C3065" w14:textId="1DF806B8" w:rsidR="00E73C89" w:rsidRDefault="00E73C89">
      <w:pPr>
        <w:pStyle w:val="Textodecomentrio"/>
      </w:pPr>
      <w:r>
        <w:rPr>
          <w:rStyle w:val="Refdecomentrio"/>
        </w:rPr>
        <w:annotationRef/>
      </w:r>
      <w:r>
        <w:t>‘sendo a primeira compreendida em downloads...........</w:t>
      </w:r>
    </w:p>
  </w:comment>
  <w:comment w:id="186" w:author="Kauê Souza" w:date="2020-07-04T02:13:00Z" w:initials="KS">
    <w:p w14:paraId="15F1FF65" w14:textId="0A070F75" w:rsidR="00E73C89" w:rsidRDefault="00E73C89">
      <w:pPr>
        <w:pStyle w:val="Textodecomentrio"/>
      </w:pPr>
      <w:r>
        <w:rPr>
          <w:rStyle w:val="Refdecomentrio"/>
        </w:rPr>
        <w:annotationRef/>
      </w:r>
      <w:r>
        <w:t>‘’e a segunda parte compreendida pela interpretação das bulas.......’’’</w:t>
      </w:r>
    </w:p>
  </w:comment>
  <w:comment w:id="188" w:author="Kauê Souza" w:date="2020-07-04T02:15:00Z" w:initials="KS">
    <w:p w14:paraId="4BE8BDE4" w14:textId="58EB17C7" w:rsidR="00E73C89" w:rsidRDefault="00E73C89">
      <w:pPr>
        <w:pStyle w:val="Textodecomentrio"/>
      </w:pPr>
      <w:r>
        <w:rPr>
          <w:rStyle w:val="Refdecomentrio"/>
        </w:rPr>
        <w:annotationRef/>
      </w:r>
      <w:r>
        <w:t>Correção: Figura 24</w:t>
      </w:r>
    </w:p>
  </w:comment>
  <w:comment w:id="189" w:author="Kauê Souza" w:date="2020-07-04T02:16:00Z" w:initials="KS">
    <w:p w14:paraId="64994B93" w14:textId="4B472B2B" w:rsidR="00E73C89" w:rsidRDefault="00E73C89">
      <w:pPr>
        <w:pStyle w:val="Textodecomentrio"/>
      </w:pPr>
      <w:r>
        <w:rPr>
          <w:rStyle w:val="Refdecomentrio"/>
        </w:rPr>
        <w:annotationRef/>
      </w:r>
      <w:r>
        <w:t xml:space="preserve">Através do comando detalhado </w:t>
      </w:r>
    </w:p>
  </w:comment>
  <w:comment w:id="190" w:author="Kauê Souza" w:date="2020-07-04T02:15:00Z" w:initials="KS">
    <w:p w14:paraId="4DFC1345" w14:textId="69BF2271" w:rsidR="00E73C89" w:rsidRDefault="00E73C89">
      <w:pPr>
        <w:pStyle w:val="Textodecomentrio"/>
      </w:pPr>
      <w:r>
        <w:t>(</w:t>
      </w:r>
      <w:r>
        <w:rPr>
          <w:rStyle w:val="Refdecomentrio"/>
        </w:rPr>
        <w:annotationRef/>
      </w:r>
      <w:r>
        <w:t>Figura 24)</w:t>
      </w:r>
    </w:p>
  </w:comment>
  <w:comment w:id="191" w:author="Kauê Souza" w:date="2020-07-04T02:17:00Z" w:initials="KS">
    <w:p w14:paraId="044FFE65" w14:textId="304E56D4" w:rsidR="00E73C89" w:rsidRDefault="00E73C89">
      <w:pPr>
        <w:pStyle w:val="Textodecomentrio"/>
      </w:pPr>
      <w:r>
        <w:rPr>
          <w:rStyle w:val="Refdecomentrio"/>
        </w:rPr>
        <w:annotationRef/>
      </w:r>
      <w:r>
        <w:t>presente</w:t>
      </w:r>
    </w:p>
  </w:comment>
  <w:comment w:id="192" w:author="Kauê Souza" w:date="2020-07-04T02:17:00Z" w:initials="KS">
    <w:p w14:paraId="4865D2BD" w14:textId="23AB3969" w:rsidR="00E73C89" w:rsidRDefault="00E73C89">
      <w:pPr>
        <w:pStyle w:val="Textodecomentrio"/>
      </w:pPr>
      <w:r>
        <w:rPr>
          <w:rStyle w:val="Refdecomentrio"/>
        </w:rPr>
        <w:annotationRef/>
      </w:r>
      <w:r>
        <w:t>Verificar a sequência numérica das referências</w:t>
      </w:r>
    </w:p>
  </w:comment>
  <w:comment w:id="193" w:author="Kauê Souza" w:date="2020-07-04T02:19:00Z" w:initials="KS">
    <w:p w14:paraId="7AC6419D" w14:textId="53A02B33" w:rsidR="00E73C89" w:rsidRDefault="00E73C89">
      <w:pPr>
        <w:pStyle w:val="Textodecomentrio"/>
      </w:pPr>
      <w:r>
        <w:rPr>
          <w:rStyle w:val="Refdecomentrio"/>
        </w:rPr>
        <w:annotationRef/>
      </w:r>
      <w:r>
        <w:t>faz</w:t>
      </w:r>
    </w:p>
  </w:comment>
  <w:comment w:id="194" w:author="Kauê Souza" w:date="2020-07-04T02:19:00Z" w:initials="KS">
    <w:p w14:paraId="42A61533" w14:textId="4D9E6BC1" w:rsidR="00E73C89" w:rsidRDefault="00E73C89">
      <w:pPr>
        <w:pStyle w:val="Textodecomentrio"/>
      </w:pPr>
      <w:r>
        <w:rPr>
          <w:rStyle w:val="Refdecomentrio"/>
        </w:rPr>
        <w:annotationRef/>
      </w:r>
      <w:r>
        <w:t>atualiza</w:t>
      </w:r>
    </w:p>
  </w:comment>
  <w:comment w:id="196" w:author="Kauê Souza" w:date="2020-07-04T02:19:00Z" w:initials="KS">
    <w:p w14:paraId="3ED9F26D" w14:textId="35C37F21" w:rsidR="00E73C89" w:rsidRDefault="00E73C89">
      <w:pPr>
        <w:pStyle w:val="Textodecomentrio"/>
      </w:pPr>
      <w:r>
        <w:rPr>
          <w:rStyle w:val="Refdecomentrio"/>
        </w:rPr>
        <w:annotationRef/>
      </w:r>
      <w:r>
        <w:t>Correção:Figura 25</w:t>
      </w:r>
    </w:p>
  </w:comment>
  <w:comment w:id="197" w:author="Kauê Souza" w:date="2020-07-04T02:20:00Z" w:initials="KS">
    <w:p w14:paraId="27F0F81F" w14:textId="244EF5F1" w:rsidR="00E73C89" w:rsidRDefault="00E73C89">
      <w:pPr>
        <w:pStyle w:val="Textodecomentrio"/>
      </w:pPr>
      <w:r>
        <w:rPr>
          <w:rStyle w:val="Refdecomentrio"/>
        </w:rPr>
        <w:annotationRef/>
      </w:r>
      <w:r>
        <w:t>Correção: Figura 26</w:t>
      </w:r>
    </w:p>
  </w:comment>
  <w:comment w:id="199" w:author="Kauê Souza" w:date="2020-07-04T02:20:00Z" w:initials="KS">
    <w:p w14:paraId="62988ECD" w14:textId="12D09491" w:rsidR="00E73C89" w:rsidRDefault="00E73C89">
      <w:pPr>
        <w:pStyle w:val="Textodecomentrio"/>
      </w:pPr>
      <w:r>
        <w:rPr>
          <w:rStyle w:val="Refdecomentrio"/>
        </w:rPr>
        <w:annotationRef/>
      </w:r>
      <w:r>
        <w:t>Correção: Figura 26</w:t>
      </w:r>
    </w:p>
  </w:comment>
  <w:comment w:id="201" w:author="Kauê Souza" w:date="2020-07-04T02:21:00Z" w:initials="KS">
    <w:p w14:paraId="1EBA83F9" w14:textId="53671FF0" w:rsidR="00E73C89" w:rsidRDefault="00E73C89">
      <w:pPr>
        <w:pStyle w:val="Textodecomentrio"/>
      </w:pPr>
      <w:r>
        <w:rPr>
          <w:rStyle w:val="Refdecomentrio"/>
        </w:rPr>
        <w:annotationRef/>
      </w:r>
      <w:r>
        <w:t>Correção: Figura 27</w:t>
      </w:r>
    </w:p>
  </w:comment>
  <w:comment w:id="203" w:author="Kauê Souza" w:date="2020-07-04T02:22:00Z" w:initials="KS">
    <w:p w14:paraId="01DA74B0" w14:textId="485CD185" w:rsidR="00E73C89" w:rsidRDefault="00E73C89">
      <w:pPr>
        <w:pStyle w:val="Textodecomentrio"/>
      </w:pPr>
      <w:r>
        <w:rPr>
          <w:rStyle w:val="Refdecomentrio"/>
        </w:rPr>
        <w:annotationRef/>
      </w:r>
      <w:r>
        <w:t>Correção: Figura 28</w:t>
      </w:r>
    </w:p>
  </w:comment>
  <w:comment w:id="205" w:author="Kauê Souza" w:date="2020-07-04T02:22:00Z" w:initials="KS">
    <w:p w14:paraId="2BDEBB27" w14:textId="0B722D49" w:rsidR="00E73C89" w:rsidRDefault="00E73C89">
      <w:pPr>
        <w:pStyle w:val="Textodecomentrio"/>
      </w:pPr>
      <w:r>
        <w:rPr>
          <w:rStyle w:val="Refdecomentrio"/>
        </w:rPr>
        <w:annotationRef/>
      </w:r>
      <w:r>
        <w:t>Correção: Figura 29</w:t>
      </w:r>
    </w:p>
  </w:comment>
  <w:comment w:id="206" w:author="Kauê Souza" w:date="2020-07-04T02:23:00Z" w:initials="KS">
    <w:p w14:paraId="77AFAD93" w14:textId="77777777" w:rsidR="00E73C89" w:rsidRDefault="00E73C89">
      <w:pPr>
        <w:pStyle w:val="Textodecomentrio"/>
      </w:pPr>
      <w:r>
        <w:rPr>
          <w:rStyle w:val="Refdecomentrio"/>
        </w:rPr>
        <w:annotationRef/>
      </w:r>
      <w:r>
        <w:t>Verificar a sequência numérica das referências</w:t>
      </w:r>
    </w:p>
    <w:p w14:paraId="36401067" w14:textId="26D5EB46" w:rsidR="00E73C89" w:rsidRDefault="00E73C89">
      <w:pPr>
        <w:pStyle w:val="Textodecomentrio"/>
      </w:pPr>
    </w:p>
  </w:comment>
  <w:comment w:id="208" w:author="Kauê Souza" w:date="2020-07-04T02:24:00Z" w:initials="KS">
    <w:p w14:paraId="3902937F" w14:textId="55B0AED0" w:rsidR="00E73C89" w:rsidRDefault="00E73C89">
      <w:pPr>
        <w:pStyle w:val="Textodecomentrio"/>
      </w:pPr>
      <w:r>
        <w:rPr>
          <w:rStyle w:val="Refdecomentrio"/>
        </w:rPr>
        <w:annotationRef/>
      </w:r>
      <w:r>
        <w:t>Correção: Figura 30</w:t>
      </w:r>
    </w:p>
  </w:comment>
  <w:comment w:id="209" w:author="Kauê Souza" w:date="2020-07-04T02:24:00Z" w:initials="KS">
    <w:p w14:paraId="762F437E" w14:textId="4DAA0187" w:rsidR="00E73C89" w:rsidRDefault="00E73C89">
      <w:pPr>
        <w:pStyle w:val="Textodecomentrio"/>
      </w:pPr>
      <w:r>
        <w:rPr>
          <w:rStyle w:val="Refdecomentrio"/>
        </w:rPr>
        <w:annotationRef/>
      </w:r>
      <w:r>
        <w:t>Figura 30</w:t>
      </w:r>
    </w:p>
  </w:comment>
  <w:comment w:id="210" w:author="Kauê Souza" w:date="2020-07-04T02:24:00Z" w:initials="KS">
    <w:p w14:paraId="0E09739C" w14:textId="45C52870" w:rsidR="00E73C89" w:rsidRDefault="00E73C89">
      <w:pPr>
        <w:pStyle w:val="Textodecomentrio"/>
      </w:pPr>
      <w:r>
        <w:rPr>
          <w:rStyle w:val="Refdecomentrio"/>
        </w:rPr>
        <w:annotationRef/>
      </w:r>
      <w:r>
        <w:t>Correção: Figura 31</w:t>
      </w:r>
    </w:p>
  </w:comment>
  <w:comment w:id="211" w:author="Kauê Souza" w:date="2020-07-04T02:25:00Z" w:initials="KS">
    <w:p w14:paraId="37AD18D8" w14:textId="2E826A90" w:rsidR="00E73C89" w:rsidRDefault="00E73C89">
      <w:pPr>
        <w:pStyle w:val="Textodecomentrio"/>
      </w:pPr>
      <w:r>
        <w:rPr>
          <w:rStyle w:val="Refdecomentrio"/>
        </w:rPr>
        <w:annotationRef/>
      </w:r>
      <w:r>
        <w:t>Não é necessário fazer o direcionamento da figura.</w:t>
      </w:r>
    </w:p>
  </w:comment>
  <w:comment w:id="213" w:author="Kauê Souza" w:date="2020-07-04T02:26:00Z" w:initials="KS">
    <w:p w14:paraId="5C3ECF68" w14:textId="56DF3D5E" w:rsidR="00E73C89" w:rsidRDefault="00E73C89">
      <w:pPr>
        <w:pStyle w:val="Textodecomentrio"/>
      </w:pPr>
      <w:r>
        <w:rPr>
          <w:rStyle w:val="Refdecomentrio"/>
        </w:rPr>
        <w:annotationRef/>
      </w:r>
      <w:r>
        <w:t>Correção: Figura 32</w:t>
      </w:r>
    </w:p>
  </w:comment>
  <w:comment w:id="215" w:author="Kauê Souza" w:date="2020-07-04T02:27:00Z" w:initials="KS">
    <w:p w14:paraId="4D422281" w14:textId="02D3EAD4" w:rsidR="00E73C89" w:rsidRDefault="00E73C89">
      <w:pPr>
        <w:pStyle w:val="Textodecomentrio"/>
      </w:pPr>
      <w:r>
        <w:rPr>
          <w:rStyle w:val="Refdecomentrio"/>
        </w:rPr>
        <w:annotationRef/>
      </w:r>
      <w:r>
        <w:t>Correção: Figura 33</w:t>
      </w:r>
    </w:p>
  </w:comment>
  <w:comment w:id="218" w:author="Kauê Souza" w:date="2020-07-04T02:28:00Z" w:initials="KS">
    <w:p w14:paraId="659BE0BA" w14:textId="635474B4" w:rsidR="00E73C89" w:rsidRDefault="00E73C89">
      <w:pPr>
        <w:pStyle w:val="Textodecomentrio"/>
      </w:pPr>
      <w:r>
        <w:rPr>
          <w:rStyle w:val="Refdecomentrio"/>
        </w:rPr>
        <w:annotationRef/>
      </w:r>
      <w:r>
        <w:t>‘’em’’</w:t>
      </w:r>
    </w:p>
  </w:comment>
  <w:comment w:id="219" w:author="Kauê Souza" w:date="2020-07-04T02:29:00Z" w:initials="KS">
    <w:p w14:paraId="3A0E0A43" w14:textId="1086D7F9" w:rsidR="00E73C89" w:rsidRDefault="00E73C89">
      <w:pPr>
        <w:pStyle w:val="Textodecomentrio"/>
      </w:pPr>
      <w:r>
        <w:rPr>
          <w:rStyle w:val="Refdecomentrio"/>
        </w:rPr>
        <w:annotationRef/>
      </w:r>
      <w:r>
        <w:t>Verificar a sequência numérica das referências</w:t>
      </w:r>
    </w:p>
  </w:comment>
  <w:comment w:id="220" w:author="Kauê Souza" w:date="2020-07-04T02:29:00Z" w:initials="KS">
    <w:p w14:paraId="672AF975" w14:textId="726DAF65" w:rsidR="00E73C89" w:rsidRDefault="00E73C89">
      <w:pPr>
        <w:pStyle w:val="Textodecomentrio"/>
      </w:pPr>
      <w:r>
        <w:rPr>
          <w:rStyle w:val="Refdecomentrio"/>
        </w:rPr>
        <w:annotationRef/>
      </w:r>
      <w:r>
        <w:t>foi</w:t>
      </w:r>
    </w:p>
  </w:comment>
  <w:comment w:id="221" w:author="Kauê Souza" w:date="2020-07-04T02:30:00Z" w:initials="KS">
    <w:p w14:paraId="74EEB451" w14:textId="2C4EC6AD" w:rsidR="00E73C89" w:rsidRDefault="00E73C89">
      <w:pPr>
        <w:pStyle w:val="Textodecomentrio"/>
      </w:pPr>
      <w:r>
        <w:rPr>
          <w:rStyle w:val="Refdecomentrio"/>
        </w:rPr>
        <w:annotationRef/>
      </w:r>
      <w:r>
        <w:t>Sugestão: ‘mostrou-se’’</w:t>
      </w:r>
    </w:p>
  </w:comment>
  <w:comment w:id="222" w:author="Kauê Souza" w:date="2020-07-04T02:33:00Z" w:initials="KS">
    <w:p w14:paraId="4F27878A" w14:textId="5C2ED0EF" w:rsidR="00E73C89" w:rsidRDefault="00E73C89">
      <w:pPr>
        <w:pStyle w:val="Textodecomentrio"/>
      </w:pPr>
      <w:r>
        <w:rPr>
          <w:rStyle w:val="Refdecomentrio"/>
        </w:rPr>
        <w:annotationRef/>
      </w:r>
      <w:r>
        <w:t>Quando uma sigla aparece pela primeira vez no texto é importante que apareça o seu signoficado Food and drugs administration (FDA)</w:t>
      </w:r>
    </w:p>
  </w:comment>
  <w:comment w:id="223" w:author="Kauê Souza" w:date="2020-07-04T02:32:00Z" w:initials="KS">
    <w:p w14:paraId="6528A3E7" w14:textId="5EDC9406" w:rsidR="00E73C89" w:rsidRDefault="00E73C89">
      <w:pPr>
        <w:pStyle w:val="Textodecomentrio"/>
      </w:pPr>
      <w:r>
        <w:rPr>
          <w:rStyle w:val="Refdecomentrio"/>
        </w:rPr>
        <w:annotationRef/>
      </w:r>
      <w:r>
        <w:t>Verificar a sequência numérica das referências.</w:t>
      </w:r>
    </w:p>
  </w:comment>
  <w:comment w:id="226" w:author="Kauê Souza" w:date="2020-07-04T02:38:00Z" w:initials="KS">
    <w:p w14:paraId="62B6E387" w14:textId="36B3A8BF" w:rsidR="00E73C89" w:rsidRDefault="00E73C89">
      <w:pPr>
        <w:pStyle w:val="Textodecomentrio"/>
      </w:pPr>
      <w:r>
        <w:rPr>
          <w:rStyle w:val="Refdecomentrio"/>
        </w:rPr>
        <w:annotationRef/>
      </w:r>
      <w:r>
        <w:t>Verificar a sequência numérica das referências no texto</w:t>
      </w:r>
    </w:p>
  </w:comment>
  <w:comment w:id="231" w:author="Kauê Souza" w:date="2020-07-04T02:35:00Z" w:initials="KS">
    <w:p w14:paraId="34302935" w14:textId="77777777" w:rsidR="00E73C89" w:rsidRDefault="00E73C89">
      <w:pPr>
        <w:pStyle w:val="Textodecomentrio"/>
      </w:pPr>
      <w:r>
        <w:rPr>
          <w:rStyle w:val="Refdecomentrio"/>
        </w:rPr>
        <w:annotationRef/>
      </w:r>
      <w:r>
        <w:t>Correção: Figura suplementar 1.</w:t>
      </w:r>
    </w:p>
    <w:p w14:paraId="348D848B" w14:textId="33CE8236" w:rsidR="00E73C89" w:rsidRDefault="00E73C89">
      <w:pPr>
        <w:pStyle w:val="Textodecomentrio"/>
      </w:pPr>
      <w:r>
        <w:t>Não precisa estar em negrito</w:t>
      </w:r>
    </w:p>
  </w:comment>
  <w:comment w:id="232" w:author="Kauê Souza" w:date="2020-07-04T02:36:00Z" w:initials="KS">
    <w:p w14:paraId="3B771FE9" w14:textId="0910661D" w:rsidR="00E73C89" w:rsidRDefault="00E73C89">
      <w:pPr>
        <w:pStyle w:val="Textodecomentrio"/>
      </w:pPr>
      <w:r>
        <w:rPr>
          <w:rStyle w:val="Refdecomentrio"/>
        </w:rPr>
        <w:annotationRef/>
      </w:r>
      <w:r>
        <w:t>Correção: Figura suplementar 1</w:t>
      </w:r>
    </w:p>
  </w:comment>
  <w:comment w:id="233" w:author="Kauê Souza" w:date="2020-07-04T02:36:00Z" w:initials="KS">
    <w:p w14:paraId="14662E28" w14:textId="0832C408" w:rsidR="00E73C89" w:rsidRDefault="00E73C89">
      <w:pPr>
        <w:pStyle w:val="Textodecomentrio"/>
      </w:pPr>
      <w:r>
        <w:rPr>
          <w:rStyle w:val="Refdecomentrio"/>
        </w:rPr>
        <w:annotationRef/>
      </w:r>
      <w:r>
        <w:t xml:space="preserve">Correção: Figura suplementar 2 </w:t>
      </w:r>
    </w:p>
  </w:comment>
  <w:comment w:id="234" w:author="Kauê Souza" w:date="2020-07-04T02:37:00Z" w:initials="KS">
    <w:p w14:paraId="017B22EE" w14:textId="77777777" w:rsidR="00E73C89" w:rsidRDefault="00E73C89" w:rsidP="000E4ABB">
      <w:pPr>
        <w:pStyle w:val="Textodecomentrio"/>
      </w:pPr>
      <w:r>
        <w:rPr>
          <w:rStyle w:val="Refdecomentrio"/>
        </w:rPr>
        <w:annotationRef/>
      </w:r>
      <w:r>
        <w:t xml:space="preserve">Correção: Figura suplementar 2 </w:t>
      </w:r>
    </w:p>
    <w:p w14:paraId="2446A583" w14:textId="6BF7A7AD" w:rsidR="00E73C89" w:rsidRDefault="00E73C89">
      <w:pPr>
        <w:pStyle w:val="Textodecomentrio"/>
      </w:pPr>
    </w:p>
  </w:comment>
  <w:comment w:id="235" w:author="Kauê Souza" w:date="2020-07-04T02:37:00Z" w:initials="KS">
    <w:p w14:paraId="0A94E33F" w14:textId="577F5724" w:rsidR="00E73C89" w:rsidRDefault="00E73C89" w:rsidP="000E4ABB">
      <w:pPr>
        <w:pStyle w:val="Textodecomentrio"/>
      </w:pPr>
      <w:r>
        <w:rPr>
          <w:rStyle w:val="Refdecomentrio"/>
        </w:rPr>
        <w:annotationRef/>
      </w:r>
      <w:r>
        <w:t xml:space="preserve">Correção: Figura suplementar 3 </w:t>
      </w:r>
    </w:p>
    <w:p w14:paraId="16E87FED" w14:textId="0CDE97C5" w:rsidR="00E73C89" w:rsidRDefault="00E73C89">
      <w:pPr>
        <w:pStyle w:val="Textodecomentrio"/>
      </w:pPr>
    </w:p>
  </w:comment>
  <w:comment w:id="236" w:author="Kauê Souza" w:date="2020-07-04T02:37:00Z" w:initials="KS">
    <w:p w14:paraId="64938A97" w14:textId="0E0ADB9F" w:rsidR="00E73C89" w:rsidRDefault="00E73C89" w:rsidP="000E4ABB">
      <w:pPr>
        <w:pStyle w:val="Textodecomentrio"/>
      </w:pPr>
      <w:r>
        <w:rPr>
          <w:rStyle w:val="Refdecomentrio"/>
        </w:rPr>
        <w:annotationRef/>
      </w:r>
      <w:r>
        <w:t xml:space="preserve">Correção: Figura suplementar 3 </w:t>
      </w:r>
    </w:p>
    <w:p w14:paraId="4B3EE2AF" w14:textId="0B38BCEB" w:rsidR="00E73C89" w:rsidRDefault="00E73C89">
      <w:pPr>
        <w:pStyle w:val="Textodecomentrio"/>
      </w:pPr>
    </w:p>
  </w:comment>
  <w:comment w:id="237" w:author="Kauê Souza" w:date="2020-07-04T02:38:00Z" w:initials="KS">
    <w:p w14:paraId="22981F91" w14:textId="34C77D70" w:rsidR="00E73C89" w:rsidRDefault="00E73C89" w:rsidP="000E4ABB">
      <w:pPr>
        <w:pStyle w:val="Textodecomentrio"/>
      </w:pPr>
      <w:r>
        <w:rPr>
          <w:rStyle w:val="Refdecomentrio"/>
        </w:rPr>
        <w:annotationRef/>
      </w:r>
      <w:r>
        <w:t xml:space="preserve">Correção: Figura suplementar 4 </w:t>
      </w:r>
    </w:p>
    <w:p w14:paraId="51981244" w14:textId="40FFB80C" w:rsidR="00E73C89" w:rsidRDefault="00E73C89">
      <w:pPr>
        <w:pStyle w:val="Textodecoment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F7F3CE" w15:done="0"/>
  <w15:commentEx w15:paraId="101C7E73" w15:done="0"/>
  <w15:commentEx w15:paraId="3A4773FA" w15:done="0"/>
  <w15:commentEx w15:paraId="21CA6E1C" w15:done="0"/>
  <w15:commentEx w15:paraId="4961C95D" w15:done="1"/>
  <w15:commentEx w15:paraId="73AE32F2" w15:done="0"/>
  <w15:commentEx w15:paraId="17B978A1" w15:done="0"/>
  <w15:commentEx w15:paraId="3E640F50" w15:done="1"/>
  <w15:commentEx w15:paraId="682F6E48" w15:done="1"/>
  <w15:commentEx w15:paraId="3C361DA0" w15:done="0"/>
  <w15:commentEx w15:paraId="31D64DA4" w15:done="0"/>
  <w15:commentEx w15:paraId="1CC8E4AB" w15:done="1"/>
  <w15:commentEx w15:paraId="34C6A86C" w15:done="1"/>
  <w15:commentEx w15:paraId="60D04C20" w15:done="1"/>
  <w15:commentEx w15:paraId="00D1FECF" w15:done="0"/>
  <w15:commentEx w15:paraId="64549071" w15:done="1"/>
  <w15:commentEx w15:paraId="619B91AB" w15:done="1"/>
  <w15:commentEx w15:paraId="37D9CFA1" w15:done="0"/>
  <w15:commentEx w15:paraId="19A4B434" w15:done="0"/>
  <w15:commentEx w15:paraId="0E83D74E" w15:done="1"/>
  <w15:commentEx w15:paraId="50A746CA" w15:done="1"/>
  <w15:commentEx w15:paraId="43871B5D" w15:done="0"/>
  <w15:commentEx w15:paraId="677BA4BB" w15:done="0"/>
  <w15:commentEx w15:paraId="503A69D6" w15:done="1"/>
  <w15:commentEx w15:paraId="15EBE157" w15:done="1"/>
  <w15:commentEx w15:paraId="2147AD28" w15:done="0"/>
  <w15:commentEx w15:paraId="30F92427" w15:done="0"/>
  <w15:commentEx w15:paraId="6B2E5CC4" w15:done="0"/>
  <w15:commentEx w15:paraId="02E60951" w15:done="1"/>
  <w15:commentEx w15:paraId="3F408094" w15:done="0"/>
  <w15:commentEx w15:paraId="4A461E77" w15:done="0"/>
  <w15:commentEx w15:paraId="3674F031" w15:done="0"/>
  <w15:commentEx w15:paraId="67518F21" w15:done="0"/>
  <w15:commentEx w15:paraId="27AAE274" w15:done="0"/>
  <w15:commentEx w15:paraId="4F44F102" w15:done="0"/>
  <w15:commentEx w15:paraId="67ABE3D8" w15:done="0"/>
  <w15:commentEx w15:paraId="1C6DAD83" w15:done="0"/>
  <w15:commentEx w15:paraId="6DD59167" w15:done="0"/>
  <w15:commentEx w15:paraId="62411EB5" w15:done="0"/>
  <w15:commentEx w15:paraId="5056FC55" w15:done="0"/>
  <w15:commentEx w15:paraId="19C39D02" w15:done="0"/>
  <w15:commentEx w15:paraId="286BFD9D" w15:paraIdParent="19C39D02" w15:done="0"/>
  <w15:commentEx w15:paraId="01F63044" w15:done="0"/>
  <w15:commentEx w15:paraId="7EF5E967" w15:done="0"/>
  <w15:commentEx w15:paraId="49ECFC8F" w15:done="0"/>
  <w15:commentEx w15:paraId="5E7C3F75" w15:done="0"/>
  <w15:commentEx w15:paraId="489078DF" w15:done="0"/>
  <w15:commentEx w15:paraId="632EBF77" w15:done="0"/>
  <w15:commentEx w15:paraId="273A6EAA" w15:done="0"/>
  <w15:commentEx w15:paraId="451ED442" w15:done="0"/>
  <w15:commentEx w15:paraId="291F51D5" w15:done="0"/>
  <w15:commentEx w15:paraId="77E94938" w15:done="0"/>
  <w15:commentEx w15:paraId="4FD51B63" w15:done="0"/>
  <w15:commentEx w15:paraId="658D7EF9" w15:done="0"/>
  <w15:commentEx w15:paraId="25A4A714" w15:done="0"/>
  <w15:commentEx w15:paraId="5E708F44" w15:done="0"/>
  <w15:commentEx w15:paraId="7C701413" w15:done="0"/>
  <w15:commentEx w15:paraId="2C999F6C" w15:done="0"/>
  <w15:commentEx w15:paraId="0E89B8C2" w15:done="0"/>
  <w15:commentEx w15:paraId="43104300" w15:done="0"/>
  <w15:commentEx w15:paraId="66735D81" w15:done="0"/>
  <w15:commentEx w15:paraId="26B5D377" w15:done="0"/>
  <w15:commentEx w15:paraId="4F66445F" w15:done="0"/>
  <w15:commentEx w15:paraId="5EA06F3E" w15:done="0"/>
  <w15:commentEx w15:paraId="101AB53C" w15:done="0"/>
  <w15:commentEx w15:paraId="5693477E" w15:done="0"/>
  <w15:commentEx w15:paraId="34F8BCBE" w15:done="0"/>
  <w15:commentEx w15:paraId="4DF34C2D" w15:done="0"/>
  <w15:commentEx w15:paraId="1DA53F8E" w15:done="0"/>
  <w15:commentEx w15:paraId="42DFBD5A" w15:done="0"/>
  <w15:commentEx w15:paraId="47218DE5" w15:done="0"/>
  <w15:commentEx w15:paraId="5B618137" w15:done="0"/>
  <w15:commentEx w15:paraId="319D82A6" w15:done="0"/>
  <w15:commentEx w15:paraId="28CB9998" w15:done="0"/>
  <w15:commentEx w15:paraId="5A4EFA70" w15:done="0"/>
  <w15:commentEx w15:paraId="4B1B388D" w15:done="0"/>
  <w15:commentEx w15:paraId="79A0D4A8" w15:done="0"/>
  <w15:commentEx w15:paraId="29C10886" w15:done="0"/>
  <w15:commentEx w15:paraId="11AC3879" w15:done="0"/>
  <w15:commentEx w15:paraId="69B870B5" w15:done="0"/>
  <w15:commentEx w15:paraId="15CCE2F0" w15:done="0"/>
  <w15:commentEx w15:paraId="7066224B" w15:done="0"/>
  <w15:commentEx w15:paraId="68155FFA" w15:done="0"/>
  <w15:commentEx w15:paraId="50B88062" w15:done="0"/>
  <w15:commentEx w15:paraId="39BB0BC8" w15:done="0"/>
  <w15:commentEx w15:paraId="1B1FAD55" w15:done="0"/>
  <w15:commentEx w15:paraId="74E2DA8F" w15:done="0"/>
  <w15:commentEx w15:paraId="2D8E0D9C" w15:done="0"/>
  <w15:commentEx w15:paraId="12D062A3" w15:done="0"/>
  <w15:commentEx w15:paraId="5BB762F5" w15:done="0"/>
  <w15:commentEx w15:paraId="3AA370FC" w15:done="0"/>
  <w15:commentEx w15:paraId="0AA3C381" w15:done="0"/>
  <w15:commentEx w15:paraId="1640A103" w15:done="0"/>
  <w15:commentEx w15:paraId="2E9416A6" w15:done="0"/>
  <w15:commentEx w15:paraId="25EAFA56" w15:done="0"/>
  <w15:commentEx w15:paraId="3A77D0EE" w15:done="0"/>
  <w15:commentEx w15:paraId="4CD8E00D" w15:done="0"/>
  <w15:commentEx w15:paraId="71415B38" w15:done="0"/>
  <w15:commentEx w15:paraId="4498FCE7" w15:done="0"/>
  <w15:commentEx w15:paraId="394125C4" w15:done="0"/>
  <w15:commentEx w15:paraId="63BEE123" w15:done="0"/>
  <w15:commentEx w15:paraId="40A0D5D5" w15:done="0"/>
  <w15:commentEx w15:paraId="5C44402F" w15:done="0"/>
  <w15:commentEx w15:paraId="572C3065" w15:done="0"/>
  <w15:commentEx w15:paraId="15F1FF65" w15:done="0"/>
  <w15:commentEx w15:paraId="4BE8BDE4" w15:done="0"/>
  <w15:commentEx w15:paraId="64994B93" w15:done="0"/>
  <w15:commentEx w15:paraId="4DFC1345" w15:done="0"/>
  <w15:commentEx w15:paraId="044FFE65" w15:done="0"/>
  <w15:commentEx w15:paraId="4865D2BD" w15:done="0"/>
  <w15:commentEx w15:paraId="7AC6419D" w15:done="0"/>
  <w15:commentEx w15:paraId="42A61533" w15:done="0"/>
  <w15:commentEx w15:paraId="3ED9F26D" w15:done="0"/>
  <w15:commentEx w15:paraId="27F0F81F" w15:done="0"/>
  <w15:commentEx w15:paraId="62988ECD" w15:done="0"/>
  <w15:commentEx w15:paraId="1EBA83F9" w15:done="0"/>
  <w15:commentEx w15:paraId="01DA74B0" w15:done="0"/>
  <w15:commentEx w15:paraId="2BDEBB27" w15:done="0"/>
  <w15:commentEx w15:paraId="36401067" w15:done="0"/>
  <w15:commentEx w15:paraId="3902937F" w15:done="0"/>
  <w15:commentEx w15:paraId="762F437E" w15:done="0"/>
  <w15:commentEx w15:paraId="0E09739C" w15:done="0"/>
  <w15:commentEx w15:paraId="37AD18D8" w15:done="0"/>
  <w15:commentEx w15:paraId="5C3ECF68" w15:done="0"/>
  <w15:commentEx w15:paraId="4D422281" w15:done="0"/>
  <w15:commentEx w15:paraId="659BE0BA" w15:done="0"/>
  <w15:commentEx w15:paraId="3A0E0A43" w15:done="0"/>
  <w15:commentEx w15:paraId="672AF975" w15:done="0"/>
  <w15:commentEx w15:paraId="74EEB451" w15:done="0"/>
  <w15:commentEx w15:paraId="4F27878A" w15:done="0"/>
  <w15:commentEx w15:paraId="6528A3E7" w15:done="0"/>
  <w15:commentEx w15:paraId="62B6E387" w15:done="0"/>
  <w15:commentEx w15:paraId="348D848B" w15:done="0"/>
  <w15:commentEx w15:paraId="3B771FE9" w15:done="0"/>
  <w15:commentEx w15:paraId="14662E28" w15:done="0"/>
  <w15:commentEx w15:paraId="2446A583" w15:done="0"/>
  <w15:commentEx w15:paraId="16E87FED" w15:done="0"/>
  <w15:commentEx w15:paraId="4B3EE2AF" w15:done="0"/>
  <w15:commentEx w15:paraId="519812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9E6E0" w16cex:dateUtc="2020-07-03T20:18:00Z"/>
  <w16cex:commentExtensible w16cex:durableId="22A9E635" w16cex:dateUtc="2020-07-03T20:15:00Z"/>
  <w16cex:commentExtensible w16cex:durableId="22AA6D6D" w16cex:dateUtc="2020-07-04T05:52:00Z"/>
  <w16cex:commentExtensible w16cex:durableId="22AA6D84" w16cex:dateUtc="2020-07-04T05:52:00Z"/>
  <w16cex:commentExtensible w16cex:durableId="22AA6D92" w16cex:dateUtc="2020-07-04T05:53:00Z"/>
  <w16cex:commentExtensible w16cex:durableId="22A9E6B5" w16cex:dateUtc="2020-07-03T20:17:00Z"/>
  <w16cex:commentExtensible w16cex:durableId="22AA6EDE" w16cex:dateUtc="2020-07-04T05:58:00Z"/>
  <w16cex:commentExtensible w16cex:durableId="22AA6F48" w16cex:dateUtc="2020-07-04T06:00:00Z"/>
  <w16cex:commentExtensible w16cex:durableId="22AA7260" w16cex:dateUtc="2020-07-04T06:13:00Z"/>
  <w16cex:commentExtensible w16cex:durableId="22AA6FD6" w16cex:dateUtc="2020-07-04T06:02:00Z"/>
  <w16cex:commentExtensible w16cex:durableId="22AA704D" w16cex:dateUtc="2020-07-04T06:04:00Z"/>
  <w16cex:commentExtensible w16cex:durableId="22AA7121" w16cex:dateUtc="2020-07-04T06:08:00Z"/>
  <w16cex:commentExtensible w16cex:durableId="22AA7144" w16cex:dateUtc="2020-07-04T06:08:00Z"/>
  <w16cex:commentExtensible w16cex:durableId="22A9E696" w16cex:dateUtc="2020-07-03T20:17:00Z"/>
  <w16cex:commentExtensible w16cex:durableId="22AA6B06" w16cex:dateUtc="2020-07-04T05:42:00Z"/>
  <w16cex:commentExtensible w16cex:durableId="22AA6B62" w16cex:dateUtc="2020-07-04T05:43:00Z"/>
  <w16cex:commentExtensible w16cex:durableId="22AA6A99" w16cex:dateUtc="2020-07-04T05:40:00Z"/>
  <w16cex:commentExtensible w16cex:durableId="22A9E701" w16cex:dateUtc="2020-07-03T20:18:00Z"/>
  <w16cex:commentExtensible w16cex:durableId="22A9EA86" w16cex:dateUtc="2020-07-03T20:33:00Z"/>
  <w16cex:commentExtensible w16cex:durableId="22A9EAAD" w16cex:dateUtc="2020-07-03T20:34:00Z"/>
  <w16cex:commentExtensible w16cex:durableId="22A9EB51" w16cex:dateUtc="2020-07-03T20:37:00Z"/>
  <w16cex:commentExtensible w16cex:durableId="22A9EB14" w16cex:dateUtc="2020-07-03T20:36:00Z"/>
  <w16cex:commentExtensible w16cex:durableId="22A9EB6A" w16cex:dateUtc="2020-07-03T20:37:00Z"/>
  <w16cex:commentExtensible w16cex:durableId="22A9EB97" w16cex:dateUtc="2020-07-03T20:38:00Z"/>
  <w16cex:commentExtensible w16cex:durableId="22A9EC42" w16cex:dateUtc="2020-07-03T20:41:00Z"/>
  <w16cex:commentExtensible w16cex:durableId="22A9EC89" w16cex:dateUtc="2020-07-03T20:42:00Z"/>
  <w16cex:commentExtensible w16cex:durableId="22A9F839" w16cex:dateUtc="2020-07-03T21:32:00Z"/>
  <w16cex:commentExtensible w16cex:durableId="22A9F8AF" w16cex:dateUtc="2020-07-03T21:34:00Z"/>
  <w16cex:commentExtensible w16cex:durableId="22A9F8F9" w16cex:dateUtc="2020-07-03T21:35:00Z"/>
  <w16cex:commentExtensible w16cex:durableId="22A9F9D1" w16cex:dateUtc="2020-07-03T21:39:00Z"/>
  <w16cex:commentExtensible w16cex:durableId="22A9FCA3" w16cex:dateUtc="2020-07-03T21:51:00Z"/>
  <w16cex:commentExtensible w16cex:durableId="22A9FA7A" w16cex:dateUtc="2020-07-03T21:42:00Z"/>
  <w16cex:commentExtensible w16cex:durableId="22A9FC3F" w16cex:dateUtc="2020-07-03T21:49:00Z"/>
  <w16cex:commentExtensible w16cex:durableId="22A9FC91" w16cex:dateUtc="2020-07-03T21:50:00Z"/>
  <w16cex:commentExtensible w16cex:durableId="22A9FCCF" w16cex:dateUtc="2020-07-03T21:51:00Z"/>
  <w16cex:commentExtensible w16cex:durableId="22AA0417" w16cex:dateUtc="2020-07-03T22:23:00Z"/>
  <w16cex:commentExtensible w16cex:durableId="22AA04A1" w16cex:dateUtc="2020-07-03T22:25:00Z"/>
  <w16cex:commentExtensible w16cex:durableId="22AA0501" w16cex:dateUtc="2020-07-03T22:26:00Z"/>
  <w16cex:commentExtensible w16cex:durableId="22AA0872" w16cex:dateUtc="2020-07-03T22:41:00Z"/>
  <w16cex:commentExtensible w16cex:durableId="22AA08A2" w16cex:dateUtc="2020-07-03T22:42:00Z"/>
  <w16cex:commentExtensible w16cex:durableId="22AA0911" w16cex:dateUtc="2020-07-03T22:44:00Z"/>
  <w16cex:commentExtensible w16cex:durableId="22AA092D" w16cex:dateUtc="2020-07-03T22:44:00Z"/>
  <w16cex:commentExtensible w16cex:durableId="22AA09CC" w16cex:dateUtc="2020-07-03T22:47:00Z"/>
  <w16cex:commentExtensible w16cex:durableId="22AA094B" w16cex:dateUtc="2020-07-03T22:45:00Z"/>
  <w16cex:commentExtensible w16cex:durableId="22AA08F7" w16cex:dateUtc="2020-07-03T22:43:00Z"/>
  <w16cex:commentExtensible w16cex:durableId="22AA0A1F" w16cex:dateUtc="2020-07-03T22:48:00Z"/>
  <w16cex:commentExtensible w16cex:durableId="22AA0AD6" w16cex:dateUtc="2020-07-03T22:51:00Z"/>
  <w16cex:commentExtensible w16cex:durableId="22AA0B66" w16cex:dateUtc="2020-07-03T22:54:00Z"/>
  <w16cex:commentExtensible w16cex:durableId="22AA0C23" w16cex:dateUtc="2020-07-03T22:57:00Z"/>
  <w16cex:commentExtensible w16cex:durableId="22AA0C52" w16cex:dateUtc="2020-07-03T22:58:00Z"/>
  <w16cex:commentExtensible w16cex:durableId="22AA0CAA" w16cex:dateUtc="2020-07-03T22:59:00Z"/>
  <w16cex:commentExtensible w16cex:durableId="22AA0D24" w16cex:dateUtc="2020-07-03T23:01:00Z"/>
  <w16cex:commentExtensible w16cex:durableId="22AA0D72" w16cex:dateUtc="2020-07-03T23:02:00Z"/>
  <w16cex:commentExtensible w16cex:durableId="22AA0DB0" w16cex:dateUtc="2020-07-03T23:04:00Z"/>
  <w16cex:commentExtensible w16cex:durableId="22AA0E0E" w16cex:dateUtc="2020-07-03T23:05:00Z"/>
  <w16cex:commentExtensible w16cex:durableId="22AA0E18" w16cex:dateUtc="2020-07-03T23:05:00Z"/>
  <w16cex:commentExtensible w16cex:durableId="22AA0F02" w16cex:dateUtc="2020-07-03T23:09:00Z"/>
  <w16cex:commentExtensible w16cex:durableId="22AA0F25" w16cex:dateUtc="2020-07-03T23:10:00Z"/>
  <w16cex:commentExtensible w16cex:durableId="22AA1010" w16cex:dateUtc="2020-07-03T23:14:00Z"/>
  <w16cex:commentExtensible w16cex:durableId="22AA1881" w16cex:dateUtc="2020-07-03T23:50:00Z"/>
  <w16cex:commentExtensible w16cex:durableId="22AA189A" w16cex:dateUtc="2020-07-03T23:50:00Z"/>
  <w16cex:commentExtensible w16cex:durableId="22AA18DB" w16cex:dateUtc="2020-07-03T23:51:00Z"/>
  <w16cex:commentExtensible w16cex:durableId="22AA1912" w16cex:dateUtc="2020-07-03T23:52:00Z"/>
  <w16cex:commentExtensible w16cex:durableId="22AA18EF" w16cex:dateUtc="2020-07-03T23:51:00Z"/>
  <w16cex:commentExtensible w16cex:durableId="22AA195A" w16cex:dateUtc="2020-07-03T23:53:00Z"/>
  <w16cex:commentExtensible w16cex:durableId="22AA19BE" w16cex:dateUtc="2020-07-03T23:55:00Z"/>
  <w16cex:commentExtensible w16cex:durableId="22AA19EA" w16cex:dateUtc="2020-07-03T23:56:00Z"/>
  <w16cex:commentExtensible w16cex:durableId="22AA1A38" w16cex:dateUtc="2020-07-03T23:57:00Z"/>
  <w16cex:commentExtensible w16cex:durableId="22AA1A5A" w16cex:dateUtc="2020-07-03T23:58:00Z"/>
  <w16cex:commentExtensible w16cex:durableId="22AA1A9A" w16cex:dateUtc="2020-07-03T23:59:00Z"/>
  <w16cex:commentExtensible w16cex:durableId="22AA1CEE" w16cex:dateUtc="2020-07-04T00:09:00Z"/>
  <w16cex:commentExtensible w16cex:durableId="22AA1ACF" w16cex:dateUtc="2020-07-03T23:59:00Z"/>
  <w16cex:commentExtensible w16cex:durableId="22AA1F02" w16cex:dateUtc="2020-07-04T00:17:00Z"/>
  <w16cex:commentExtensible w16cex:durableId="22AA2067" w16cex:dateUtc="2020-07-04T00:23:00Z"/>
  <w16cex:commentExtensible w16cex:durableId="22AA20B8" w16cex:dateUtc="2020-07-04T00:25:00Z"/>
  <w16cex:commentExtensible w16cex:durableId="22AA2126" w16cex:dateUtc="2020-07-04T00:27:00Z"/>
  <w16cex:commentExtensible w16cex:durableId="22AA2166" w16cex:dateUtc="2020-07-04T00:28:00Z"/>
  <w16cex:commentExtensible w16cex:durableId="22AA2194" w16cex:dateUtc="2020-07-04T00:28:00Z"/>
  <w16cex:commentExtensible w16cex:durableId="22AA2D33" w16cex:dateUtc="2020-07-04T01:18:00Z"/>
  <w16cex:commentExtensible w16cex:durableId="22AA2D34" w16cex:dateUtc="2020-07-04T01:18:00Z"/>
  <w16cex:commentExtensible w16cex:durableId="22AA2D73" w16cex:dateUtc="2020-07-04T01:19:00Z"/>
  <w16cex:commentExtensible w16cex:durableId="22AA422F" w16cex:dateUtc="2020-07-04T02:47:00Z"/>
  <w16cex:commentExtensible w16cex:durableId="22AA4238" w16cex:dateUtc="2020-07-04T02:48:00Z"/>
  <w16cex:commentExtensible w16cex:durableId="22AA4240" w16cex:dateUtc="2020-07-04T02:48:00Z"/>
  <w16cex:commentExtensible w16cex:durableId="22AA42AE" w16cex:dateUtc="2020-07-04T02:50:00Z"/>
  <w16cex:commentExtensible w16cex:durableId="22AA42E0" w16cex:dateUtc="2020-07-04T02:50:00Z"/>
  <w16cex:commentExtensible w16cex:durableId="22AA4345" w16cex:dateUtc="2020-07-04T02:52:00Z"/>
  <w16cex:commentExtensible w16cex:durableId="22AA477A" w16cex:dateUtc="2020-07-04T03:10:00Z"/>
  <w16cex:commentExtensible w16cex:durableId="22AA46F0" w16cex:dateUtc="2020-07-04T03:08:00Z"/>
  <w16cex:commentExtensible w16cex:durableId="22AA47AF" w16cex:dateUtc="2020-07-04T03:11:00Z"/>
  <w16cex:commentExtensible w16cex:durableId="22AA47B5" w16cex:dateUtc="2020-07-04T03:11:00Z"/>
  <w16cex:commentExtensible w16cex:durableId="22AA5202" w16cex:dateUtc="2020-07-04T03:55:00Z"/>
  <w16cex:commentExtensible w16cex:durableId="22AA5232" w16cex:dateUtc="2020-07-04T03:56:00Z"/>
  <w16cex:commentExtensible w16cex:durableId="22AA528E" w16cex:dateUtc="2020-07-04T03:57:00Z"/>
  <w16cex:commentExtensible w16cex:durableId="22AA529F" w16cex:dateUtc="2020-07-04T03:58:00Z"/>
  <w16cex:commentExtensible w16cex:durableId="22AA52EF" w16cex:dateUtc="2020-07-04T03:59:00Z"/>
  <w16cex:commentExtensible w16cex:durableId="22AA5310" w16cex:dateUtc="2020-07-04T04:00:00Z"/>
  <w16cex:commentExtensible w16cex:durableId="22AA5339" w16cex:dateUtc="2020-07-04T04:00:00Z"/>
  <w16cex:commentExtensible w16cex:durableId="22AA5412" w16cex:dateUtc="2020-07-04T04:04:00Z"/>
  <w16cex:commentExtensible w16cex:durableId="22AA5438" w16cex:dateUtc="2020-07-04T04:04:00Z"/>
  <w16cex:commentExtensible w16cex:durableId="22AA5474" w16cex:dateUtc="2020-07-04T04:05:00Z"/>
  <w16cex:commentExtensible w16cex:durableId="22AA54CC" w16cex:dateUtc="2020-07-04T04:07:00Z"/>
  <w16cex:commentExtensible w16cex:durableId="22AA54E0" w16cex:dateUtc="2020-07-04T04:07:00Z"/>
  <w16cex:commentExtensible w16cex:durableId="22AA573E" w16cex:dateUtc="2020-07-04T04:17:00Z"/>
  <w16cex:commentExtensible w16cex:durableId="22AA555C" w16cex:dateUtc="2020-07-04T04:09:00Z"/>
  <w16cex:commentExtensible w16cex:durableId="22AA5599" w16cex:dateUtc="2020-07-04T04:10:00Z"/>
  <w16cex:commentExtensible w16cex:durableId="22AA560B" w16cex:dateUtc="2020-07-04T04:12:00Z"/>
  <w16cex:commentExtensible w16cex:durableId="22AA5684" w16cex:dateUtc="2020-07-04T04:14:00Z"/>
  <w16cex:commentExtensible w16cex:durableId="22AA56BB" w16cex:dateUtc="2020-07-04T04:15:00Z"/>
  <w16cex:commentExtensible w16cex:durableId="22AA5729" w16cex:dateUtc="2020-07-04T04:17:00Z"/>
  <w16cex:commentExtensible w16cex:durableId="22AA579B" w16cex:dateUtc="2020-07-04T04:19:00Z"/>
  <w16cex:commentExtensible w16cex:durableId="22AA5757" w16cex:dateUtc="2020-07-04T04:18:00Z"/>
  <w16cex:commentExtensible w16cex:durableId="22AA57D9" w16cex:dateUtc="2020-07-04T04:20:00Z"/>
  <w16cex:commentExtensible w16cex:durableId="22AA5806" w16cex:dateUtc="2020-07-04T04:21:00Z"/>
  <w16cex:commentExtensible w16cex:durableId="22AA5835" w16cex:dateUtc="2020-07-04T04:21:00Z"/>
  <w16cex:commentExtensible w16cex:durableId="22AA5849" w16cex:dateUtc="2020-07-04T04:22:00Z"/>
  <w16cex:commentExtensible w16cex:durableId="22AA5904" w16cex:dateUtc="2020-07-04T04:25:00Z"/>
  <w16cex:commentExtensible w16cex:durableId="22AA5932" w16cex:dateUtc="2020-07-04T04:26:00Z"/>
  <w16cex:commentExtensible w16cex:durableId="22AA596B" w16cex:dateUtc="2020-07-04T04:27:00Z"/>
  <w16cex:commentExtensible w16cex:durableId="22AA5958" w16cex:dateUtc="2020-07-04T04:26:00Z"/>
  <w16cex:commentExtensible w16cex:durableId="22AA59BF" w16cex:dateUtc="2020-07-04T04:28:00Z"/>
  <w16cex:commentExtensible w16cex:durableId="22AA59CA" w16cex:dateUtc="2020-07-04T04:28:00Z"/>
  <w16cex:commentExtensible w16cex:durableId="22AA59F4" w16cex:dateUtc="2020-07-04T04:29:00Z"/>
  <w16cex:commentExtensible w16cex:durableId="22AA59E7" w16cex:dateUtc="2020-07-04T04:29:00Z"/>
  <w16cex:commentExtensible w16cex:durableId="22AA5A3D" w16cex:dateUtc="2020-07-04T04:30:00Z"/>
  <w16cex:commentExtensible w16cex:durableId="22AA5A2D" w16cex:dateUtc="2020-07-04T04:30:00Z"/>
  <w16cex:commentExtensible w16cex:durableId="22AA5C9B" w16cex:dateUtc="2020-07-04T04:40:00Z"/>
  <w16cex:commentExtensible w16cex:durableId="22AA5C8D" w16cex:dateUtc="2020-07-04T04:40:00Z"/>
  <w16cex:commentExtensible w16cex:durableId="22AA5CFB" w16cex:dateUtc="2020-07-04T04:42:00Z"/>
  <w16cex:commentExtensible w16cex:durableId="22AA5CEB" w16cex:dateUtc="2020-07-04T04:42:00Z"/>
  <w16cex:commentExtensible w16cex:durableId="22AA5D47" w16cex:dateUtc="2020-07-04T04:43:00Z"/>
  <w16cex:commentExtensible w16cex:durableId="22AA5D35" w16cex:dateUtc="2020-07-04T04:43:00Z"/>
  <w16cex:commentExtensible w16cex:durableId="22AA5D77" w16cex:dateUtc="2020-07-04T04:44:00Z"/>
  <w16cex:commentExtensible w16cex:durableId="22AA5D98" w16cex:dateUtc="2020-07-04T04:44:00Z"/>
  <w16cex:commentExtensible w16cex:durableId="22AA5DFB" w16cex:dateUtc="2020-07-04T04:46:00Z"/>
  <w16cex:commentExtensible w16cex:durableId="22AA5E31" w16cex:dateUtc="2020-07-04T04:47:00Z"/>
  <w16cex:commentExtensible w16cex:durableId="22AA5E52" w16cex:dateUtc="2020-07-04T04:48:00Z"/>
  <w16cex:commentExtensible w16cex:durableId="22AA5E8C" w16cex:dateUtc="2020-07-04T04:49:00Z"/>
  <w16cex:commentExtensible w16cex:durableId="22AA5F89" w16cex:dateUtc="2020-07-04T04:53:00Z"/>
  <w16cex:commentExtensible w16cex:durableId="22AA5F9E" w16cex:dateUtc="2020-07-04T04:53:00Z"/>
  <w16cex:commentExtensible w16cex:durableId="22AA6124" w16cex:dateUtc="2020-07-04T05:00:00Z"/>
  <w16cex:commentExtensible w16cex:durableId="22AA61CB" w16cex:dateUtc="2020-07-04T05:02:00Z"/>
  <w16cex:commentExtensible w16cex:durableId="22AA6205" w16cex:dateUtc="2020-07-04T05:03:00Z"/>
  <w16cex:commentExtensible w16cex:durableId="22AA6235" w16cex:dateUtc="2020-07-04T05:04:00Z"/>
  <w16cex:commentExtensible w16cex:durableId="22AA62C2" w16cex:dateUtc="2020-07-04T05:06:00Z"/>
  <w16cex:commentExtensible w16cex:durableId="22AA630F" w16cex:dateUtc="2020-07-04T05:08:00Z"/>
  <w16cex:commentExtensible w16cex:durableId="22AA637D" w16cex:dateUtc="2020-07-04T05:10:00Z"/>
  <w16cex:commentExtensible w16cex:durableId="22AA6405" w16cex:dateUtc="2020-07-04T05:12:00Z"/>
  <w16cex:commentExtensible w16cex:durableId="22AA6453" w16cex:dateUtc="2020-07-04T05:13:00Z"/>
  <w16cex:commentExtensible w16cex:durableId="22AA64C9" w16cex:dateUtc="2020-07-04T05:15:00Z"/>
  <w16cex:commentExtensible w16cex:durableId="22AA64FA" w16cex:dateUtc="2020-07-04T05:16:00Z"/>
  <w16cex:commentExtensible w16cex:durableId="22AA64D8" w16cex:dateUtc="2020-07-04T05:15:00Z"/>
  <w16cex:commentExtensible w16cex:durableId="22AA651E" w16cex:dateUtc="2020-07-04T05:17:00Z"/>
  <w16cex:commentExtensible w16cex:durableId="22AA6530" w16cex:dateUtc="2020-07-04T05:17:00Z"/>
  <w16cex:commentExtensible w16cex:durableId="22AA65A5" w16cex:dateUtc="2020-07-04T05:19:00Z"/>
  <w16cex:commentExtensible w16cex:durableId="22AA65AD" w16cex:dateUtc="2020-07-04T05:19:00Z"/>
  <w16cex:commentExtensible w16cex:durableId="22AA65CB" w16cex:dateUtc="2020-07-04T05:19:00Z"/>
  <w16cex:commentExtensible w16cex:durableId="22AA65ED" w16cex:dateUtc="2020-07-04T05:20:00Z"/>
  <w16cex:commentExtensible w16cex:durableId="22AA65FD" w16cex:dateUtc="2020-07-04T05:20:00Z"/>
  <w16cex:commentExtensible w16cex:durableId="22AA660C" w16cex:dateUtc="2020-07-04T05:21:00Z"/>
  <w16cex:commentExtensible w16cex:durableId="22AA666C" w16cex:dateUtc="2020-07-04T05:22:00Z"/>
  <w16cex:commentExtensible w16cex:durableId="22AA667A" w16cex:dateUtc="2020-07-04T05:22:00Z"/>
  <w16cex:commentExtensible w16cex:durableId="22AA668B" w16cex:dateUtc="2020-07-04T05:23:00Z"/>
  <w16cex:commentExtensible w16cex:durableId="22AA66D3" w16cex:dateUtc="2020-07-04T05:24:00Z"/>
  <w16cex:commentExtensible w16cex:durableId="22AA66E4" w16cex:dateUtc="2020-07-04T05:24:00Z"/>
  <w16cex:commentExtensible w16cex:durableId="22AA66FA" w16cex:dateUtc="2020-07-04T05:24:00Z"/>
  <w16cex:commentExtensible w16cex:durableId="22AA6705" w16cex:dateUtc="2020-07-04T05:25:00Z"/>
  <w16cex:commentExtensible w16cex:durableId="22AA673F" w16cex:dateUtc="2020-07-04T05:26:00Z"/>
  <w16cex:commentExtensible w16cex:durableId="22AA67A4" w16cex:dateUtc="2020-07-04T05:27:00Z"/>
  <w16cex:commentExtensible w16cex:durableId="22AA67D7" w16cex:dateUtc="2020-07-04T05:28:00Z"/>
  <w16cex:commentExtensible w16cex:durableId="22AA6805" w16cex:dateUtc="2020-07-04T05:29:00Z"/>
  <w16cex:commentExtensible w16cex:durableId="22AA6824" w16cex:dateUtc="2020-07-04T05:29:00Z"/>
  <w16cex:commentExtensible w16cex:durableId="22AA6845" w16cex:dateUtc="2020-07-04T05:30:00Z"/>
  <w16cex:commentExtensible w16cex:durableId="22AA68E5" w16cex:dateUtc="2020-07-04T05:33:00Z"/>
  <w16cex:commentExtensible w16cex:durableId="22AA68C9" w16cex:dateUtc="2020-07-04T05:32:00Z"/>
  <w16cex:commentExtensible w16cex:durableId="22AA6A22" w16cex:dateUtc="2020-07-04T05:38:00Z"/>
  <w16cex:commentExtensible w16cex:durableId="22AA6984" w16cex:dateUtc="2020-07-04T05:35:00Z"/>
  <w16cex:commentExtensible w16cex:durableId="22AA6998" w16cex:dateUtc="2020-07-04T05:36:00Z"/>
  <w16cex:commentExtensible w16cex:durableId="22AA69C9" w16cex:dateUtc="2020-07-04T05:36:00Z"/>
  <w16cex:commentExtensible w16cex:durableId="22AA69DE" w16cex:dateUtc="2020-07-04T05:37:00Z"/>
  <w16cex:commentExtensible w16cex:durableId="22AA69EA" w16cex:dateUtc="2020-07-04T05:37:00Z"/>
  <w16cex:commentExtensible w16cex:durableId="22AA69F7" w16cex:dateUtc="2020-07-04T05:37:00Z"/>
  <w16cex:commentExtensible w16cex:durableId="22AA6A08" w16cex:dateUtc="2020-07-04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9C19DF" w16cid:durableId="22A9E6E0"/>
  <w16cid:commentId w16cid:paraId="0D2AD40F" w16cid:durableId="22A9E635"/>
  <w16cid:commentId w16cid:paraId="3DFF526F" w16cid:durableId="22AA6D6D"/>
  <w16cid:commentId w16cid:paraId="4950E90F" w16cid:durableId="22AA6D84"/>
  <w16cid:commentId w16cid:paraId="5DD9D6AB" w16cid:durableId="22AA6D92"/>
  <w16cid:commentId w16cid:paraId="788BB631" w16cid:durableId="22A9E6B5"/>
  <w16cid:commentId w16cid:paraId="7A368D81" w16cid:durableId="22AA6EDE"/>
  <w16cid:commentId w16cid:paraId="0F436AD5" w16cid:durableId="22AA6F48"/>
  <w16cid:commentId w16cid:paraId="61D61648" w16cid:durableId="22AA7260"/>
  <w16cid:commentId w16cid:paraId="5B2CB8AF" w16cid:durableId="22AA6FD6"/>
  <w16cid:commentId w16cid:paraId="2A6042DC" w16cid:durableId="22AA704D"/>
  <w16cid:commentId w16cid:paraId="4C1A650F" w16cid:durableId="22AA7121"/>
  <w16cid:commentId w16cid:paraId="4A797432" w16cid:durableId="22AA7144"/>
  <w16cid:commentId w16cid:paraId="467CD040" w16cid:durableId="22A9E696"/>
  <w16cid:commentId w16cid:paraId="72F7F3CE" w16cid:durableId="22AA6B06"/>
  <w16cid:commentId w16cid:paraId="101C7E73" w16cid:durableId="22AA6B62"/>
  <w16cid:commentId w16cid:paraId="3A4773FA" w16cid:durableId="22AA6A99"/>
  <w16cid:commentId w16cid:paraId="21CA6E1C" w16cid:durableId="22A9E701"/>
  <w16cid:commentId w16cid:paraId="4961C95D" w16cid:durableId="22A9EA86"/>
  <w16cid:commentId w16cid:paraId="73AE32F2" w16cid:durableId="22A9EAAD"/>
  <w16cid:commentId w16cid:paraId="17B978A1" w16cid:durableId="22A9EB51"/>
  <w16cid:commentId w16cid:paraId="3E640F50" w16cid:durableId="22A9EB14"/>
  <w16cid:commentId w16cid:paraId="682F6E48" w16cid:durableId="22A9EB6A"/>
  <w16cid:commentId w16cid:paraId="78431DAD" w16cid:durableId="22A9EB97"/>
  <w16cid:commentId w16cid:paraId="3C361DA0" w16cid:durableId="22A9EC42"/>
  <w16cid:commentId w16cid:paraId="31D64DA4" w16cid:durableId="22A9EC89"/>
  <w16cid:commentId w16cid:paraId="1CC8E4AB" w16cid:durableId="22A9F839"/>
  <w16cid:commentId w16cid:paraId="66EE04B8" w16cid:durableId="22A9F8AF"/>
  <w16cid:commentId w16cid:paraId="34C6A86C" w16cid:durableId="22A9F8F9"/>
  <w16cid:commentId w16cid:paraId="60D04C20" w16cid:durableId="22A9F9D1"/>
  <w16cid:commentId w16cid:paraId="00D1FECF" w16cid:durableId="22A9FCA3"/>
  <w16cid:commentId w16cid:paraId="64549071" w16cid:durableId="22A9FA7A"/>
  <w16cid:commentId w16cid:paraId="619B91AB" w16cid:durableId="22A9FC3F"/>
  <w16cid:commentId w16cid:paraId="37D9CFA1" w16cid:durableId="22A9FC91"/>
  <w16cid:commentId w16cid:paraId="19A4B434" w16cid:durableId="22A9FCCF"/>
  <w16cid:commentId w16cid:paraId="7389516C" w16cid:durableId="22AA0417"/>
  <w16cid:commentId w16cid:paraId="0E83D74E" w16cid:durableId="22AA04A1"/>
  <w16cid:commentId w16cid:paraId="759212F5" w16cid:durableId="22AA0501"/>
  <w16cid:commentId w16cid:paraId="50A746CA" w16cid:durableId="22AA0872"/>
  <w16cid:commentId w16cid:paraId="66F23E8D" w16cid:durableId="22AA08A2"/>
  <w16cid:commentId w16cid:paraId="714473C7" w16cid:durableId="22AA0911"/>
  <w16cid:commentId w16cid:paraId="6C140A9E" w16cid:durableId="22AA092D"/>
  <w16cid:commentId w16cid:paraId="26DA186F" w16cid:durableId="22AA09CC"/>
  <w16cid:commentId w16cid:paraId="58865F60" w16cid:durableId="22AA094B"/>
  <w16cid:commentId w16cid:paraId="43871B5D" w16cid:durableId="22AA08F7"/>
  <w16cid:commentId w16cid:paraId="2FCD86A8" w16cid:durableId="22AA0A1F"/>
  <w16cid:commentId w16cid:paraId="677BA4BB" w16cid:durableId="22AA0AD6"/>
  <w16cid:commentId w16cid:paraId="2573BAA0" w16cid:durableId="22AA0B66"/>
  <w16cid:commentId w16cid:paraId="39F4C5C4" w16cid:durableId="22AA0C23"/>
  <w16cid:commentId w16cid:paraId="503A69D6" w16cid:durableId="22AA0C52"/>
  <w16cid:commentId w16cid:paraId="15EBE157" w16cid:durableId="22AA0CAA"/>
  <w16cid:commentId w16cid:paraId="2147AD28" w16cid:durableId="22AA0D24"/>
  <w16cid:commentId w16cid:paraId="30F92427" w16cid:durableId="22AA0D72"/>
  <w16cid:commentId w16cid:paraId="340DA84D" w16cid:durableId="22AA0DB0"/>
  <w16cid:commentId w16cid:paraId="73C3C270" w16cid:durableId="22AA0E0E"/>
  <w16cid:commentId w16cid:paraId="6B2E5CC4" w16cid:durableId="22AA0E18"/>
  <w16cid:commentId w16cid:paraId="1BDC72C5" w16cid:durableId="22AA0F02"/>
  <w16cid:commentId w16cid:paraId="02E60951" w16cid:durableId="22AA0F25"/>
  <w16cid:commentId w16cid:paraId="3F408094" w16cid:durableId="22AA1010"/>
  <w16cid:commentId w16cid:paraId="4A461E77" w16cid:durableId="22AA1881"/>
  <w16cid:commentId w16cid:paraId="3674F031" w16cid:durableId="22AA189A"/>
  <w16cid:commentId w16cid:paraId="67518F21" w16cid:durableId="22AA18DB"/>
  <w16cid:commentId w16cid:paraId="77D375D9" w16cid:durableId="22AA1912"/>
  <w16cid:commentId w16cid:paraId="27AAE274" w16cid:durableId="22AA18EF"/>
  <w16cid:commentId w16cid:paraId="4F44F102" w16cid:durableId="22AA195A"/>
  <w16cid:commentId w16cid:paraId="499A1203" w16cid:durableId="22AA19BE"/>
  <w16cid:commentId w16cid:paraId="546CB81D" w16cid:durableId="22AA19EA"/>
  <w16cid:commentId w16cid:paraId="272A517C" w16cid:durableId="22AA1A38"/>
  <w16cid:commentId w16cid:paraId="68D74859" w16cid:durableId="22AA1A5A"/>
  <w16cid:commentId w16cid:paraId="7A98EEB4" w16cid:durableId="22AA1A9A"/>
  <w16cid:commentId w16cid:paraId="67ABE3D8" w16cid:durableId="22AA1CEE"/>
  <w16cid:commentId w16cid:paraId="1C6DAD83" w16cid:durableId="22AA1ACF"/>
  <w16cid:commentId w16cid:paraId="38B54455" w16cid:durableId="22AA1F02"/>
  <w16cid:commentId w16cid:paraId="4A3BE213" w16cid:durableId="22AA2067"/>
  <w16cid:commentId w16cid:paraId="6DD59167" w16cid:durableId="22AA20B8"/>
  <w16cid:commentId w16cid:paraId="62411EB5" w16cid:durableId="22AA2126"/>
  <w16cid:commentId w16cid:paraId="5AA76CD0" w16cid:durableId="22AA2166"/>
  <w16cid:commentId w16cid:paraId="5A19FC99" w16cid:durableId="22AA2194"/>
  <w16cid:commentId w16cid:paraId="19C39D02" w16cid:durableId="22AA2D33"/>
  <w16cid:commentId w16cid:paraId="286BFD9D" w16cid:durableId="22AA2D34"/>
  <w16cid:commentId w16cid:paraId="01F63044" w16cid:durableId="22AA2D73"/>
  <w16cid:commentId w16cid:paraId="7EF5E967" w16cid:durableId="22AA422F"/>
  <w16cid:commentId w16cid:paraId="49ECFC8F" w16cid:durableId="22AA4238"/>
  <w16cid:commentId w16cid:paraId="5E7C3F75" w16cid:durableId="22AA4240"/>
  <w16cid:commentId w16cid:paraId="489078DF" w16cid:durableId="22AA42AE"/>
  <w16cid:commentId w16cid:paraId="632EBF77" w16cid:durableId="22AA42E0"/>
  <w16cid:commentId w16cid:paraId="273A6EAA" w16cid:durableId="22AA4345"/>
  <w16cid:commentId w16cid:paraId="451ED442" w16cid:durableId="22AA477A"/>
  <w16cid:commentId w16cid:paraId="291F51D5" w16cid:durableId="22AA46F0"/>
  <w16cid:commentId w16cid:paraId="77E94938" w16cid:durableId="22AA47AF"/>
  <w16cid:commentId w16cid:paraId="4FD51B63" w16cid:durableId="22AA47B5"/>
  <w16cid:commentId w16cid:paraId="658D7EF9" w16cid:durableId="22AA5202"/>
  <w16cid:commentId w16cid:paraId="25A4A714" w16cid:durableId="22AA5232"/>
  <w16cid:commentId w16cid:paraId="5E708F44" w16cid:durableId="22AA528E"/>
  <w16cid:commentId w16cid:paraId="7C701413" w16cid:durableId="22AA529F"/>
  <w16cid:commentId w16cid:paraId="2C999F6C" w16cid:durableId="22AA52EF"/>
  <w16cid:commentId w16cid:paraId="0E89B8C2" w16cid:durableId="22AA5310"/>
  <w16cid:commentId w16cid:paraId="38C6CCA7" w16cid:durableId="22AA5339"/>
  <w16cid:commentId w16cid:paraId="528EE030" w16cid:durableId="22AA5412"/>
  <w16cid:commentId w16cid:paraId="39E3E7EE" w16cid:durableId="22AA5438"/>
  <w16cid:commentId w16cid:paraId="6023AEC9" w16cid:durableId="22AA5474"/>
  <w16cid:commentId w16cid:paraId="01C7044E" w16cid:durableId="22AA54CC"/>
  <w16cid:commentId w16cid:paraId="37A426E8" w16cid:durableId="22AA54E0"/>
  <w16cid:commentId w16cid:paraId="43104300" w16cid:durableId="22AA573E"/>
  <w16cid:commentId w16cid:paraId="66735D81" w16cid:durableId="22AA555C"/>
  <w16cid:commentId w16cid:paraId="26B5D377" w16cid:durableId="22AA5599"/>
  <w16cid:commentId w16cid:paraId="4F66445F" w16cid:durableId="22AA560B"/>
  <w16cid:commentId w16cid:paraId="5EA06F3E" w16cid:durableId="22AA5684"/>
  <w16cid:commentId w16cid:paraId="101AB53C" w16cid:durableId="22AA56BB"/>
  <w16cid:commentId w16cid:paraId="5693477E" w16cid:durableId="22AA5729"/>
  <w16cid:commentId w16cid:paraId="34F8BCBE" w16cid:durableId="22AA579B"/>
  <w16cid:commentId w16cid:paraId="4DF34C2D" w16cid:durableId="22AA5757"/>
  <w16cid:commentId w16cid:paraId="1DA53F8E" w16cid:durableId="22AA57D9"/>
  <w16cid:commentId w16cid:paraId="42DFBD5A" w16cid:durableId="22AA5806"/>
  <w16cid:commentId w16cid:paraId="47218DE5" w16cid:durableId="22AA5835"/>
  <w16cid:commentId w16cid:paraId="5B618137" w16cid:durableId="22AA5849"/>
  <w16cid:commentId w16cid:paraId="319D82A6" w16cid:durableId="22AA5904"/>
  <w16cid:commentId w16cid:paraId="28CB9998" w16cid:durableId="22AA5932"/>
  <w16cid:commentId w16cid:paraId="5A4EFA70" w16cid:durableId="22AA596B"/>
  <w16cid:commentId w16cid:paraId="4B1B388D" w16cid:durableId="22AA5958"/>
  <w16cid:commentId w16cid:paraId="79A0D4A8" w16cid:durableId="22AA59BF"/>
  <w16cid:commentId w16cid:paraId="29C10886" w16cid:durableId="22AA59CA"/>
  <w16cid:commentId w16cid:paraId="11AC3879" w16cid:durableId="22AA59F4"/>
  <w16cid:commentId w16cid:paraId="69B870B5" w16cid:durableId="22AA59E7"/>
  <w16cid:commentId w16cid:paraId="15CCE2F0" w16cid:durableId="22AA5A3D"/>
  <w16cid:commentId w16cid:paraId="7066224B" w16cid:durableId="22AA5A2D"/>
  <w16cid:commentId w16cid:paraId="68155FFA" w16cid:durableId="22AA5C9B"/>
  <w16cid:commentId w16cid:paraId="50B88062" w16cid:durableId="22AA5C8D"/>
  <w16cid:commentId w16cid:paraId="39BB0BC8" w16cid:durableId="22AA5CFB"/>
  <w16cid:commentId w16cid:paraId="1B1FAD55" w16cid:durableId="22AA5CEB"/>
  <w16cid:commentId w16cid:paraId="74E2DA8F" w16cid:durableId="22AA5D47"/>
  <w16cid:commentId w16cid:paraId="2D8E0D9C" w16cid:durableId="22AA5D35"/>
  <w16cid:commentId w16cid:paraId="12D062A3" w16cid:durableId="22AA5D77"/>
  <w16cid:commentId w16cid:paraId="5BB762F5" w16cid:durableId="22AA5D98"/>
  <w16cid:commentId w16cid:paraId="3AA370FC" w16cid:durableId="22AA5DFB"/>
  <w16cid:commentId w16cid:paraId="0AA3C381" w16cid:durableId="22AA5E31"/>
  <w16cid:commentId w16cid:paraId="1640A103" w16cid:durableId="22AA5E52"/>
  <w16cid:commentId w16cid:paraId="2E9416A6" w16cid:durableId="22AA5E8C"/>
  <w16cid:commentId w16cid:paraId="25EAFA56" w16cid:durableId="22AA5F89"/>
  <w16cid:commentId w16cid:paraId="3A77D0EE" w16cid:durableId="22AA5F9E"/>
  <w16cid:commentId w16cid:paraId="4CD8E00D" w16cid:durableId="22AA6124"/>
  <w16cid:commentId w16cid:paraId="71415B38" w16cid:durableId="22AA61CB"/>
  <w16cid:commentId w16cid:paraId="4498FCE7" w16cid:durableId="22AA6205"/>
  <w16cid:commentId w16cid:paraId="394125C4" w16cid:durableId="22AA6235"/>
  <w16cid:commentId w16cid:paraId="63BEE123" w16cid:durableId="22AA62C2"/>
  <w16cid:commentId w16cid:paraId="40A0D5D5" w16cid:durableId="22AA630F"/>
  <w16cid:commentId w16cid:paraId="5C44402F" w16cid:durableId="22AA637D"/>
  <w16cid:commentId w16cid:paraId="572C3065" w16cid:durableId="22AA6405"/>
  <w16cid:commentId w16cid:paraId="15F1FF65" w16cid:durableId="22AA6453"/>
  <w16cid:commentId w16cid:paraId="4BE8BDE4" w16cid:durableId="22AA64C9"/>
  <w16cid:commentId w16cid:paraId="64994B93" w16cid:durableId="22AA64FA"/>
  <w16cid:commentId w16cid:paraId="4DFC1345" w16cid:durableId="22AA64D8"/>
  <w16cid:commentId w16cid:paraId="044FFE65" w16cid:durableId="22AA651E"/>
  <w16cid:commentId w16cid:paraId="4865D2BD" w16cid:durableId="22AA6530"/>
  <w16cid:commentId w16cid:paraId="7AC6419D" w16cid:durableId="22AA65A5"/>
  <w16cid:commentId w16cid:paraId="42A61533" w16cid:durableId="22AA65AD"/>
  <w16cid:commentId w16cid:paraId="3ED9F26D" w16cid:durableId="22AA65CB"/>
  <w16cid:commentId w16cid:paraId="27F0F81F" w16cid:durableId="22AA65ED"/>
  <w16cid:commentId w16cid:paraId="62988ECD" w16cid:durableId="22AA65FD"/>
  <w16cid:commentId w16cid:paraId="1EBA83F9" w16cid:durableId="22AA660C"/>
  <w16cid:commentId w16cid:paraId="01DA74B0" w16cid:durableId="22AA666C"/>
  <w16cid:commentId w16cid:paraId="2BDEBB27" w16cid:durableId="22AA667A"/>
  <w16cid:commentId w16cid:paraId="36401067" w16cid:durableId="22AA668B"/>
  <w16cid:commentId w16cid:paraId="3902937F" w16cid:durableId="22AA66D3"/>
  <w16cid:commentId w16cid:paraId="762F437E" w16cid:durableId="22AA66E4"/>
  <w16cid:commentId w16cid:paraId="0E09739C" w16cid:durableId="22AA66FA"/>
  <w16cid:commentId w16cid:paraId="37AD18D8" w16cid:durableId="22AA6705"/>
  <w16cid:commentId w16cid:paraId="5C3ECF68" w16cid:durableId="22AA673F"/>
  <w16cid:commentId w16cid:paraId="4D422281" w16cid:durableId="22AA67A4"/>
  <w16cid:commentId w16cid:paraId="659BE0BA" w16cid:durableId="22AA67D7"/>
  <w16cid:commentId w16cid:paraId="3A0E0A43" w16cid:durableId="22AA6805"/>
  <w16cid:commentId w16cid:paraId="672AF975" w16cid:durableId="22AA6824"/>
  <w16cid:commentId w16cid:paraId="74EEB451" w16cid:durableId="22AA6845"/>
  <w16cid:commentId w16cid:paraId="4F27878A" w16cid:durableId="22AA68E5"/>
  <w16cid:commentId w16cid:paraId="6528A3E7" w16cid:durableId="22AA68C9"/>
  <w16cid:commentId w16cid:paraId="62B6E387" w16cid:durableId="22AA6A22"/>
  <w16cid:commentId w16cid:paraId="348D848B" w16cid:durableId="22AA6984"/>
  <w16cid:commentId w16cid:paraId="3B771FE9" w16cid:durableId="22AA6998"/>
  <w16cid:commentId w16cid:paraId="14662E28" w16cid:durableId="22AA69C9"/>
  <w16cid:commentId w16cid:paraId="2446A583" w16cid:durableId="22AA69DE"/>
  <w16cid:commentId w16cid:paraId="16E87FED" w16cid:durableId="22AA69EA"/>
  <w16cid:commentId w16cid:paraId="4B3EE2AF" w16cid:durableId="22AA69F7"/>
  <w16cid:commentId w16cid:paraId="51981244" w16cid:durableId="22AA6A0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8F38DD" w14:textId="77777777" w:rsidR="00CF0D30" w:rsidRDefault="00CF0D30">
      <w:r>
        <w:separator/>
      </w:r>
    </w:p>
  </w:endnote>
  <w:endnote w:type="continuationSeparator" w:id="0">
    <w:p w14:paraId="5DBD841E" w14:textId="77777777" w:rsidR="00CF0D30" w:rsidRDefault="00CF0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58FB4B" w14:textId="77777777" w:rsidR="00CF0D30" w:rsidRDefault="00CF0D30">
      <w:r>
        <w:separator/>
      </w:r>
    </w:p>
  </w:footnote>
  <w:footnote w:type="continuationSeparator" w:id="0">
    <w:p w14:paraId="393F7E0C" w14:textId="77777777" w:rsidR="00CF0D30" w:rsidRDefault="00CF0D3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E73C89" w:rsidRDefault="00E73C89">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0CD48477" w:rsidR="00E73C89" w:rsidRDefault="00E73C89">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26349">
      <w:rPr>
        <w:rStyle w:val="Nmerodepgina"/>
        <w:noProof/>
      </w:rPr>
      <w:t>55</w:t>
    </w:r>
    <w:r>
      <w:rPr>
        <w:rStyle w:val="Nmerodepgina"/>
      </w:rPr>
      <w:fldChar w:fldCharType="end"/>
    </w:r>
  </w:p>
  <w:p w14:paraId="27FBDEB9" w14:textId="77777777" w:rsidR="00E73C89" w:rsidRDefault="00E73C89">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9AE2815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uê Souza">
    <w15:presenceInfo w15:providerId="Windows Live" w15:userId="34b9612ecd8ad8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0060D"/>
    <w:rsid w:val="00011FC3"/>
    <w:rsid w:val="00016282"/>
    <w:rsid w:val="00017EC6"/>
    <w:rsid w:val="0002740A"/>
    <w:rsid w:val="00027AF4"/>
    <w:rsid w:val="0003195E"/>
    <w:rsid w:val="00032002"/>
    <w:rsid w:val="0003401E"/>
    <w:rsid w:val="00035321"/>
    <w:rsid w:val="0004367F"/>
    <w:rsid w:val="000545EE"/>
    <w:rsid w:val="00055B53"/>
    <w:rsid w:val="000611BC"/>
    <w:rsid w:val="00062C2F"/>
    <w:rsid w:val="0006699B"/>
    <w:rsid w:val="00073038"/>
    <w:rsid w:val="00074F01"/>
    <w:rsid w:val="00077E56"/>
    <w:rsid w:val="0008034C"/>
    <w:rsid w:val="000810F2"/>
    <w:rsid w:val="000862B4"/>
    <w:rsid w:val="000954FF"/>
    <w:rsid w:val="000978FB"/>
    <w:rsid w:val="00097A6C"/>
    <w:rsid w:val="00097BD7"/>
    <w:rsid w:val="000B0375"/>
    <w:rsid w:val="000B0488"/>
    <w:rsid w:val="000B5644"/>
    <w:rsid w:val="000C3BAC"/>
    <w:rsid w:val="000D272D"/>
    <w:rsid w:val="000D4374"/>
    <w:rsid w:val="000D7509"/>
    <w:rsid w:val="000E05F0"/>
    <w:rsid w:val="000E2067"/>
    <w:rsid w:val="000E4ABB"/>
    <w:rsid w:val="001044F7"/>
    <w:rsid w:val="00107D91"/>
    <w:rsid w:val="001107CD"/>
    <w:rsid w:val="001109F0"/>
    <w:rsid w:val="00111C26"/>
    <w:rsid w:val="00112C37"/>
    <w:rsid w:val="001243BE"/>
    <w:rsid w:val="00126B43"/>
    <w:rsid w:val="0013624F"/>
    <w:rsid w:val="00152AC8"/>
    <w:rsid w:val="001669AD"/>
    <w:rsid w:val="0017154E"/>
    <w:rsid w:val="00171952"/>
    <w:rsid w:val="001739E3"/>
    <w:rsid w:val="00176534"/>
    <w:rsid w:val="0018200D"/>
    <w:rsid w:val="001825E7"/>
    <w:rsid w:val="001846E4"/>
    <w:rsid w:val="00192811"/>
    <w:rsid w:val="001A2C11"/>
    <w:rsid w:val="001A7209"/>
    <w:rsid w:val="001B46F4"/>
    <w:rsid w:val="001C26D9"/>
    <w:rsid w:val="001C2BBD"/>
    <w:rsid w:val="001C2D55"/>
    <w:rsid w:val="001C4BB0"/>
    <w:rsid w:val="001D3237"/>
    <w:rsid w:val="001D4492"/>
    <w:rsid w:val="001E24AC"/>
    <w:rsid w:val="001E45BD"/>
    <w:rsid w:val="001E7834"/>
    <w:rsid w:val="001F124D"/>
    <w:rsid w:val="001F44B4"/>
    <w:rsid w:val="001F7168"/>
    <w:rsid w:val="00201819"/>
    <w:rsid w:val="002115D8"/>
    <w:rsid w:val="00213946"/>
    <w:rsid w:val="00214906"/>
    <w:rsid w:val="00227150"/>
    <w:rsid w:val="002355C7"/>
    <w:rsid w:val="00237871"/>
    <w:rsid w:val="00242655"/>
    <w:rsid w:val="00245E8A"/>
    <w:rsid w:val="00250278"/>
    <w:rsid w:val="0025313C"/>
    <w:rsid w:val="00254178"/>
    <w:rsid w:val="00254D32"/>
    <w:rsid w:val="002632E7"/>
    <w:rsid w:val="00263826"/>
    <w:rsid w:val="00263B7D"/>
    <w:rsid w:val="00264A1A"/>
    <w:rsid w:val="002739BA"/>
    <w:rsid w:val="002747AD"/>
    <w:rsid w:val="00276078"/>
    <w:rsid w:val="00276757"/>
    <w:rsid w:val="00277DC1"/>
    <w:rsid w:val="00286436"/>
    <w:rsid w:val="0029146A"/>
    <w:rsid w:val="002A1881"/>
    <w:rsid w:val="002B10E0"/>
    <w:rsid w:val="002B44CE"/>
    <w:rsid w:val="002B5C46"/>
    <w:rsid w:val="002C35CF"/>
    <w:rsid w:val="002C7101"/>
    <w:rsid w:val="002D21AC"/>
    <w:rsid w:val="002E30F9"/>
    <w:rsid w:val="002E5700"/>
    <w:rsid w:val="002F0523"/>
    <w:rsid w:val="002F0D82"/>
    <w:rsid w:val="002F2D0D"/>
    <w:rsid w:val="002F5A7B"/>
    <w:rsid w:val="002F6ED4"/>
    <w:rsid w:val="002F70B2"/>
    <w:rsid w:val="003005F2"/>
    <w:rsid w:val="003034B3"/>
    <w:rsid w:val="00303BBF"/>
    <w:rsid w:val="00305BBD"/>
    <w:rsid w:val="00307076"/>
    <w:rsid w:val="00321188"/>
    <w:rsid w:val="00325E67"/>
    <w:rsid w:val="00331BB1"/>
    <w:rsid w:val="0033205D"/>
    <w:rsid w:val="00334143"/>
    <w:rsid w:val="0033429A"/>
    <w:rsid w:val="00336327"/>
    <w:rsid w:val="00346329"/>
    <w:rsid w:val="00347176"/>
    <w:rsid w:val="00351791"/>
    <w:rsid w:val="00354569"/>
    <w:rsid w:val="00356CA8"/>
    <w:rsid w:val="0037577A"/>
    <w:rsid w:val="00376F79"/>
    <w:rsid w:val="00381EF4"/>
    <w:rsid w:val="003840FC"/>
    <w:rsid w:val="00384268"/>
    <w:rsid w:val="00386AB2"/>
    <w:rsid w:val="003873EF"/>
    <w:rsid w:val="00387A01"/>
    <w:rsid w:val="00391111"/>
    <w:rsid w:val="00393BA0"/>
    <w:rsid w:val="0039724B"/>
    <w:rsid w:val="003A02E1"/>
    <w:rsid w:val="003C02F2"/>
    <w:rsid w:val="003C30AB"/>
    <w:rsid w:val="003C6561"/>
    <w:rsid w:val="003C74AD"/>
    <w:rsid w:val="003C76E1"/>
    <w:rsid w:val="003D0C2F"/>
    <w:rsid w:val="003D28E4"/>
    <w:rsid w:val="003E019C"/>
    <w:rsid w:val="003E637B"/>
    <w:rsid w:val="003F283B"/>
    <w:rsid w:val="0040489B"/>
    <w:rsid w:val="00406495"/>
    <w:rsid w:val="00406B8C"/>
    <w:rsid w:val="0041049A"/>
    <w:rsid w:val="00411C9E"/>
    <w:rsid w:val="00413E4B"/>
    <w:rsid w:val="00415E76"/>
    <w:rsid w:val="004161FE"/>
    <w:rsid w:val="00420B72"/>
    <w:rsid w:val="00423B82"/>
    <w:rsid w:val="00425DBE"/>
    <w:rsid w:val="004373B2"/>
    <w:rsid w:val="00441DF8"/>
    <w:rsid w:val="00456A24"/>
    <w:rsid w:val="004668D9"/>
    <w:rsid w:val="0047482E"/>
    <w:rsid w:val="0047504F"/>
    <w:rsid w:val="0047754B"/>
    <w:rsid w:val="00477E59"/>
    <w:rsid w:val="00477FB9"/>
    <w:rsid w:val="004816C7"/>
    <w:rsid w:val="0048182B"/>
    <w:rsid w:val="004860E4"/>
    <w:rsid w:val="00486B14"/>
    <w:rsid w:val="004903C4"/>
    <w:rsid w:val="0049628C"/>
    <w:rsid w:val="004964C2"/>
    <w:rsid w:val="004A6FD6"/>
    <w:rsid w:val="004B5159"/>
    <w:rsid w:val="004C3A65"/>
    <w:rsid w:val="004C6024"/>
    <w:rsid w:val="004C7302"/>
    <w:rsid w:val="004D33C7"/>
    <w:rsid w:val="004E1326"/>
    <w:rsid w:val="004E23BF"/>
    <w:rsid w:val="004E2A71"/>
    <w:rsid w:val="004E4D58"/>
    <w:rsid w:val="004F458A"/>
    <w:rsid w:val="004F479D"/>
    <w:rsid w:val="004F653E"/>
    <w:rsid w:val="00500A1E"/>
    <w:rsid w:val="005072A4"/>
    <w:rsid w:val="00514EBD"/>
    <w:rsid w:val="00515750"/>
    <w:rsid w:val="00521B16"/>
    <w:rsid w:val="00522219"/>
    <w:rsid w:val="00523047"/>
    <w:rsid w:val="0052369F"/>
    <w:rsid w:val="0052544C"/>
    <w:rsid w:val="00533719"/>
    <w:rsid w:val="00535BBF"/>
    <w:rsid w:val="0053718B"/>
    <w:rsid w:val="0054089A"/>
    <w:rsid w:val="00540FBA"/>
    <w:rsid w:val="0054463E"/>
    <w:rsid w:val="00546116"/>
    <w:rsid w:val="00546899"/>
    <w:rsid w:val="00552F7B"/>
    <w:rsid w:val="005532BD"/>
    <w:rsid w:val="005533B4"/>
    <w:rsid w:val="00553C71"/>
    <w:rsid w:val="00561491"/>
    <w:rsid w:val="00574060"/>
    <w:rsid w:val="00581786"/>
    <w:rsid w:val="00587CA8"/>
    <w:rsid w:val="00594885"/>
    <w:rsid w:val="005968D0"/>
    <w:rsid w:val="005B0ADC"/>
    <w:rsid w:val="005B0D8B"/>
    <w:rsid w:val="005B2C4D"/>
    <w:rsid w:val="005B4157"/>
    <w:rsid w:val="005B77CA"/>
    <w:rsid w:val="005C1B9A"/>
    <w:rsid w:val="005C4A8B"/>
    <w:rsid w:val="005D0678"/>
    <w:rsid w:val="005D10E4"/>
    <w:rsid w:val="005D1E86"/>
    <w:rsid w:val="005D49E2"/>
    <w:rsid w:val="005D62B9"/>
    <w:rsid w:val="005E2107"/>
    <w:rsid w:val="005F12FA"/>
    <w:rsid w:val="005F1AC6"/>
    <w:rsid w:val="005F2DE4"/>
    <w:rsid w:val="006010B9"/>
    <w:rsid w:val="006040AB"/>
    <w:rsid w:val="006054D6"/>
    <w:rsid w:val="00605535"/>
    <w:rsid w:val="0060637B"/>
    <w:rsid w:val="00606A53"/>
    <w:rsid w:val="0061213A"/>
    <w:rsid w:val="006207CF"/>
    <w:rsid w:val="00623763"/>
    <w:rsid w:val="00623F11"/>
    <w:rsid w:val="0062490B"/>
    <w:rsid w:val="00637185"/>
    <w:rsid w:val="00641469"/>
    <w:rsid w:val="00641AF1"/>
    <w:rsid w:val="00644C8B"/>
    <w:rsid w:val="006479A4"/>
    <w:rsid w:val="0065586C"/>
    <w:rsid w:val="006579F9"/>
    <w:rsid w:val="00662C92"/>
    <w:rsid w:val="006705D5"/>
    <w:rsid w:val="006721EB"/>
    <w:rsid w:val="00673633"/>
    <w:rsid w:val="00673EDE"/>
    <w:rsid w:val="00675426"/>
    <w:rsid w:val="00680E33"/>
    <w:rsid w:val="00682A3B"/>
    <w:rsid w:val="0068344B"/>
    <w:rsid w:val="006836AC"/>
    <w:rsid w:val="00687CCB"/>
    <w:rsid w:val="006959F7"/>
    <w:rsid w:val="006A03F1"/>
    <w:rsid w:val="006A0599"/>
    <w:rsid w:val="006B3AC5"/>
    <w:rsid w:val="006B576A"/>
    <w:rsid w:val="006B742F"/>
    <w:rsid w:val="006C5630"/>
    <w:rsid w:val="006D0C6A"/>
    <w:rsid w:val="006D3FD2"/>
    <w:rsid w:val="006D7FDC"/>
    <w:rsid w:val="006E6FF0"/>
    <w:rsid w:val="006F100C"/>
    <w:rsid w:val="006F354B"/>
    <w:rsid w:val="006F3E1F"/>
    <w:rsid w:val="00700708"/>
    <w:rsid w:val="00706A2A"/>
    <w:rsid w:val="00712AB6"/>
    <w:rsid w:val="00714525"/>
    <w:rsid w:val="0071556B"/>
    <w:rsid w:val="007201BC"/>
    <w:rsid w:val="00725D10"/>
    <w:rsid w:val="00730A18"/>
    <w:rsid w:val="007341F3"/>
    <w:rsid w:val="007354B5"/>
    <w:rsid w:val="007375D3"/>
    <w:rsid w:val="007446E1"/>
    <w:rsid w:val="00744CE7"/>
    <w:rsid w:val="00746655"/>
    <w:rsid w:val="00750D64"/>
    <w:rsid w:val="007511A0"/>
    <w:rsid w:val="0075283A"/>
    <w:rsid w:val="00765682"/>
    <w:rsid w:val="00767C56"/>
    <w:rsid w:val="00774FD0"/>
    <w:rsid w:val="00775BCB"/>
    <w:rsid w:val="007773F5"/>
    <w:rsid w:val="00782435"/>
    <w:rsid w:val="00785734"/>
    <w:rsid w:val="00785F70"/>
    <w:rsid w:val="00790C2C"/>
    <w:rsid w:val="007A4303"/>
    <w:rsid w:val="007B5B3D"/>
    <w:rsid w:val="007B5E8B"/>
    <w:rsid w:val="007B6CDB"/>
    <w:rsid w:val="007C6B0F"/>
    <w:rsid w:val="007D087E"/>
    <w:rsid w:val="007D4C06"/>
    <w:rsid w:val="007D4C2C"/>
    <w:rsid w:val="007D5883"/>
    <w:rsid w:val="007D7C8F"/>
    <w:rsid w:val="007E399E"/>
    <w:rsid w:val="007F13DB"/>
    <w:rsid w:val="008008C0"/>
    <w:rsid w:val="0080371A"/>
    <w:rsid w:val="00803D0A"/>
    <w:rsid w:val="00810AAA"/>
    <w:rsid w:val="008177D2"/>
    <w:rsid w:val="00823889"/>
    <w:rsid w:val="00836A17"/>
    <w:rsid w:val="00844490"/>
    <w:rsid w:val="008554ED"/>
    <w:rsid w:val="00855F50"/>
    <w:rsid w:val="00864529"/>
    <w:rsid w:val="00871250"/>
    <w:rsid w:val="00877143"/>
    <w:rsid w:val="008805E4"/>
    <w:rsid w:val="008833BE"/>
    <w:rsid w:val="008839B8"/>
    <w:rsid w:val="008842DE"/>
    <w:rsid w:val="00886A94"/>
    <w:rsid w:val="008A5930"/>
    <w:rsid w:val="008A5EAA"/>
    <w:rsid w:val="008B6128"/>
    <w:rsid w:val="008B72F2"/>
    <w:rsid w:val="008B76B7"/>
    <w:rsid w:val="008C0CCA"/>
    <w:rsid w:val="008C5ED5"/>
    <w:rsid w:val="008D4C65"/>
    <w:rsid w:val="008D5A1C"/>
    <w:rsid w:val="008E1E9E"/>
    <w:rsid w:val="008E3B7D"/>
    <w:rsid w:val="008E3DC6"/>
    <w:rsid w:val="008E3E1B"/>
    <w:rsid w:val="008E4E13"/>
    <w:rsid w:val="008E50C4"/>
    <w:rsid w:val="008E55D6"/>
    <w:rsid w:val="008E68AA"/>
    <w:rsid w:val="008F28E3"/>
    <w:rsid w:val="008F3D8C"/>
    <w:rsid w:val="009006C7"/>
    <w:rsid w:val="00900976"/>
    <w:rsid w:val="00900AC8"/>
    <w:rsid w:val="00901192"/>
    <w:rsid w:val="009059A4"/>
    <w:rsid w:val="00911284"/>
    <w:rsid w:val="00912FB6"/>
    <w:rsid w:val="00926349"/>
    <w:rsid w:val="00933BD6"/>
    <w:rsid w:val="00946F77"/>
    <w:rsid w:val="0094799C"/>
    <w:rsid w:val="00947E71"/>
    <w:rsid w:val="00953105"/>
    <w:rsid w:val="009559BF"/>
    <w:rsid w:val="00957E2E"/>
    <w:rsid w:val="009656CA"/>
    <w:rsid w:val="009702E8"/>
    <w:rsid w:val="0097269F"/>
    <w:rsid w:val="00972708"/>
    <w:rsid w:val="0097632C"/>
    <w:rsid w:val="0098248C"/>
    <w:rsid w:val="009831FE"/>
    <w:rsid w:val="00983EF0"/>
    <w:rsid w:val="00986FDA"/>
    <w:rsid w:val="00987A66"/>
    <w:rsid w:val="009958B1"/>
    <w:rsid w:val="009963CA"/>
    <w:rsid w:val="009965DC"/>
    <w:rsid w:val="009A4AC2"/>
    <w:rsid w:val="009B53C6"/>
    <w:rsid w:val="009B5AA2"/>
    <w:rsid w:val="009B5B29"/>
    <w:rsid w:val="009C1B13"/>
    <w:rsid w:val="009C5929"/>
    <w:rsid w:val="009C6BA2"/>
    <w:rsid w:val="009D20A6"/>
    <w:rsid w:val="009D3D2C"/>
    <w:rsid w:val="009E2D43"/>
    <w:rsid w:val="009E3CE9"/>
    <w:rsid w:val="009F10CB"/>
    <w:rsid w:val="009F1463"/>
    <w:rsid w:val="009F3B6A"/>
    <w:rsid w:val="00A01502"/>
    <w:rsid w:val="00A02506"/>
    <w:rsid w:val="00A1081D"/>
    <w:rsid w:val="00A14E92"/>
    <w:rsid w:val="00A23D68"/>
    <w:rsid w:val="00A26E9A"/>
    <w:rsid w:val="00A27849"/>
    <w:rsid w:val="00A30E8E"/>
    <w:rsid w:val="00A3369A"/>
    <w:rsid w:val="00A353A0"/>
    <w:rsid w:val="00A452AF"/>
    <w:rsid w:val="00A4795F"/>
    <w:rsid w:val="00A511BF"/>
    <w:rsid w:val="00A524DB"/>
    <w:rsid w:val="00A54902"/>
    <w:rsid w:val="00A557D3"/>
    <w:rsid w:val="00A57BA0"/>
    <w:rsid w:val="00A72620"/>
    <w:rsid w:val="00A74E1A"/>
    <w:rsid w:val="00A75D16"/>
    <w:rsid w:val="00A76023"/>
    <w:rsid w:val="00A8093C"/>
    <w:rsid w:val="00A835B0"/>
    <w:rsid w:val="00A83AB0"/>
    <w:rsid w:val="00A84399"/>
    <w:rsid w:val="00A85B0F"/>
    <w:rsid w:val="00AA03C7"/>
    <w:rsid w:val="00AA1D5A"/>
    <w:rsid w:val="00AA6439"/>
    <w:rsid w:val="00AA7340"/>
    <w:rsid w:val="00AA78C8"/>
    <w:rsid w:val="00AB63B1"/>
    <w:rsid w:val="00AB74FB"/>
    <w:rsid w:val="00AD0FB0"/>
    <w:rsid w:val="00AE40C1"/>
    <w:rsid w:val="00AE4C19"/>
    <w:rsid w:val="00AE5CB5"/>
    <w:rsid w:val="00AF493D"/>
    <w:rsid w:val="00B046FC"/>
    <w:rsid w:val="00B10EF8"/>
    <w:rsid w:val="00B204FD"/>
    <w:rsid w:val="00B24473"/>
    <w:rsid w:val="00B2623E"/>
    <w:rsid w:val="00B418C8"/>
    <w:rsid w:val="00B4205F"/>
    <w:rsid w:val="00B440C6"/>
    <w:rsid w:val="00B503FD"/>
    <w:rsid w:val="00B52E98"/>
    <w:rsid w:val="00B54FB0"/>
    <w:rsid w:val="00B67AEF"/>
    <w:rsid w:val="00B75758"/>
    <w:rsid w:val="00B75929"/>
    <w:rsid w:val="00B75FB5"/>
    <w:rsid w:val="00B77A79"/>
    <w:rsid w:val="00B83483"/>
    <w:rsid w:val="00B84177"/>
    <w:rsid w:val="00B84B21"/>
    <w:rsid w:val="00B85667"/>
    <w:rsid w:val="00B85EF8"/>
    <w:rsid w:val="00B916E6"/>
    <w:rsid w:val="00B960A1"/>
    <w:rsid w:val="00BA793E"/>
    <w:rsid w:val="00BA7D72"/>
    <w:rsid w:val="00BB5ED7"/>
    <w:rsid w:val="00BC1A8F"/>
    <w:rsid w:val="00BC6D6C"/>
    <w:rsid w:val="00BC6F16"/>
    <w:rsid w:val="00BC7A0A"/>
    <w:rsid w:val="00BD61B6"/>
    <w:rsid w:val="00BE0A95"/>
    <w:rsid w:val="00BE1E94"/>
    <w:rsid w:val="00BF0D41"/>
    <w:rsid w:val="00C03345"/>
    <w:rsid w:val="00C03967"/>
    <w:rsid w:val="00C03979"/>
    <w:rsid w:val="00C14831"/>
    <w:rsid w:val="00C15078"/>
    <w:rsid w:val="00C15094"/>
    <w:rsid w:val="00C17E2B"/>
    <w:rsid w:val="00C21C51"/>
    <w:rsid w:val="00C228B5"/>
    <w:rsid w:val="00C264B0"/>
    <w:rsid w:val="00C36F1F"/>
    <w:rsid w:val="00C4010B"/>
    <w:rsid w:val="00C42429"/>
    <w:rsid w:val="00C42B5E"/>
    <w:rsid w:val="00C52B35"/>
    <w:rsid w:val="00C536AA"/>
    <w:rsid w:val="00C6433D"/>
    <w:rsid w:val="00C76FDC"/>
    <w:rsid w:val="00C84B56"/>
    <w:rsid w:val="00C851AF"/>
    <w:rsid w:val="00C978F3"/>
    <w:rsid w:val="00CB06DC"/>
    <w:rsid w:val="00CB0B70"/>
    <w:rsid w:val="00CB179D"/>
    <w:rsid w:val="00CC138E"/>
    <w:rsid w:val="00CC5766"/>
    <w:rsid w:val="00CC6F04"/>
    <w:rsid w:val="00CD0E73"/>
    <w:rsid w:val="00CD5683"/>
    <w:rsid w:val="00CE28F8"/>
    <w:rsid w:val="00CF0D30"/>
    <w:rsid w:val="00D02013"/>
    <w:rsid w:val="00D063F3"/>
    <w:rsid w:val="00D10DD6"/>
    <w:rsid w:val="00D1361F"/>
    <w:rsid w:val="00D17B70"/>
    <w:rsid w:val="00D21B3A"/>
    <w:rsid w:val="00D24652"/>
    <w:rsid w:val="00D2642B"/>
    <w:rsid w:val="00D3000F"/>
    <w:rsid w:val="00D340FC"/>
    <w:rsid w:val="00D3413E"/>
    <w:rsid w:val="00D36598"/>
    <w:rsid w:val="00D41289"/>
    <w:rsid w:val="00D46EE9"/>
    <w:rsid w:val="00D474FF"/>
    <w:rsid w:val="00D56114"/>
    <w:rsid w:val="00D60EF7"/>
    <w:rsid w:val="00D6168E"/>
    <w:rsid w:val="00D61EC9"/>
    <w:rsid w:val="00D62466"/>
    <w:rsid w:val="00D667F4"/>
    <w:rsid w:val="00D66CC4"/>
    <w:rsid w:val="00D700EF"/>
    <w:rsid w:val="00D748DA"/>
    <w:rsid w:val="00D77D8A"/>
    <w:rsid w:val="00D77FDD"/>
    <w:rsid w:val="00D82080"/>
    <w:rsid w:val="00D859CE"/>
    <w:rsid w:val="00D93ED3"/>
    <w:rsid w:val="00DA10B7"/>
    <w:rsid w:val="00DA182C"/>
    <w:rsid w:val="00DA387E"/>
    <w:rsid w:val="00DA5F68"/>
    <w:rsid w:val="00DB3AB2"/>
    <w:rsid w:val="00DB3E65"/>
    <w:rsid w:val="00DB7599"/>
    <w:rsid w:val="00DC0563"/>
    <w:rsid w:val="00DE12FB"/>
    <w:rsid w:val="00DE1746"/>
    <w:rsid w:val="00DE522F"/>
    <w:rsid w:val="00DE5658"/>
    <w:rsid w:val="00DE63C4"/>
    <w:rsid w:val="00DE6AE5"/>
    <w:rsid w:val="00DE7446"/>
    <w:rsid w:val="00DF0BEF"/>
    <w:rsid w:val="00DF618D"/>
    <w:rsid w:val="00DF622A"/>
    <w:rsid w:val="00DF6D64"/>
    <w:rsid w:val="00DF7AF0"/>
    <w:rsid w:val="00E00DE7"/>
    <w:rsid w:val="00E120C4"/>
    <w:rsid w:val="00E130A7"/>
    <w:rsid w:val="00E1604E"/>
    <w:rsid w:val="00E22E81"/>
    <w:rsid w:val="00E23761"/>
    <w:rsid w:val="00E305D4"/>
    <w:rsid w:val="00E31CA8"/>
    <w:rsid w:val="00E34ABB"/>
    <w:rsid w:val="00E4496F"/>
    <w:rsid w:val="00E54901"/>
    <w:rsid w:val="00E553FC"/>
    <w:rsid w:val="00E71B93"/>
    <w:rsid w:val="00E73131"/>
    <w:rsid w:val="00E73C89"/>
    <w:rsid w:val="00E75368"/>
    <w:rsid w:val="00E75C05"/>
    <w:rsid w:val="00E8014B"/>
    <w:rsid w:val="00E83422"/>
    <w:rsid w:val="00E8433E"/>
    <w:rsid w:val="00E92A29"/>
    <w:rsid w:val="00E9364C"/>
    <w:rsid w:val="00E9464B"/>
    <w:rsid w:val="00EA0BD3"/>
    <w:rsid w:val="00EA4D4E"/>
    <w:rsid w:val="00EB15E7"/>
    <w:rsid w:val="00EC3353"/>
    <w:rsid w:val="00EC3765"/>
    <w:rsid w:val="00EC7AF4"/>
    <w:rsid w:val="00ED3B32"/>
    <w:rsid w:val="00ED3BAB"/>
    <w:rsid w:val="00ED6E86"/>
    <w:rsid w:val="00EE20E7"/>
    <w:rsid w:val="00EE3A7F"/>
    <w:rsid w:val="00EF05AD"/>
    <w:rsid w:val="00EF3635"/>
    <w:rsid w:val="00EF5E03"/>
    <w:rsid w:val="00EF6753"/>
    <w:rsid w:val="00F03AAC"/>
    <w:rsid w:val="00F14398"/>
    <w:rsid w:val="00F166D3"/>
    <w:rsid w:val="00F20208"/>
    <w:rsid w:val="00F246D3"/>
    <w:rsid w:val="00F24761"/>
    <w:rsid w:val="00F46AAF"/>
    <w:rsid w:val="00F513E8"/>
    <w:rsid w:val="00F51B79"/>
    <w:rsid w:val="00F721AF"/>
    <w:rsid w:val="00F779B3"/>
    <w:rsid w:val="00F86C9E"/>
    <w:rsid w:val="00F956E5"/>
    <w:rsid w:val="00FA0844"/>
    <w:rsid w:val="00FA3108"/>
    <w:rsid w:val="00FB074B"/>
    <w:rsid w:val="00FB12E9"/>
    <w:rsid w:val="00FC099C"/>
    <w:rsid w:val="00FC35CB"/>
    <w:rsid w:val="00FC4ACF"/>
    <w:rsid w:val="00FC5497"/>
    <w:rsid w:val="00FC73D8"/>
    <w:rsid w:val="00FD0361"/>
    <w:rsid w:val="00FD0B5B"/>
    <w:rsid w:val="00FD1789"/>
    <w:rsid w:val="00FD1C8A"/>
    <w:rsid w:val="00FD43C6"/>
    <w:rsid w:val="00FD50B3"/>
    <w:rsid w:val="00FE07B5"/>
    <w:rsid w:val="00FE197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32"/>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 w:type="paragraph" w:styleId="Reviso">
    <w:name w:val="Revision"/>
    <w:hidden/>
    <w:uiPriority w:val="99"/>
    <w:semiHidden/>
    <w:rsid w:val="006B742F"/>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visa.gov.br/datavisa/fila_bula/funcoes/ajax.asp?opcao=getsuggestion&amp;ptipo=1" TargetMode="Externa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tableau.com/pt-br" TargetMode="External"/><Relationship Id="rId68" Type="http://schemas.openxmlformats.org/officeDocument/2006/relationships/hyperlink" Target="http://www.anvisa.gov.br/datavisa/fila_bula/index.asp" TargetMode="External"/><Relationship Id="rId16"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eveloper.mozilla.org/en-US/docs/Web/JavaScript" TargetMode="External"/><Relationship Id="rId58" Type="http://schemas.openxmlformats.org/officeDocument/2006/relationships/hyperlink" Target="https://pandas.pydata.org/" TargetMode="External"/><Relationship Id="rId66" Type="http://schemas.openxmlformats.org/officeDocument/2006/relationships/hyperlink" Target="https://git-scm.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ython.org/" TargetMode="External"/><Relationship Id="rId19" Type="http://schemas.openxmlformats.org/officeDocument/2006/relationships/hyperlink" Target="http://www.anvisa.gov.br/datavisa/fila_bula/frmVisualizarBula.asp"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www.anvisa.gov.br/datavisa/fila_bula/frmResultado.as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pypi.org/project/pdfminer/" TargetMode="External"/><Relationship Id="rId64" Type="http://schemas.openxmlformats.org/officeDocument/2006/relationships/hyperlink" Target="https://www.fda.gov/" TargetMode="External"/><Relationship Id="rId69" Type="http://schemas.openxmlformats.org/officeDocument/2006/relationships/image" Target="media/image35.png"/><Relationship Id="rId77" Type="http://schemas.microsoft.com/office/2016/09/relationships/commentsIds" Target="commentsIds.xml"/><Relationship Id="rId8" Type="http://schemas.openxmlformats.org/officeDocument/2006/relationships/image" Target="media/image1.png"/><Relationship Id="rId51" Type="http://schemas.openxmlformats.org/officeDocument/2006/relationships/hyperlink" Target="https://developer.mozilla.org/en-US/docs/Learn/Common_questions/Pages_sites_servers_and_search_engines"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pypi.org/project/googletrans/" TargetMode="External"/><Relationship Id="rId67" Type="http://schemas.openxmlformats.org/officeDocument/2006/relationships/hyperlink" Target="%20https://github.com//"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www.crummy.com/software/BeautifulSoup/bs4/doc.ptbr/" TargetMode="External"/><Relationship Id="rId62" Type="http://schemas.openxmlformats.org/officeDocument/2006/relationships/hyperlink" Target="https://www.postgresql.org/" TargetMode="External"/><Relationship Id="rId70" Type="http://schemas.openxmlformats.org/officeDocument/2006/relationships/image" Target="media/image36.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anvisa.gov.br/datavisa/fila_bula/frmVisualizarBula.asp"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ocs.scrapy.org/en/latest/topics/spiders.html" TargetMode="External"/><Relationship Id="rId10"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eveloper.mozilla.org/en-US/docs/Web/CSS" TargetMode="External"/><Relationship Id="rId60" Type="http://schemas.openxmlformats.org/officeDocument/2006/relationships/hyperlink" Target="https://pypi.org/project/pdfminer/" TargetMode="External"/><Relationship Id="rId65" Type="http://schemas.openxmlformats.org/officeDocument/2006/relationships/hyperlink" Target="https://docs.microsoft.com/pt-br/windows/wsl/about" TargetMode="External"/><Relationship Id="rId73" Type="http://schemas.openxmlformats.org/officeDocument/2006/relationships/header" Target="header2.xml"/><Relationship Id="rId78"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www.anvisa.gov.br/datavisa/fila_bula/frmResultado.asp"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br.financas.yahoo.com/" TargetMode="External"/><Relationship Id="rId55" Type="http://schemas.openxmlformats.org/officeDocument/2006/relationships/hyperlink" Target="https://scrapy.or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244E7-2346-4FC9-AAA5-A3B396A34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776</TotalTime>
  <Pages>55</Pages>
  <Words>9885</Words>
  <Characters>53381</Characters>
  <Application>Microsoft Office Word</Application>
  <DocSecurity>0</DocSecurity>
  <Lines>444</Lines>
  <Paragraphs>126</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63140</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155</cp:revision>
  <cp:lastPrinted>1999-07-09T11:15:00Z</cp:lastPrinted>
  <dcterms:created xsi:type="dcterms:W3CDTF">2020-07-03T05:13:00Z</dcterms:created>
  <dcterms:modified xsi:type="dcterms:W3CDTF">2020-07-04T21:25:00Z</dcterms:modified>
</cp:coreProperties>
</file>